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0D1C" w14:textId="3B093D65" w:rsidR="00FB3BE5" w:rsidRDefault="009B7DBF" w:rsidP="009B7DBF">
      <w:pPr>
        <w:pStyle w:val="a9"/>
        <w:spacing w:after="720"/>
        <w:jc w:val="center"/>
        <w:rPr>
          <w:rFonts w:ascii="맑은 고딕" w:eastAsia="맑은 고딕" w:hAnsi="맑은 고딕"/>
          <w:spacing w:val="0"/>
        </w:rPr>
      </w:pPr>
      <w:proofErr w:type="spellStart"/>
      <w:r>
        <w:rPr>
          <w:rFonts w:ascii="맑은 고딕" w:eastAsia="맑은 고딕" w:hAnsi="맑은 고딕" w:hint="eastAsia"/>
          <w:spacing w:val="0"/>
        </w:rPr>
        <w:t>아이디에이션</w:t>
      </w:r>
      <w:proofErr w:type="spellEnd"/>
      <w:r>
        <w:rPr>
          <w:rFonts w:ascii="맑은 고딕" w:eastAsia="맑은 고딕" w:hAnsi="맑은 고딕" w:hint="eastAsia"/>
          <w:spacing w:val="0"/>
        </w:rPr>
        <w:t xml:space="preserve"> 결과보고서</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600"/>
        <w:gridCol w:w="6900"/>
      </w:tblGrid>
      <w:tr w:rsidR="00FB3BE5" w14:paraId="67C58139" w14:textId="77777777">
        <w:trPr>
          <w:trHeight w:val="600"/>
        </w:trPr>
        <w:tc>
          <w:tcPr>
            <w:tcW w:w="1600" w:type="dxa"/>
            <w:shd w:val="clear" w:color="auto" w:fill="DFDFDF"/>
            <w:vAlign w:val="center"/>
          </w:tcPr>
          <w:p w14:paraId="3183BB6C" w14:textId="77777777" w:rsidR="00FB3BE5" w:rsidRDefault="00136D96">
            <w:pPr>
              <w:jc w:val="center"/>
            </w:pPr>
            <w:r>
              <w:rPr>
                <w:rFonts w:ascii="맑은 고딕" w:eastAsia="맑은 고딕" w:hAnsi="맑은 고딕" w:cs="맑은 고딕"/>
                <w:b/>
                <w:sz w:val="22"/>
              </w:rPr>
              <w:t>프로젝트명</w:t>
            </w:r>
          </w:p>
        </w:tc>
        <w:tc>
          <w:tcPr>
            <w:tcW w:w="6900" w:type="dxa"/>
            <w:vAlign w:val="center"/>
          </w:tcPr>
          <w:p w14:paraId="25B9E651" w14:textId="06A83F6F" w:rsidR="00FB3BE5" w:rsidRDefault="00B827A5">
            <w:r w:rsidRPr="00B827A5">
              <w:rPr>
                <w:rFonts w:hint="eastAsia"/>
              </w:rPr>
              <w:t>Vision AI</w:t>
            </w:r>
            <w:r w:rsidRPr="00B827A5">
              <w:rPr>
                <w:rFonts w:hint="eastAsia"/>
              </w:rPr>
              <w:t>와</w:t>
            </w:r>
            <w:r w:rsidRPr="00B827A5">
              <w:rPr>
                <w:rFonts w:hint="eastAsia"/>
              </w:rPr>
              <w:t xml:space="preserve"> </w:t>
            </w:r>
            <w:r w:rsidRPr="00B827A5">
              <w:rPr>
                <w:rFonts w:hint="eastAsia"/>
              </w:rPr>
              <w:t>위치정보를</w:t>
            </w:r>
            <w:r w:rsidRPr="00B827A5">
              <w:rPr>
                <w:rFonts w:hint="eastAsia"/>
              </w:rPr>
              <w:t xml:space="preserve"> </w:t>
            </w:r>
            <w:r w:rsidRPr="00B827A5">
              <w:rPr>
                <w:rFonts w:hint="eastAsia"/>
              </w:rPr>
              <w:t>활용한</w:t>
            </w:r>
            <w:r w:rsidRPr="00B827A5">
              <w:rPr>
                <w:rFonts w:hint="eastAsia"/>
              </w:rPr>
              <w:t xml:space="preserve"> </w:t>
            </w:r>
            <w:r w:rsidRPr="00B827A5">
              <w:rPr>
                <w:rFonts w:hint="eastAsia"/>
              </w:rPr>
              <w:t>관광지</w:t>
            </w:r>
            <w:r w:rsidRPr="00B827A5">
              <w:rPr>
                <w:rFonts w:hint="eastAsia"/>
              </w:rPr>
              <w:t xml:space="preserve"> </w:t>
            </w:r>
            <w:r w:rsidRPr="00B827A5">
              <w:rPr>
                <w:rFonts w:hint="eastAsia"/>
              </w:rPr>
              <w:t>현장</w:t>
            </w:r>
            <w:r w:rsidRPr="00B827A5">
              <w:rPr>
                <w:rFonts w:hint="eastAsia"/>
              </w:rPr>
              <w:t xml:space="preserve"> </w:t>
            </w:r>
            <w:r w:rsidRPr="00B827A5">
              <w:rPr>
                <w:rFonts w:hint="eastAsia"/>
              </w:rPr>
              <w:t>탐색</w:t>
            </w:r>
            <w:r w:rsidRPr="00B827A5">
              <w:rPr>
                <w:rFonts w:hint="eastAsia"/>
              </w:rPr>
              <w:t xml:space="preserve"> </w:t>
            </w:r>
            <w:r w:rsidRPr="00B827A5">
              <w:rPr>
                <w:rFonts w:hint="eastAsia"/>
              </w:rPr>
              <w:t>가이드</w:t>
            </w:r>
          </w:p>
        </w:tc>
      </w:tr>
    </w:tbl>
    <w:p w14:paraId="1EFB52B5" w14:textId="77777777" w:rsidR="00FB3BE5" w:rsidRDefault="00FB3BE5"/>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800"/>
        <w:gridCol w:w="6700"/>
      </w:tblGrid>
      <w:tr w:rsidR="00FB3BE5" w14:paraId="45F2A1C5" w14:textId="77777777">
        <w:trPr>
          <w:trHeight w:val="400"/>
        </w:trPr>
        <w:tc>
          <w:tcPr>
            <w:tcW w:w="1800" w:type="dxa"/>
            <w:shd w:val="clear" w:color="auto" w:fill="DFDFDF"/>
            <w:vAlign w:val="center"/>
          </w:tcPr>
          <w:p w14:paraId="2AA0ABEB" w14:textId="77777777" w:rsidR="00FB3BE5" w:rsidRDefault="00136D96">
            <w:pPr>
              <w:jc w:val="center"/>
            </w:pPr>
            <w:r>
              <w:rPr>
                <w:rFonts w:ascii="맑은 고딕" w:eastAsia="맑은 고딕" w:hAnsi="맑은 고딕" w:cs="맑은 고딕"/>
                <w:b/>
                <w:sz w:val="21"/>
              </w:rPr>
              <w:t>조</w:t>
            </w:r>
          </w:p>
        </w:tc>
        <w:tc>
          <w:tcPr>
            <w:tcW w:w="6700" w:type="dxa"/>
            <w:vAlign w:val="center"/>
          </w:tcPr>
          <w:p w14:paraId="70F018C1" w14:textId="77777777" w:rsidR="00FB3BE5" w:rsidRDefault="00136D96">
            <w:r>
              <w:t xml:space="preserve">10 </w:t>
            </w:r>
            <w:r>
              <w:t>조</w:t>
            </w:r>
          </w:p>
        </w:tc>
      </w:tr>
      <w:tr w:rsidR="00FB3BE5" w14:paraId="7D307C2D" w14:textId="77777777">
        <w:trPr>
          <w:trHeight w:val="400"/>
        </w:trPr>
        <w:tc>
          <w:tcPr>
            <w:tcW w:w="1800" w:type="dxa"/>
            <w:shd w:val="clear" w:color="auto" w:fill="DFDFDF"/>
            <w:vAlign w:val="center"/>
          </w:tcPr>
          <w:p w14:paraId="0834CD93" w14:textId="77777777" w:rsidR="00FB3BE5" w:rsidRDefault="00136D96">
            <w:pPr>
              <w:jc w:val="center"/>
            </w:pPr>
            <w:r>
              <w:rPr>
                <w:rFonts w:ascii="맑은 고딕" w:eastAsia="맑은 고딕" w:hAnsi="맑은 고딕" w:cs="맑은 고딕"/>
                <w:b/>
                <w:sz w:val="21"/>
              </w:rPr>
              <w:t>지도교수</w:t>
            </w:r>
          </w:p>
        </w:tc>
        <w:tc>
          <w:tcPr>
            <w:tcW w:w="6700" w:type="dxa"/>
            <w:vAlign w:val="center"/>
          </w:tcPr>
          <w:p w14:paraId="6CBF2D0F" w14:textId="04254615" w:rsidR="00FB3BE5" w:rsidRDefault="00224B5B">
            <w:proofErr w:type="spellStart"/>
            <w:r>
              <w:rPr>
                <w:rFonts w:hint="eastAsia"/>
              </w:rPr>
              <w:t>김형신</w:t>
            </w:r>
            <w:proofErr w:type="spellEnd"/>
            <w:r>
              <w:rPr>
                <w:rFonts w:hint="eastAsia"/>
              </w:rPr>
              <w:t xml:space="preserve"> </w:t>
            </w:r>
            <w:r>
              <w:rPr>
                <w:rFonts w:hint="eastAsia"/>
              </w:rPr>
              <w:t>교수</w:t>
            </w:r>
          </w:p>
        </w:tc>
      </w:tr>
      <w:tr w:rsidR="00FB3BE5" w14:paraId="6E09EB92" w14:textId="77777777">
        <w:trPr>
          <w:trHeight w:val="400"/>
        </w:trPr>
        <w:tc>
          <w:tcPr>
            <w:tcW w:w="1800" w:type="dxa"/>
            <w:shd w:val="clear" w:color="auto" w:fill="DFDFDF"/>
            <w:vAlign w:val="center"/>
          </w:tcPr>
          <w:p w14:paraId="4818C18F" w14:textId="77777777" w:rsidR="00FB3BE5" w:rsidRDefault="00136D96">
            <w:pPr>
              <w:jc w:val="center"/>
            </w:pPr>
            <w:r>
              <w:rPr>
                <w:rFonts w:ascii="맑은 고딕" w:eastAsia="맑은 고딕" w:hAnsi="맑은 고딕" w:cs="맑은 고딕"/>
                <w:b/>
                <w:sz w:val="21"/>
              </w:rPr>
              <w:t>조원</w:t>
            </w:r>
          </w:p>
        </w:tc>
        <w:tc>
          <w:tcPr>
            <w:tcW w:w="6700" w:type="dxa"/>
            <w:vAlign w:val="center"/>
          </w:tcPr>
          <w:p w14:paraId="78C6647C" w14:textId="6FAA514B" w:rsidR="00FB3BE5" w:rsidRDefault="00224B5B">
            <w:r>
              <w:rPr>
                <w:rFonts w:hint="eastAsia"/>
              </w:rPr>
              <w:t>2</w:t>
            </w:r>
            <w:r>
              <w:t xml:space="preserve">02204408 </w:t>
            </w:r>
            <w:r>
              <w:rPr>
                <w:rFonts w:hint="eastAsia"/>
              </w:rPr>
              <w:t>정현우</w:t>
            </w:r>
          </w:p>
        </w:tc>
      </w:tr>
      <w:tr w:rsidR="00FB3BE5" w14:paraId="3D2633CA" w14:textId="77777777">
        <w:trPr>
          <w:trHeight w:val="400"/>
        </w:trPr>
        <w:tc>
          <w:tcPr>
            <w:tcW w:w="1800" w:type="dxa"/>
            <w:shd w:val="clear" w:color="auto" w:fill="DFDFDF"/>
            <w:vAlign w:val="center"/>
          </w:tcPr>
          <w:p w14:paraId="0D9F2A11" w14:textId="77777777" w:rsidR="00FB3BE5" w:rsidRDefault="00136D96">
            <w:pPr>
              <w:jc w:val="center"/>
            </w:pPr>
            <w:r>
              <w:rPr>
                <w:rFonts w:ascii="맑은 고딕" w:eastAsia="맑은 고딕" w:hAnsi="맑은 고딕" w:cs="맑은 고딕"/>
                <w:b/>
                <w:sz w:val="21"/>
              </w:rPr>
              <w:t>제출일자</w:t>
            </w:r>
          </w:p>
        </w:tc>
        <w:tc>
          <w:tcPr>
            <w:tcW w:w="6700" w:type="dxa"/>
            <w:vAlign w:val="center"/>
          </w:tcPr>
          <w:p w14:paraId="2E1D828D" w14:textId="77777777" w:rsidR="00FB3BE5" w:rsidRDefault="00136D96">
            <w:r>
              <w:t>2026. 09. 27.</w:t>
            </w:r>
          </w:p>
        </w:tc>
      </w:tr>
      <w:tr w:rsidR="00FB3BE5" w14:paraId="257F7178" w14:textId="77777777">
        <w:trPr>
          <w:trHeight w:val="400"/>
        </w:trPr>
        <w:tc>
          <w:tcPr>
            <w:tcW w:w="1800" w:type="dxa"/>
            <w:shd w:val="clear" w:color="auto" w:fill="DFDFDF"/>
            <w:vAlign w:val="center"/>
          </w:tcPr>
          <w:p w14:paraId="7D9D9AAE" w14:textId="77777777" w:rsidR="00FB3BE5" w:rsidRDefault="00136D96">
            <w:pPr>
              <w:jc w:val="center"/>
            </w:pPr>
            <w:r>
              <w:rPr>
                <w:rFonts w:ascii="맑은 고딕" w:eastAsia="맑은 고딕" w:hAnsi="맑은 고딕" w:cs="맑은 고딕"/>
                <w:b/>
                <w:sz w:val="21"/>
              </w:rPr>
              <w:t>GitHub 저장소</w:t>
            </w:r>
          </w:p>
        </w:tc>
        <w:tc>
          <w:tcPr>
            <w:tcW w:w="6700" w:type="dxa"/>
            <w:vAlign w:val="center"/>
          </w:tcPr>
          <w:p w14:paraId="2243FE4C" w14:textId="15E37E4D" w:rsidR="00FB3BE5" w:rsidRDefault="00224B5B">
            <w:r w:rsidRPr="00224B5B">
              <w:t>https://github.com/HyunKN/visual-travel-guide</w:t>
            </w:r>
          </w:p>
        </w:tc>
      </w:tr>
    </w:tbl>
    <w:p w14:paraId="3F483A61" w14:textId="77777777" w:rsidR="009B7DBF" w:rsidRDefault="009B7DBF">
      <w:pPr>
        <w:spacing w:before="320" w:after="120"/>
        <w:rPr>
          <w:rFonts w:ascii="맑은 고딕" w:eastAsia="맑은 고딕" w:hAnsi="맑은 고딕" w:cs="맑은 고딕"/>
          <w:b/>
          <w:sz w:val="24"/>
        </w:rPr>
      </w:pPr>
    </w:p>
    <w:p w14:paraId="2530C37D" w14:textId="50F46CE9" w:rsidR="00FB3BE5" w:rsidRPr="00BE52D0" w:rsidRDefault="009B7DBF">
      <w:pPr>
        <w:spacing w:before="320" w:after="120"/>
        <w:rPr>
          <w:rFonts w:ascii="Google Sans" w:hAnsi="Google Sans" w:cs="Google Sans"/>
        </w:rPr>
      </w:pPr>
      <w:r>
        <w:rPr>
          <w:rFonts w:ascii="맑은 고딕" w:eastAsia="맑은 고딕" w:hAnsi="맑은 고딕" w:cs="맑은 고딕"/>
          <w:b/>
          <w:sz w:val="24"/>
        </w:rPr>
        <w:br w:type="page"/>
      </w:r>
      <w:r w:rsidRPr="00BE52D0">
        <w:rPr>
          <w:rFonts w:ascii="Google Sans" w:eastAsia="맑은 고딕" w:hAnsi="Google Sans" w:cs="Google Sans"/>
          <w:b/>
          <w:sz w:val="24"/>
        </w:rPr>
        <w:lastRenderedPageBreak/>
        <w:t>Document Revision History</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00"/>
        <w:gridCol w:w="1500"/>
        <w:gridCol w:w="4600"/>
        <w:gridCol w:w="1600"/>
      </w:tblGrid>
      <w:tr w:rsidR="00FB3BE5" w:rsidRPr="00BE52D0" w14:paraId="7B5F2967" w14:textId="77777777">
        <w:trPr>
          <w:trHeight w:val="420"/>
          <w:tblHeader/>
        </w:trPr>
        <w:tc>
          <w:tcPr>
            <w:tcW w:w="800" w:type="dxa"/>
            <w:shd w:val="clear" w:color="auto" w:fill="DFDFDF"/>
            <w:vAlign w:val="center"/>
          </w:tcPr>
          <w:p w14:paraId="5AC86368"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Rev#</w:t>
            </w:r>
          </w:p>
        </w:tc>
        <w:tc>
          <w:tcPr>
            <w:tcW w:w="1500" w:type="dxa"/>
            <w:shd w:val="clear" w:color="auto" w:fill="DFDFDF"/>
            <w:vAlign w:val="center"/>
          </w:tcPr>
          <w:p w14:paraId="549A742E"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Date</w:t>
            </w:r>
          </w:p>
        </w:tc>
        <w:tc>
          <w:tcPr>
            <w:tcW w:w="4600" w:type="dxa"/>
            <w:shd w:val="clear" w:color="auto" w:fill="DFDFDF"/>
            <w:vAlign w:val="center"/>
          </w:tcPr>
          <w:p w14:paraId="4467FC07"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Affected Section</w:t>
            </w:r>
          </w:p>
        </w:tc>
        <w:tc>
          <w:tcPr>
            <w:tcW w:w="1600" w:type="dxa"/>
            <w:shd w:val="clear" w:color="auto" w:fill="DFDFDF"/>
            <w:vAlign w:val="center"/>
          </w:tcPr>
          <w:p w14:paraId="643C60EC"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Author</w:t>
            </w:r>
          </w:p>
        </w:tc>
      </w:tr>
      <w:tr w:rsidR="00FB3BE5" w:rsidRPr="00BE52D0" w14:paraId="11B0EFE8" w14:textId="77777777">
        <w:trPr>
          <w:trHeight w:val="340"/>
        </w:trPr>
        <w:tc>
          <w:tcPr>
            <w:tcW w:w="800" w:type="dxa"/>
            <w:vAlign w:val="center"/>
          </w:tcPr>
          <w:p w14:paraId="0CC4554C" w14:textId="77777777" w:rsidR="00FB3BE5" w:rsidRPr="00BE52D0" w:rsidRDefault="00136D96" w:rsidP="00901D2D">
            <w:pPr>
              <w:jc w:val="center"/>
              <w:rPr>
                <w:rFonts w:ascii="Google Sans" w:eastAsia="Pretendard" w:hAnsi="Google Sans" w:cs="Google Sans"/>
              </w:rPr>
            </w:pPr>
            <w:r w:rsidRPr="00BE52D0">
              <w:rPr>
                <w:rFonts w:ascii="Google Sans" w:eastAsia="Pretendard" w:hAnsi="Google Sans" w:cs="Google Sans"/>
              </w:rPr>
              <w:t>1</w:t>
            </w:r>
          </w:p>
        </w:tc>
        <w:tc>
          <w:tcPr>
            <w:tcW w:w="1500" w:type="dxa"/>
            <w:vAlign w:val="center"/>
          </w:tcPr>
          <w:p w14:paraId="63090845" w14:textId="77777777" w:rsidR="00FB3BE5" w:rsidRPr="00BE52D0" w:rsidRDefault="00136D96" w:rsidP="00901D2D">
            <w:pPr>
              <w:jc w:val="center"/>
              <w:rPr>
                <w:rFonts w:ascii="Google Sans" w:eastAsia="Pretendard" w:hAnsi="Google Sans" w:cs="Google Sans"/>
              </w:rPr>
            </w:pPr>
            <w:r w:rsidRPr="00BE52D0">
              <w:rPr>
                <w:rFonts w:ascii="Google Sans" w:eastAsia="Pretendard" w:hAnsi="Google Sans" w:cs="Google Sans"/>
              </w:rPr>
              <w:t>2026/09/23</w:t>
            </w:r>
          </w:p>
        </w:tc>
        <w:tc>
          <w:tcPr>
            <w:tcW w:w="4600" w:type="dxa"/>
            <w:vAlign w:val="center"/>
          </w:tcPr>
          <w:p w14:paraId="6C8F19BA" w14:textId="77777777" w:rsidR="00FB3BE5" w:rsidRPr="00BE52D0" w:rsidRDefault="00136D96" w:rsidP="00901D2D">
            <w:pPr>
              <w:jc w:val="center"/>
              <w:rPr>
                <w:rFonts w:ascii="Google Sans" w:eastAsia="Pretendard" w:hAnsi="Google Sans" w:cs="Google Sans"/>
              </w:rPr>
            </w:pPr>
            <w:r w:rsidRPr="00BE52D0">
              <w:rPr>
                <w:rFonts w:ascii="Google Sans" w:eastAsia="Pretendard" w:hAnsi="Google Sans" w:cs="Google Sans"/>
              </w:rPr>
              <w:t>피드백</w:t>
            </w:r>
            <w:r w:rsidRPr="00BE52D0">
              <w:rPr>
                <w:rFonts w:ascii="Google Sans" w:eastAsia="Pretendard" w:hAnsi="Google Sans" w:cs="Google Sans"/>
              </w:rPr>
              <w:t xml:space="preserve"> </w:t>
            </w:r>
            <w:r w:rsidRPr="00BE52D0">
              <w:rPr>
                <w:rFonts w:ascii="Google Sans" w:eastAsia="Pretendard" w:hAnsi="Google Sans" w:cs="Google Sans"/>
              </w:rPr>
              <w:t>반영을</w:t>
            </w:r>
            <w:r w:rsidRPr="00BE52D0">
              <w:rPr>
                <w:rFonts w:ascii="Google Sans" w:eastAsia="Pretendard" w:hAnsi="Google Sans" w:cs="Google Sans"/>
              </w:rPr>
              <w:t xml:space="preserve"> </w:t>
            </w:r>
            <w:r w:rsidRPr="00BE52D0">
              <w:rPr>
                <w:rFonts w:ascii="Google Sans" w:eastAsia="Pretendard" w:hAnsi="Google Sans" w:cs="Google Sans"/>
              </w:rPr>
              <w:t>위한</w:t>
            </w:r>
            <w:r w:rsidRPr="00BE52D0">
              <w:rPr>
                <w:rFonts w:ascii="Google Sans" w:eastAsia="Pretendard" w:hAnsi="Google Sans" w:cs="Google Sans"/>
              </w:rPr>
              <w:t xml:space="preserve"> </w:t>
            </w:r>
            <w:r w:rsidRPr="00BE52D0">
              <w:rPr>
                <w:rFonts w:ascii="Google Sans" w:eastAsia="Pretendard" w:hAnsi="Google Sans" w:cs="Google Sans"/>
              </w:rPr>
              <w:t>추가</w:t>
            </w:r>
            <w:r w:rsidRPr="00BE52D0">
              <w:rPr>
                <w:rFonts w:ascii="Google Sans" w:eastAsia="Pretendard" w:hAnsi="Google Sans" w:cs="Google Sans"/>
              </w:rPr>
              <w:t xml:space="preserve"> </w:t>
            </w:r>
            <w:r w:rsidRPr="00BE52D0">
              <w:rPr>
                <w:rFonts w:ascii="Google Sans" w:eastAsia="Pretendard" w:hAnsi="Google Sans" w:cs="Google Sans"/>
              </w:rPr>
              <w:t>조사</w:t>
            </w:r>
            <w:r w:rsidRPr="00BE52D0">
              <w:rPr>
                <w:rFonts w:ascii="Google Sans" w:eastAsia="Pretendard" w:hAnsi="Google Sans" w:cs="Google Sans"/>
              </w:rPr>
              <w:t xml:space="preserve"> </w:t>
            </w:r>
            <w:r w:rsidRPr="00BE52D0">
              <w:rPr>
                <w:rFonts w:ascii="Google Sans" w:eastAsia="Pretendard" w:hAnsi="Google Sans" w:cs="Google Sans"/>
              </w:rPr>
              <w:t>및</w:t>
            </w:r>
            <w:r w:rsidRPr="00BE52D0">
              <w:rPr>
                <w:rFonts w:ascii="Google Sans" w:eastAsia="Pretendard" w:hAnsi="Google Sans" w:cs="Google Sans"/>
              </w:rPr>
              <w:t xml:space="preserve"> </w:t>
            </w:r>
            <w:r w:rsidRPr="00BE52D0">
              <w:rPr>
                <w:rFonts w:ascii="Google Sans" w:eastAsia="Pretendard" w:hAnsi="Google Sans" w:cs="Google Sans"/>
              </w:rPr>
              <w:t>아이디어</w:t>
            </w:r>
            <w:r w:rsidRPr="00BE52D0">
              <w:rPr>
                <w:rFonts w:ascii="Google Sans" w:eastAsia="Pretendard" w:hAnsi="Google Sans" w:cs="Google Sans"/>
              </w:rPr>
              <w:t xml:space="preserve"> </w:t>
            </w:r>
            <w:r w:rsidRPr="00BE52D0">
              <w:rPr>
                <w:rFonts w:ascii="Google Sans" w:eastAsia="Pretendard" w:hAnsi="Google Sans" w:cs="Google Sans"/>
              </w:rPr>
              <w:t>보완</w:t>
            </w:r>
          </w:p>
        </w:tc>
        <w:tc>
          <w:tcPr>
            <w:tcW w:w="1600" w:type="dxa"/>
            <w:vAlign w:val="center"/>
          </w:tcPr>
          <w:p w14:paraId="48DAEC88" w14:textId="1AD1A5A5" w:rsidR="00FB3BE5"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정현우</w:t>
            </w:r>
          </w:p>
        </w:tc>
      </w:tr>
      <w:tr w:rsidR="00901D2D" w:rsidRPr="00BE52D0" w14:paraId="086F8180" w14:textId="77777777" w:rsidTr="007976BB">
        <w:trPr>
          <w:trHeight w:val="340"/>
        </w:trPr>
        <w:tc>
          <w:tcPr>
            <w:tcW w:w="800" w:type="dxa"/>
          </w:tcPr>
          <w:p w14:paraId="4BF04A3B"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2</w:t>
            </w:r>
          </w:p>
        </w:tc>
        <w:tc>
          <w:tcPr>
            <w:tcW w:w="1500" w:type="dxa"/>
          </w:tcPr>
          <w:p w14:paraId="5C5CA70D"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2026/09/25</w:t>
            </w:r>
          </w:p>
        </w:tc>
        <w:tc>
          <w:tcPr>
            <w:tcW w:w="4600" w:type="dxa"/>
          </w:tcPr>
          <w:p w14:paraId="698193F5"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문제</w:t>
            </w:r>
            <w:r w:rsidRPr="00BE52D0">
              <w:rPr>
                <w:rFonts w:ascii="Google Sans" w:eastAsia="Pretendard" w:hAnsi="Google Sans" w:cs="Google Sans"/>
              </w:rPr>
              <w:t xml:space="preserve"> </w:t>
            </w:r>
            <w:r w:rsidRPr="00BE52D0">
              <w:rPr>
                <w:rFonts w:ascii="Google Sans" w:eastAsia="Pretendard" w:hAnsi="Google Sans" w:cs="Google Sans"/>
              </w:rPr>
              <w:t>원인</w:t>
            </w:r>
            <w:r w:rsidRPr="00BE52D0">
              <w:rPr>
                <w:rFonts w:ascii="Google Sans" w:eastAsia="Pretendard" w:hAnsi="Google Sans" w:cs="Google Sans"/>
              </w:rPr>
              <w:t xml:space="preserve"> </w:t>
            </w:r>
            <w:r w:rsidRPr="00BE52D0">
              <w:rPr>
                <w:rFonts w:ascii="Google Sans" w:eastAsia="Pretendard" w:hAnsi="Google Sans" w:cs="Google Sans"/>
              </w:rPr>
              <w:t>분석</w:t>
            </w:r>
            <w:r w:rsidRPr="00BE52D0">
              <w:rPr>
                <w:rFonts w:ascii="Google Sans" w:eastAsia="Pretendard" w:hAnsi="Google Sans" w:cs="Google Sans"/>
              </w:rPr>
              <w:t>·</w:t>
            </w:r>
            <w:r w:rsidRPr="00BE52D0">
              <w:rPr>
                <w:rFonts w:ascii="Google Sans" w:eastAsia="Pretendard" w:hAnsi="Google Sans" w:cs="Google Sans"/>
              </w:rPr>
              <w:t>문제</w:t>
            </w:r>
            <w:r w:rsidRPr="00BE52D0">
              <w:rPr>
                <w:rFonts w:ascii="Google Sans" w:eastAsia="Pretendard" w:hAnsi="Google Sans" w:cs="Google Sans"/>
              </w:rPr>
              <w:t xml:space="preserve"> </w:t>
            </w:r>
            <w:r w:rsidRPr="00BE52D0">
              <w:rPr>
                <w:rFonts w:ascii="Google Sans" w:eastAsia="Pretendard" w:hAnsi="Google Sans" w:cs="Google Sans"/>
              </w:rPr>
              <w:t>정의문</w:t>
            </w:r>
            <w:r w:rsidRPr="00BE52D0">
              <w:rPr>
                <w:rFonts w:ascii="Google Sans" w:eastAsia="Pretendard" w:hAnsi="Google Sans" w:cs="Google Sans"/>
              </w:rPr>
              <w:t>·</w:t>
            </w:r>
            <w:r w:rsidRPr="00BE52D0">
              <w:rPr>
                <w:rFonts w:ascii="Google Sans" w:eastAsia="Pretendard" w:hAnsi="Google Sans" w:cs="Google Sans"/>
              </w:rPr>
              <w:t>아이디어</w:t>
            </w:r>
            <w:r w:rsidRPr="00BE52D0">
              <w:rPr>
                <w:rFonts w:ascii="Google Sans" w:eastAsia="Pretendard" w:hAnsi="Google Sans" w:cs="Google Sans"/>
              </w:rPr>
              <w:t xml:space="preserve"> </w:t>
            </w:r>
            <w:r w:rsidRPr="00BE52D0">
              <w:rPr>
                <w:rFonts w:ascii="Google Sans" w:eastAsia="Pretendard" w:hAnsi="Google Sans" w:cs="Google Sans"/>
              </w:rPr>
              <w:t>발산</w:t>
            </w:r>
            <w:r w:rsidRPr="00BE52D0">
              <w:rPr>
                <w:rFonts w:ascii="Google Sans" w:eastAsia="Pretendard" w:hAnsi="Google Sans" w:cs="Google Sans"/>
              </w:rPr>
              <w:t xml:space="preserve"> </w:t>
            </w:r>
            <w:r w:rsidRPr="00BE52D0">
              <w:rPr>
                <w:rFonts w:ascii="Google Sans" w:eastAsia="Pretendard" w:hAnsi="Google Sans" w:cs="Google Sans"/>
              </w:rPr>
              <w:t>내용</w:t>
            </w:r>
            <w:r w:rsidRPr="00BE52D0">
              <w:rPr>
                <w:rFonts w:ascii="Google Sans" w:eastAsia="Pretendard" w:hAnsi="Google Sans" w:cs="Google Sans"/>
              </w:rPr>
              <w:t xml:space="preserve"> </w:t>
            </w:r>
            <w:r w:rsidRPr="00BE52D0">
              <w:rPr>
                <w:rFonts w:ascii="Google Sans" w:eastAsia="Pretendard" w:hAnsi="Google Sans" w:cs="Google Sans"/>
              </w:rPr>
              <w:t>중간</w:t>
            </w:r>
            <w:r w:rsidRPr="00BE52D0">
              <w:rPr>
                <w:rFonts w:ascii="Google Sans" w:eastAsia="Pretendard" w:hAnsi="Google Sans" w:cs="Google Sans"/>
              </w:rPr>
              <w:t xml:space="preserve"> </w:t>
            </w:r>
            <w:r w:rsidRPr="00BE52D0">
              <w:rPr>
                <w:rFonts w:ascii="Google Sans" w:eastAsia="Pretendard" w:hAnsi="Google Sans" w:cs="Google Sans"/>
              </w:rPr>
              <w:t>작성</w:t>
            </w:r>
          </w:p>
        </w:tc>
        <w:tc>
          <w:tcPr>
            <w:tcW w:w="1600" w:type="dxa"/>
            <w:vAlign w:val="center"/>
          </w:tcPr>
          <w:p w14:paraId="2B160FF9" w14:textId="16A60EEE"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정현우</w:t>
            </w:r>
          </w:p>
        </w:tc>
      </w:tr>
      <w:tr w:rsidR="00901D2D" w:rsidRPr="00BE52D0" w14:paraId="6DA96E12" w14:textId="77777777" w:rsidTr="002E367D">
        <w:trPr>
          <w:trHeight w:val="340"/>
        </w:trPr>
        <w:tc>
          <w:tcPr>
            <w:tcW w:w="800" w:type="dxa"/>
          </w:tcPr>
          <w:p w14:paraId="38C7CE43"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3</w:t>
            </w:r>
          </w:p>
        </w:tc>
        <w:tc>
          <w:tcPr>
            <w:tcW w:w="1500" w:type="dxa"/>
          </w:tcPr>
          <w:p w14:paraId="6440B41C"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2026/09/27</w:t>
            </w:r>
          </w:p>
        </w:tc>
        <w:tc>
          <w:tcPr>
            <w:tcW w:w="4600" w:type="dxa"/>
          </w:tcPr>
          <w:p w14:paraId="214A72DC" w14:textId="77777777"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문제</w:t>
            </w:r>
            <w:r w:rsidRPr="00BE52D0">
              <w:rPr>
                <w:rFonts w:ascii="Google Sans" w:eastAsia="Pretendard" w:hAnsi="Google Sans" w:cs="Google Sans"/>
              </w:rPr>
              <w:t xml:space="preserve"> </w:t>
            </w:r>
            <w:r w:rsidRPr="00BE52D0">
              <w:rPr>
                <w:rFonts w:ascii="Google Sans" w:eastAsia="Pretendard" w:hAnsi="Google Sans" w:cs="Google Sans"/>
              </w:rPr>
              <w:t>우선순위</w:t>
            </w:r>
            <w:r w:rsidRPr="00BE52D0">
              <w:rPr>
                <w:rFonts w:ascii="Google Sans" w:eastAsia="Pretendard" w:hAnsi="Google Sans" w:cs="Google Sans"/>
              </w:rPr>
              <w:t xml:space="preserve"> </w:t>
            </w:r>
            <w:r w:rsidRPr="00BE52D0">
              <w:rPr>
                <w:rFonts w:ascii="Google Sans" w:eastAsia="Pretendard" w:hAnsi="Google Sans" w:cs="Google Sans"/>
              </w:rPr>
              <w:t>재검토</w:t>
            </w:r>
            <w:r w:rsidRPr="00BE52D0">
              <w:rPr>
                <w:rFonts w:ascii="Google Sans" w:eastAsia="Pretendard" w:hAnsi="Google Sans" w:cs="Google Sans"/>
              </w:rPr>
              <w:t xml:space="preserve"> </w:t>
            </w:r>
            <w:r w:rsidRPr="00BE52D0">
              <w:rPr>
                <w:rFonts w:ascii="Google Sans" w:eastAsia="Pretendard" w:hAnsi="Google Sans" w:cs="Google Sans"/>
              </w:rPr>
              <w:t>및</w:t>
            </w:r>
            <w:r w:rsidRPr="00BE52D0">
              <w:rPr>
                <w:rFonts w:ascii="Google Sans" w:eastAsia="Pretendard" w:hAnsi="Google Sans" w:cs="Google Sans"/>
              </w:rPr>
              <w:t xml:space="preserve"> </w:t>
            </w:r>
            <w:r w:rsidRPr="00BE52D0">
              <w:rPr>
                <w:rFonts w:ascii="Google Sans" w:eastAsia="Pretendard" w:hAnsi="Google Sans" w:cs="Google Sans"/>
              </w:rPr>
              <w:t>아이디어</w:t>
            </w:r>
            <w:r w:rsidRPr="00BE52D0">
              <w:rPr>
                <w:rFonts w:ascii="Google Sans" w:eastAsia="Pretendard" w:hAnsi="Google Sans" w:cs="Google Sans"/>
              </w:rPr>
              <w:t xml:space="preserve"> </w:t>
            </w:r>
            <w:r w:rsidRPr="00BE52D0">
              <w:rPr>
                <w:rFonts w:ascii="Google Sans" w:eastAsia="Pretendard" w:hAnsi="Google Sans" w:cs="Google Sans"/>
              </w:rPr>
              <w:t>통합</w:t>
            </w:r>
            <w:r w:rsidRPr="00BE52D0">
              <w:rPr>
                <w:rFonts w:ascii="Google Sans" w:eastAsia="Pretendard" w:hAnsi="Google Sans" w:cs="Google Sans"/>
              </w:rPr>
              <w:t>·</w:t>
            </w:r>
            <w:r w:rsidRPr="00BE52D0">
              <w:rPr>
                <w:rFonts w:ascii="Google Sans" w:eastAsia="Pretendard" w:hAnsi="Google Sans" w:cs="Google Sans"/>
              </w:rPr>
              <w:t>최종</w:t>
            </w:r>
            <w:r w:rsidRPr="00BE52D0">
              <w:rPr>
                <w:rFonts w:ascii="Google Sans" w:eastAsia="Pretendard" w:hAnsi="Google Sans" w:cs="Google Sans"/>
              </w:rPr>
              <w:t xml:space="preserve"> </w:t>
            </w:r>
            <w:r w:rsidRPr="00BE52D0">
              <w:rPr>
                <w:rFonts w:ascii="Google Sans" w:eastAsia="Pretendard" w:hAnsi="Google Sans" w:cs="Google Sans"/>
              </w:rPr>
              <w:t>내용</w:t>
            </w:r>
            <w:r w:rsidRPr="00BE52D0">
              <w:rPr>
                <w:rFonts w:ascii="Google Sans" w:eastAsia="Pretendard" w:hAnsi="Google Sans" w:cs="Google Sans"/>
              </w:rPr>
              <w:t xml:space="preserve"> </w:t>
            </w:r>
            <w:r w:rsidRPr="00BE52D0">
              <w:rPr>
                <w:rFonts w:ascii="Google Sans" w:eastAsia="Pretendard" w:hAnsi="Google Sans" w:cs="Google Sans"/>
              </w:rPr>
              <w:t>확정</w:t>
            </w:r>
          </w:p>
        </w:tc>
        <w:tc>
          <w:tcPr>
            <w:tcW w:w="1600" w:type="dxa"/>
            <w:vAlign w:val="center"/>
          </w:tcPr>
          <w:p w14:paraId="40252FD9" w14:textId="60B6925A" w:rsidR="00901D2D" w:rsidRPr="00BE52D0" w:rsidRDefault="00901D2D" w:rsidP="00901D2D">
            <w:pPr>
              <w:jc w:val="center"/>
              <w:rPr>
                <w:rFonts w:ascii="Google Sans" w:eastAsia="Pretendard" w:hAnsi="Google Sans" w:cs="Google Sans"/>
              </w:rPr>
            </w:pPr>
            <w:r w:rsidRPr="00BE52D0">
              <w:rPr>
                <w:rFonts w:ascii="Google Sans" w:eastAsia="Pretendard" w:hAnsi="Google Sans" w:cs="Google Sans"/>
              </w:rPr>
              <w:t>정현우</w:t>
            </w:r>
          </w:p>
        </w:tc>
      </w:tr>
    </w:tbl>
    <w:p w14:paraId="2577693D" w14:textId="77777777" w:rsidR="00FB3BE5" w:rsidRPr="00BE52D0" w:rsidRDefault="00136D96">
      <w:pPr>
        <w:pStyle w:val="10"/>
        <w:pageBreakBefore/>
        <w:numPr>
          <w:ilvl w:val="0"/>
          <w:numId w:val="0"/>
        </w:numPr>
        <w:spacing w:before="540" w:after="360"/>
        <w:rPr>
          <w:rFonts w:ascii="Google Sans" w:hAnsi="Google Sans" w:cs="Google Sans"/>
        </w:rPr>
      </w:pPr>
      <w:r w:rsidRPr="00BE52D0">
        <w:rPr>
          <w:rFonts w:ascii="Google Sans" w:hAnsi="Google Sans" w:cs="Google Sans"/>
        </w:rPr>
        <w:lastRenderedPageBreak/>
        <w:t xml:space="preserve">1. </w:t>
      </w:r>
      <w:r w:rsidRPr="00BE52D0">
        <w:rPr>
          <w:rFonts w:ascii="Google Sans" w:hAnsi="Google Sans" w:cs="Google Sans"/>
        </w:rPr>
        <w:t>문제</w:t>
      </w:r>
      <w:r w:rsidRPr="00BE52D0">
        <w:rPr>
          <w:rFonts w:ascii="Google Sans" w:hAnsi="Google Sans" w:cs="Google Sans"/>
        </w:rPr>
        <w:t xml:space="preserve"> </w:t>
      </w:r>
      <w:r w:rsidRPr="00BE52D0">
        <w:rPr>
          <w:rFonts w:ascii="Google Sans" w:hAnsi="Google Sans" w:cs="Google Sans"/>
        </w:rPr>
        <w:t>원인</w:t>
      </w:r>
      <w:r w:rsidRPr="00BE52D0">
        <w:rPr>
          <w:rFonts w:ascii="Google Sans" w:hAnsi="Google Sans" w:cs="Google Sans"/>
        </w:rPr>
        <w:t xml:space="preserve"> </w:t>
      </w:r>
      <w:r w:rsidRPr="00BE52D0">
        <w:rPr>
          <w:rFonts w:ascii="Google Sans" w:hAnsi="Google Sans" w:cs="Google Sans"/>
        </w:rPr>
        <w:t>분석</w:t>
      </w:r>
    </w:p>
    <w:p w14:paraId="1E5B1BD1" w14:textId="77777777" w:rsidR="00FB3BE5" w:rsidRPr="00BE52D0" w:rsidRDefault="00136D96">
      <w:pPr>
        <w:pStyle w:val="2"/>
        <w:numPr>
          <w:ilvl w:val="0"/>
          <w:numId w:val="0"/>
        </w:numPr>
        <w:spacing w:before="360" w:after="360"/>
        <w:rPr>
          <w:rFonts w:ascii="Google Sans" w:hAnsi="Google Sans" w:cs="Google Sans"/>
        </w:rPr>
      </w:pPr>
      <w:r w:rsidRPr="00BE52D0">
        <w:rPr>
          <w:rFonts w:ascii="Google Sans" w:hAnsi="Google Sans" w:cs="Google Sans"/>
        </w:rPr>
        <w:t xml:space="preserve">1.1 </w:t>
      </w:r>
      <w:r w:rsidRPr="00BE52D0">
        <w:rPr>
          <w:rFonts w:ascii="Google Sans" w:hAnsi="Google Sans" w:cs="Google Sans"/>
        </w:rPr>
        <w:t>분석</w:t>
      </w:r>
      <w:r w:rsidRPr="00BE52D0">
        <w:rPr>
          <w:rFonts w:ascii="Google Sans" w:hAnsi="Google Sans" w:cs="Google Sans"/>
        </w:rPr>
        <w:t xml:space="preserve"> </w:t>
      </w:r>
      <w:r w:rsidRPr="00BE52D0">
        <w:rPr>
          <w:rFonts w:ascii="Google Sans" w:hAnsi="Google Sans" w:cs="Google Sans"/>
        </w:rPr>
        <w:t>대상</w:t>
      </w:r>
      <w:r w:rsidRPr="00BE52D0">
        <w:rPr>
          <w:rFonts w:ascii="Google Sans" w:hAnsi="Google Sans" w:cs="Google Sans"/>
        </w:rPr>
        <w:t xml:space="preserve"> </w:t>
      </w:r>
      <w:r w:rsidRPr="00BE52D0">
        <w:rPr>
          <w:rFonts w:ascii="Google Sans" w:hAnsi="Google Sans" w:cs="Google Sans"/>
        </w:rPr>
        <w:t>문제</w:t>
      </w:r>
      <w:r w:rsidRPr="00BE52D0">
        <w:rPr>
          <w:rFonts w:ascii="Google Sans" w:hAnsi="Google Sans" w:cs="Google Sans"/>
        </w:rPr>
        <w:t xml:space="preserve"> (</w:t>
      </w:r>
      <w:r w:rsidRPr="00BE52D0">
        <w:rPr>
          <w:rFonts w:ascii="Google Sans" w:hAnsi="Google Sans" w:cs="Google Sans"/>
        </w:rPr>
        <w:t>양식</w:t>
      </w:r>
      <w:r w:rsidRPr="00BE52D0">
        <w:rPr>
          <w:rFonts w:ascii="Google Sans" w:hAnsi="Google Sans" w:cs="Google Sans"/>
        </w:rPr>
        <w:t xml:space="preserve"> 2</w:t>
      </w:r>
      <w:r w:rsidRPr="00BE52D0">
        <w:rPr>
          <w:rFonts w:ascii="Google Sans" w:hAnsi="Google Sans" w:cs="Google Sans"/>
        </w:rPr>
        <w:t>에서</w:t>
      </w:r>
      <w:r w:rsidRPr="00BE52D0">
        <w:rPr>
          <w:rFonts w:ascii="Google Sans" w:hAnsi="Google Sans" w:cs="Google Sans"/>
        </w:rPr>
        <w:t xml:space="preserve"> </w:t>
      </w:r>
      <w:r w:rsidRPr="00BE52D0">
        <w:rPr>
          <w:rFonts w:ascii="Google Sans" w:hAnsi="Google Sans" w:cs="Google Sans"/>
        </w:rPr>
        <w:t>선정</w:t>
      </w:r>
      <w:r w:rsidRPr="00BE52D0">
        <w:rPr>
          <w:rFonts w:ascii="Google Sans" w:hAnsi="Google Sans" w:cs="Google Sans"/>
        </w:rPr>
        <w:t>)</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400"/>
        <w:gridCol w:w="3600"/>
        <w:gridCol w:w="2800"/>
      </w:tblGrid>
      <w:tr w:rsidR="00FB3BE5" w:rsidRPr="00BE52D0" w14:paraId="598D9999" w14:textId="77777777">
        <w:trPr>
          <w:trHeight w:val="520"/>
          <w:tblHeader/>
        </w:trPr>
        <w:tc>
          <w:tcPr>
            <w:tcW w:w="700" w:type="dxa"/>
            <w:shd w:val="clear" w:color="auto" w:fill="DFDFDF"/>
            <w:vAlign w:val="center"/>
          </w:tcPr>
          <w:p w14:paraId="2846D035"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번호</w:t>
            </w:r>
          </w:p>
        </w:tc>
        <w:tc>
          <w:tcPr>
            <w:tcW w:w="1400" w:type="dxa"/>
            <w:shd w:val="clear" w:color="auto" w:fill="DFDFDF"/>
            <w:vAlign w:val="center"/>
          </w:tcPr>
          <w:p w14:paraId="3FAE4C55"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양식</w:t>
            </w:r>
            <w:r w:rsidRPr="00BE52D0">
              <w:rPr>
                <w:rFonts w:ascii="Google Sans" w:eastAsia="맑은 고딕" w:hAnsi="Google Sans" w:cs="Google Sans"/>
                <w:b/>
                <w:sz w:val="19"/>
              </w:rPr>
              <w:t>2</w:t>
            </w:r>
          </w:p>
          <w:p w14:paraId="1CB332DF"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문제점</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번호</w:t>
            </w:r>
          </w:p>
        </w:tc>
        <w:tc>
          <w:tcPr>
            <w:tcW w:w="3600" w:type="dxa"/>
            <w:shd w:val="clear" w:color="auto" w:fill="DFDFDF"/>
            <w:vAlign w:val="center"/>
          </w:tcPr>
          <w:p w14:paraId="21B34E42"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문제</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상태</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기술</w:t>
            </w:r>
          </w:p>
        </w:tc>
        <w:tc>
          <w:tcPr>
            <w:tcW w:w="2800" w:type="dxa"/>
            <w:shd w:val="clear" w:color="auto" w:fill="DFDFDF"/>
            <w:vAlign w:val="center"/>
          </w:tcPr>
          <w:p w14:paraId="76CE0B1F"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선정</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사유</w:t>
            </w:r>
            <w:r w:rsidRPr="00BE52D0">
              <w:rPr>
                <w:rFonts w:ascii="Google Sans" w:eastAsia="맑은 고딕" w:hAnsi="Google Sans" w:cs="Google Sans"/>
                <w:b/>
                <w:sz w:val="19"/>
              </w:rPr>
              <w:t>(</w:t>
            </w:r>
            <w:r w:rsidRPr="00BE52D0">
              <w:rPr>
                <w:rFonts w:ascii="Google Sans" w:eastAsia="맑은 고딕" w:hAnsi="Google Sans" w:cs="Google Sans"/>
                <w:b/>
                <w:sz w:val="19"/>
              </w:rPr>
              <w:t>우선순위</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근거</w:t>
            </w:r>
            <w:r w:rsidRPr="00BE52D0">
              <w:rPr>
                <w:rFonts w:ascii="Google Sans" w:eastAsia="맑은 고딕" w:hAnsi="Google Sans" w:cs="Google Sans"/>
                <w:b/>
                <w:sz w:val="19"/>
              </w:rPr>
              <w:t>)</w:t>
            </w:r>
          </w:p>
        </w:tc>
      </w:tr>
      <w:tr w:rsidR="00FB3BE5" w:rsidRPr="00BE52D0" w14:paraId="557C647A" w14:textId="77777777">
        <w:trPr>
          <w:trHeight w:val="560"/>
        </w:trPr>
        <w:tc>
          <w:tcPr>
            <w:tcW w:w="700" w:type="dxa"/>
            <w:vAlign w:val="center"/>
          </w:tcPr>
          <w:p w14:paraId="284A6DCE" w14:textId="77777777" w:rsidR="00FB3BE5" w:rsidRPr="00BE52D0" w:rsidRDefault="00136D96" w:rsidP="00897CD2">
            <w:pPr>
              <w:jc w:val="center"/>
              <w:rPr>
                <w:rFonts w:ascii="Google Sans" w:eastAsia="Pretendard" w:hAnsi="Google Sans" w:cs="Google Sans"/>
              </w:rPr>
            </w:pPr>
            <w:r w:rsidRPr="00BE52D0">
              <w:rPr>
                <w:rFonts w:ascii="Google Sans" w:eastAsia="Pretendard" w:hAnsi="Google Sans" w:cs="Google Sans"/>
              </w:rPr>
              <w:t>1</w:t>
            </w:r>
          </w:p>
        </w:tc>
        <w:tc>
          <w:tcPr>
            <w:tcW w:w="1400" w:type="dxa"/>
            <w:vAlign w:val="center"/>
          </w:tcPr>
          <w:p w14:paraId="4A634EE7"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2</w:t>
            </w:r>
          </w:p>
        </w:tc>
        <w:tc>
          <w:tcPr>
            <w:tcW w:w="3600" w:type="dxa"/>
            <w:vAlign w:val="center"/>
          </w:tcPr>
          <w:p w14:paraId="5ED6D04E"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경복궁</w:t>
            </w:r>
            <w:r w:rsidRPr="00BE52D0">
              <w:rPr>
                <w:rFonts w:ascii="Google Sans" w:eastAsia="Pretendard" w:hAnsi="Google Sans" w:cs="Google Sans"/>
              </w:rPr>
              <w:t xml:space="preserve"> </w:t>
            </w:r>
            <w:r w:rsidRPr="00BE52D0">
              <w:rPr>
                <w:rFonts w:ascii="Google Sans" w:eastAsia="Pretendard" w:hAnsi="Google Sans" w:cs="Google Sans"/>
              </w:rPr>
              <w:t>자유</w:t>
            </w:r>
            <w:r w:rsidRPr="00BE52D0">
              <w:rPr>
                <w:rFonts w:ascii="Google Sans" w:eastAsia="Pretendard" w:hAnsi="Google Sans" w:cs="Google Sans"/>
              </w:rPr>
              <w:t xml:space="preserve"> </w:t>
            </w:r>
            <w:r w:rsidRPr="00BE52D0">
              <w:rPr>
                <w:rFonts w:ascii="Google Sans" w:eastAsia="Pretendard" w:hAnsi="Google Sans" w:cs="Google Sans"/>
              </w:rPr>
              <w:t>관람객은</w:t>
            </w:r>
            <w:r w:rsidRPr="00BE52D0">
              <w:rPr>
                <w:rFonts w:ascii="Google Sans" w:eastAsia="Pretendard" w:hAnsi="Google Sans" w:cs="Google Sans"/>
              </w:rPr>
              <w:t xml:space="preserve"> </w:t>
            </w:r>
            <w:r w:rsidRPr="00BE52D0">
              <w:rPr>
                <w:rFonts w:ascii="Google Sans" w:eastAsia="Pretendard" w:hAnsi="Google Sans" w:cs="Google Sans"/>
              </w:rPr>
              <w:t>눈앞의</w:t>
            </w:r>
            <w:r w:rsidRPr="00BE52D0">
              <w:rPr>
                <w:rFonts w:ascii="Google Sans" w:eastAsia="Pretendard" w:hAnsi="Google Sans" w:cs="Google Sans"/>
              </w:rPr>
              <w:t xml:space="preserve"> </w:t>
            </w:r>
            <w:r w:rsidRPr="00BE52D0">
              <w:rPr>
                <w:rFonts w:ascii="Google Sans" w:eastAsia="Pretendard" w:hAnsi="Google Sans" w:cs="Google Sans"/>
              </w:rPr>
              <w:t>세부</w:t>
            </w:r>
            <w:r w:rsidRPr="00BE52D0">
              <w:rPr>
                <w:rFonts w:ascii="Google Sans" w:eastAsia="Pretendard" w:hAnsi="Google Sans" w:cs="Google Sans"/>
              </w:rPr>
              <w:t xml:space="preserve"> </w:t>
            </w:r>
            <w:r w:rsidRPr="00BE52D0">
              <w:rPr>
                <w:rFonts w:ascii="Google Sans" w:eastAsia="Pretendard" w:hAnsi="Google Sans" w:cs="Google Sans"/>
              </w:rPr>
              <w:t>전각이나</w:t>
            </w:r>
            <w:r w:rsidRPr="00BE52D0">
              <w:rPr>
                <w:rFonts w:ascii="Google Sans" w:eastAsia="Pretendard" w:hAnsi="Google Sans" w:cs="Google Sans"/>
              </w:rPr>
              <w:t xml:space="preserve"> </w:t>
            </w:r>
            <w:r w:rsidRPr="00BE52D0">
              <w:rPr>
                <w:rFonts w:ascii="Google Sans" w:eastAsia="Pretendard" w:hAnsi="Google Sans" w:cs="Google Sans"/>
              </w:rPr>
              <w:t>장식이</w:t>
            </w:r>
            <w:r w:rsidRPr="00BE52D0">
              <w:rPr>
                <w:rFonts w:ascii="Google Sans" w:eastAsia="Pretendard" w:hAnsi="Google Sans" w:cs="Google Sans"/>
              </w:rPr>
              <w:t xml:space="preserve"> </w:t>
            </w:r>
            <w:r w:rsidRPr="00BE52D0">
              <w:rPr>
                <w:rFonts w:ascii="Google Sans" w:eastAsia="Pretendard" w:hAnsi="Google Sans" w:cs="Google Sans"/>
              </w:rPr>
              <w:t>무엇인지</w:t>
            </w:r>
            <w:r w:rsidRPr="00BE52D0">
              <w:rPr>
                <w:rFonts w:ascii="Google Sans" w:eastAsia="Pretendard" w:hAnsi="Google Sans" w:cs="Google Sans"/>
              </w:rPr>
              <w:t xml:space="preserve"> </w:t>
            </w:r>
            <w:r w:rsidRPr="00BE52D0">
              <w:rPr>
                <w:rFonts w:ascii="Google Sans" w:eastAsia="Pretendard" w:hAnsi="Google Sans" w:cs="Google Sans"/>
              </w:rPr>
              <w:t>확인하고</w:t>
            </w:r>
            <w:r w:rsidRPr="00BE52D0">
              <w:rPr>
                <w:rFonts w:ascii="Google Sans" w:eastAsia="Pretendard" w:hAnsi="Google Sans" w:cs="Google Sans"/>
              </w:rPr>
              <w:t xml:space="preserve">, </w:t>
            </w:r>
            <w:r w:rsidRPr="00BE52D0">
              <w:rPr>
                <w:rFonts w:ascii="Google Sans" w:eastAsia="Pretendard" w:hAnsi="Google Sans" w:cs="Google Sans"/>
              </w:rPr>
              <w:t>해당</w:t>
            </w:r>
            <w:r w:rsidRPr="00BE52D0">
              <w:rPr>
                <w:rFonts w:ascii="Google Sans" w:eastAsia="Pretendard" w:hAnsi="Google Sans" w:cs="Google Sans"/>
              </w:rPr>
              <w:t xml:space="preserve"> </w:t>
            </w:r>
            <w:r w:rsidRPr="00BE52D0">
              <w:rPr>
                <w:rFonts w:ascii="Google Sans" w:eastAsia="Pretendard" w:hAnsi="Google Sans" w:cs="Google Sans"/>
              </w:rPr>
              <w:t>설명과</w:t>
            </w:r>
            <w:r w:rsidRPr="00BE52D0">
              <w:rPr>
                <w:rFonts w:ascii="Google Sans" w:eastAsia="Pretendard" w:hAnsi="Google Sans" w:cs="Google Sans"/>
              </w:rPr>
              <w:t xml:space="preserve"> </w:t>
            </w:r>
            <w:r w:rsidRPr="00BE52D0">
              <w:rPr>
                <w:rFonts w:ascii="Google Sans" w:eastAsia="Pretendard" w:hAnsi="Google Sans" w:cs="Google Sans"/>
              </w:rPr>
              <w:t>연결하는</w:t>
            </w:r>
            <w:r w:rsidRPr="00BE52D0">
              <w:rPr>
                <w:rFonts w:ascii="Google Sans" w:eastAsia="Pretendard" w:hAnsi="Google Sans" w:cs="Google Sans"/>
              </w:rPr>
              <w:t xml:space="preserve"> </w:t>
            </w:r>
            <w:r w:rsidRPr="00BE52D0">
              <w:rPr>
                <w:rFonts w:ascii="Google Sans" w:eastAsia="Pretendard" w:hAnsi="Google Sans" w:cs="Google Sans"/>
              </w:rPr>
              <w:t>데</w:t>
            </w:r>
            <w:r w:rsidRPr="00BE52D0">
              <w:rPr>
                <w:rFonts w:ascii="Google Sans" w:eastAsia="Pretendard" w:hAnsi="Google Sans" w:cs="Google Sans"/>
              </w:rPr>
              <w:t xml:space="preserve"> </w:t>
            </w:r>
            <w:r w:rsidRPr="00BE52D0">
              <w:rPr>
                <w:rFonts w:ascii="Google Sans" w:eastAsia="Pretendard" w:hAnsi="Google Sans" w:cs="Google Sans"/>
              </w:rPr>
              <w:t>추가</w:t>
            </w:r>
            <w:r w:rsidRPr="00BE52D0">
              <w:rPr>
                <w:rFonts w:ascii="Google Sans" w:eastAsia="Pretendard" w:hAnsi="Google Sans" w:cs="Google Sans"/>
              </w:rPr>
              <w:t xml:space="preserve"> </w:t>
            </w:r>
            <w:r w:rsidRPr="00BE52D0">
              <w:rPr>
                <w:rFonts w:ascii="Google Sans" w:eastAsia="Pretendard" w:hAnsi="Google Sans" w:cs="Google Sans"/>
              </w:rPr>
              <w:t>탐색이</w:t>
            </w:r>
            <w:r w:rsidRPr="00BE52D0">
              <w:rPr>
                <w:rFonts w:ascii="Google Sans" w:eastAsia="Pretendard" w:hAnsi="Google Sans" w:cs="Google Sans"/>
              </w:rPr>
              <w:t xml:space="preserve"> </w:t>
            </w:r>
            <w:r w:rsidRPr="00BE52D0">
              <w:rPr>
                <w:rFonts w:ascii="Google Sans" w:eastAsia="Pretendard" w:hAnsi="Google Sans" w:cs="Google Sans"/>
              </w:rPr>
              <w:t>필요할</w:t>
            </w:r>
            <w:r w:rsidRPr="00BE52D0">
              <w:rPr>
                <w:rFonts w:ascii="Google Sans" w:eastAsia="Pretendard" w:hAnsi="Google Sans" w:cs="Google Sans"/>
              </w:rPr>
              <w:t xml:space="preserve"> </w:t>
            </w:r>
            <w:r w:rsidRPr="00BE52D0">
              <w:rPr>
                <w:rFonts w:ascii="Google Sans" w:eastAsia="Pretendard" w:hAnsi="Google Sans" w:cs="Google Sans"/>
              </w:rPr>
              <w:t>수</w:t>
            </w:r>
            <w:r w:rsidRPr="00BE52D0">
              <w:rPr>
                <w:rFonts w:ascii="Google Sans" w:eastAsia="Pretendard" w:hAnsi="Google Sans" w:cs="Google Sans"/>
              </w:rPr>
              <w:t xml:space="preserve"> </w:t>
            </w:r>
            <w:r w:rsidRPr="00BE52D0">
              <w:rPr>
                <w:rFonts w:ascii="Google Sans" w:eastAsia="Pretendard" w:hAnsi="Google Sans" w:cs="Google Sans"/>
              </w:rPr>
              <w:t>있다</w:t>
            </w:r>
            <w:r w:rsidRPr="00BE52D0">
              <w:rPr>
                <w:rFonts w:ascii="Google Sans" w:eastAsia="Pretendard" w:hAnsi="Google Sans" w:cs="Google Sans"/>
              </w:rPr>
              <w:t>.</w:t>
            </w:r>
          </w:p>
        </w:tc>
        <w:tc>
          <w:tcPr>
            <w:tcW w:w="2800" w:type="dxa"/>
            <w:vAlign w:val="center"/>
          </w:tcPr>
          <w:p w14:paraId="720218C0"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우선순위</w:t>
            </w:r>
            <w:r w:rsidRPr="00BE52D0">
              <w:rPr>
                <w:rFonts w:ascii="Google Sans" w:eastAsia="Pretendard" w:hAnsi="Google Sans" w:cs="Google Sans"/>
              </w:rPr>
              <w:t xml:space="preserve"> 1 — </w:t>
            </w:r>
            <w:r w:rsidRPr="00BE52D0">
              <w:rPr>
                <w:rFonts w:ascii="Google Sans" w:eastAsia="Pretendard" w:hAnsi="Google Sans" w:cs="Google Sans"/>
              </w:rPr>
              <w:t>현재</w:t>
            </w:r>
            <w:r w:rsidRPr="00BE52D0">
              <w:rPr>
                <w:rFonts w:ascii="Google Sans" w:eastAsia="Pretendard" w:hAnsi="Google Sans" w:cs="Google Sans"/>
              </w:rPr>
              <w:t xml:space="preserve"> </w:t>
            </w:r>
            <w:r w:rsidRPr="00BE52D0">
              <w:rPr>
                <w:rFonts w:ascii="Google Sans" w:eastAsia="Pretendard" w:hAnsi="Google Sans" w:cs="Google Sans"/>
              </w:rPr>
              <w:t>경복궁</w:t>
            </w:r>
            <w:r w:rsidRPr="00BE52D0">
              <w:rPr>
                <w:rFonts w:ascii="Google Sans" w:eastAsia="Pretendard" w:hAnsi="Google Sans" w:cs="Google Sans"/>
              </w:rPr>
              <w:t xml:space="preserve"> </w:t>
            </w:r>
            <w:r w:rsidRPr="00BE52D0">
              <w:rPr>
                <w:rFonts w:ascii="Google Sans" w:eastAsia="Pretendard" w:hAnsi="Google Sans" w:cs="Google Sans"/>
              </w:rPr>
              <w:t>중심</w:t>
            </w:r>
            <w:r w:rsidRPr="00BE52D0">
              <w:rPr>
                <w:rFonts w:ascii="Google Sans" w:eastAsia="Pretendard" w:hAnsi="Google Sans" w:cs="Google Sans"/>
              </w:rPr>
              <w:t xml:space="preserve"> </w:t>
            </w:r>
            <w:r w:rsidRPr="00BE52D0">
              <w:rPr>
                <w:rFonts w:ascii="Google Sans" w:eastAsia="Pretendard" w:hAnsi="Google Sans" w:cs="Google Sans"/>
              </w:rPr>
              <w:t>범위와</w:t>
            </w:r>
            <w:r w:rsidRPr="00BE52D0">
              <w:rPr>
                <w:rFonts w:ascii="Google Sans" w:eastAsia="Pretendard" w:hAnsi="Google Sans" w:cs="Google Sans"/>
              </w:rPr>
              <w:t xml:space="preserve"> </w:t>
            </w:r>
            <w:r w:rsidRPr="00BE52D0">
              <w:rPr>
                <w:rFonts w:ascii="Google Sans" w:eastAsia="Pretendard" w:hAnsi="Google Sans" w:cs="Google Sans"/>
              </w:rPr>
              <w:t>가장</w:t>
            </w:r>
            <w:r w:rsidRPr="00BE52D0">
              <w:rPr>
                <w:rFonts w:ascii="Google Sans" w:eastAsia="Pretendard" w:hAnsi="Google Sans" w:cs="Google Sans"/>
              </w:rPr>
              <w:t xml:space="preserve"> </w:t>
            </w:r>
            <w:r w:rsidRPr="00BE52D0">
              <w:rPr>
                <w:rFonts w:ascii="Google Sans" w:eastAsia="Pretendard" w:hAnsi="Google Sans" w:cs="Google Sans"/>
              </w:rPr>
              <w:t>직접적으로</w:t>
            </w:r>
            <w:r w:rsidRPr="00BE52D0">
              <w:rPr>
                <w:rFonts w:ascii="Google Sans" w:eastAsia="Pretendard" w:hAnsi="Google Sans" w:cs="Google Sans"/>
              </w:rPr>
              <w:t xml:space="preserve"> </w:t>
            </w:r>
            <w:r w:rsidRPr="00BE52D0">
              <w:rPr>
                <w:rFonts w:ascii="Google Sans" w:eastAsia="Pretendard" w:hAnsi="Google Sans" w:cs="Google Sans"/>
              </w:rPr>
              <w:t>연결된다</w:t>
            </w:r>
            <w:r w:rsidRPr="00BE52D0">
              <w:rPr>
                <w:rFonts w:ascii="Google Sans" w:eastAsia="Pretendard" w:hAnsi="Google Sans" w:cs="Google Sans"/>
              </w:rPr>
              <w:t xml:space="preserve">. </w:t>
            </w:r>
            <w:r w:rsidRPr="00BE52D0">
              <w:rPr>
                <w:rFonts w:ascii="Google Sans" w:eastAsia="Pretendard" w:hAnsi="Google Sans" w:cs="Google Sans"/>
              </w:rPr>
              <w:t>기존</w:t>
            </w:r>
            <w:r w:rsidRPr="00BE52D0">
              <w:rPr>
                <w:rFonts w:ascii="Google Sans" w:eastAsia="Pretendard" w:hAnsi="Google Sans" w:cs="Google Sans"/>
              </w:rPr>
              <w:t xml:space="preserve"> </w:t>
            </w:r>
            <w:r w:rsidRPr="00BE52D0">
              <w:rPr>
                <w:rFonts w:ascii="Google Sans" w:eastAsia="Pretendard" w:hAnsi="Google Sans" w:cs="Google Sans"/>
              </w:rPr>
              <w:t>안내</w:t>
            </w:r>
            <w:r w:rsidRPr="00BE52D0">
              <w:rPr>
                <w:rFonts w:ascii="Google Sans" w:eastAsia="Pretendard" w:hAnsi="Google Sans" w:cs="Google Sans"/>
              </w:rPr>
              <w:t xml:space="preserve"> </w:t>
            </w:r>
            <w:r w:rsidRPr="00BE52D0">
              <w:rPr>
                <w:rFonts w:ascii="Google Sans" w:eastAsia="Pretendard" w:hAnsi="Google Sans" w:cs="Google Sans"/>
              </w:rPr>
              <w:t>수단이</w:t>
            </w:r>
            <w:r w:rsidRPr="00BE52D0">
              <w:rPr>
                <w:rFonts w:ascii="Google Sans" w:eastAsia="Pretendard" w:hAnsi="Google Sans" w:cs="Google Sans"/>
              </w:rPr>
              <w:t xml:space="preserve"> </w:t>
            </w:r>
            <w:r w:rsidRPr="00BE52D0">
              <w:rPr>
                <w:rFonts w:ascii="Google Sans" w:eastAsia="Pretendard" w:hAnsi="Google Sans" w:cs="Google Sans"/>
              </w:rPr>
              <w:t>이미</w:t>
            </w:r>
            <w:r w:rsidRPr="00BE52D0">
              <w:rPr>
                <w:rFonts w:ascii="Google Sans" w:eastAsia="Pretendard" w:hAnsi="Google Sans" w:cs="Google Sans"/>
              </w:rPr>
              <w:t xml:space="preserve"> </w:t>
            </w:r>
            <w:r w:rsidRPr="00BE52D0">
              <w:rPr>
                <w:rFonts w:ascii="Google Sans" w:eastAsia="Pretendard" w:hAnsi="Google Sans" w:cs="Google Sans"/>
              </w:rPr>
              <w:t>존재하는</w:t>
            </w:r>
            <w:r w:rsidRPr="00BE52D0">
              <w:rPr>
                <w:rFonts w:ascii="Google Sans" w:eastAsia="Pretendard" w:hAnsi="Google Sans" w:cs="Google Sans"/>
              </w:rPr>
              <w:t xml:space="preserve"> </w:t>
            </w:r>
            <w:r w:rsidRPr="00BE52D0">
              <w:rPr>
                <w:rFonts w:ascii="Google Sans" w:eastAsia="Pretendard" w:hAnsi="Google Sans" w:cs="Google Sans"/>
              </w:rPr>
              <w:t>만큼</w:t>
            </w:r>
            <w:r w:rsidRPr="00BE52D0">
              <w:rPr>
                <w:rFonts w:ascii="Google Sans" w:eastAsia="Pretendard" w:hAnsi="Google Sans" w:cs="Google Sans"/>
              </w:rPr>
              <w:t xml:space="preserve">, </w:t>
            </w:r>
            <w:r w:rsidRPr="00BE52D0">
              <w:rPr>
                <w:rFonts w:ascii="Google Sans" w:eastAsia="Pretendard" w:hAnsi="Google Sans" w:cs="Google Sans"/>
              </w:rPr>
              <w:t>실제로</w:t>
            </w:r>
            <w:r w:rsidRPr="00BE52D0">
              <w:rPr>
                <w:rFonts w:ascii="Google Sans" w:eastAsia="Pretendard" w:hAnsi="Google Sans" w:cs="Google Sans"/>
              </w:rPr>
              <w:t xml:space="preserve"> </w:t>
            </w:r>
            <w:r w:rsidRPr="00BE52D0">
              <w:rPr>
                <w:rFonts w:ascii="Google Sans" w:eastAsia="Pretendard" w:hAnsi="Google Sans" w:cs="Google Sans"/>
              </w:rPr>
              <w:t>남아</w:t>
            </w:r>
            <w:r w:rsidRPr="00BE52D0">
              <w:rPr>
                <w:rFonts w:ascii="Google Sans" w:eastAsia="Pretendard" w:hAnsi="Google Sans" w:cs="Google Sans"/>
              </w:rPr>
              <w:t xml:space="preserve"> </w:t>
            </w:r>
            <w:r w:rsidRPr="00BE52D0">
              <w:rPr>
                <w:rFonts w:ascii="Google Sans" w:eastAsia="Pretendard" w:hAnsi="Google Sans" w:cs="Google Sans"/>
              </w:rPr>
              <w:t>있는</w:t>
            </w:r>
            <w:r w:rsidRPr="00BE52D0">
              <w:rPr>
                <w:rFonts w:ascii="Google Sans" w:eastAsia="Pretendard" w:hAnsi="Google Sans" w:cs="Google Sans"/>
              </w:rPr>
              <w:t xml:space="preserve"> </w:t>
            </w:r>
            <w:r w:rsidRPr="00BE52D0">
              <w:rPr>
                <w:rFonts w:ascii="Google Sans" w:eastAsia="Pretendard" w:hAnsi="Google Sans" w:cs="Google Sans"/>
              </w:rPr>
              <w:t>불편인지</w:t>
            </w:r>
            <w:r w:rsidRPr="00BE52D0">
              <w:rPr>
                <w:rFonts w:ascii="Google Sans" w:eastAsia="Pretendard" w:hAnsi="Google Sans" w:cs="Google Sans"/>
              </w:rPr>
              <w:t xml:space="preserve"> </w:t>
            </w:r>
            <w:r w:rsidRPr="00BE52D0">
              <w:rPr>
                <w:rFonts w:ascii="Google Sans" w:eastAsia="Pretendard" w:hAnsi="Google Sans" w:cs="Google Sans"/>
              </w:rPr>
              <w:t>비교</w:t>
            </w:r>
            <w:r w:rsidRPr="00BE52D0">
              <w:rPr>
                <w:rFonts w:ascii="Google Sans" w:eastAsia="Pretendard" w:hAnsi="Google Sans" w:cs="Google Sans"/>
              </w:rPr>
              <w:t xml:space="preserve"> </w:t>
            </w:r>
            <w:r w:rsidRPr="00BE52D0">
              <w:rPr>
                <w:rFonts w:ascii="Google Sans" w:eastAsia="Pretendard" w:hAnsi="Google Sans" w:cs="Google Sans"/>
              </w:rPr>
              <w:t>검증할</w:t>
            </w:r>
            <w:r w:rsidRPr="00BE52D0">
              <w:rPr>
                <w:rFonts w:ascii="Google Sans" w:eastAsia="Pretendard" w:hAnsi="Google Sans" w:cs="Google Sans"/>
              </w:rPr>
              <w:t xml:space="preserve"> </w:t>
            </w:r>
            <w:r w:rsidRPr="00BE52D0">
              <w:rPr>
                <w:rFonts w:ascii="Google Sans" w:eastAsia="Pretendard" w:hAnsi="Google Sans" w:cs="Google Sans"/>
              </w:rPr>
              <w:t>가치가</w:t>
            </w:r>
            <w:r w:rsidRPr="00BE52D0">
              <w:rPr>
                <w:rFonts w:ascii="Google Sans" w:eastAsia="Pretendard" w:hAnsi="Google Sans" w:cs="Google Sans"/>
              </w:rPr>
              <w:t xml:space="preserve"> </w:t>
            </w:r>
            <w:r w:rsidRPr="00BE52D0">
              <w:rPr>
                <w:rFonts w:ascii="Google Sans" w:eastAsia="Pretendard" w:hAnsi="Google Sans" w:cs="Google Sans"/>
              </w:rPr>
              <w:t>가장</w:t>
            </w:r>
            <w:r w:rsidRPr="00BE52D0">
              <w:rPr>
                <w:rFonts w:ascii="Google Sans" w:eastAsia="Pretendard" w:hAnsi="Google Sans" w:cs="Google Sans"/>
              </w:rPr>
              <w:t xml:space="preserve"> </w:t>
            </w:r>
            <w:r w:rsidRPr="00BE52D0">
              <w:rPr>
                <w:rFonts w:ascii="Google Sans" w:eastAsia="Pretendard" w:hAnsi="Google Sans" w:cs="Google Sans"/>
              </w:rPr>
              <w:t>높다</w:t>
            </w:r>
            <w:r w:rsidRPr="00BE52D0">
              <w:rPr>
                <w:rFonts w:ascii="Google Sans" w:eastAsia="Pretendard" w:hAnsi="Google Sans" w:cs="Google Sans"/>
              </w:rPr>
              <w:t>.</w:t>
            </w:r>
          </w:p>
        </w:tc>
      </w:tr>
      <w:tr w:rsidR="00FB3BE5" w:rsidRPr="00BE52D0" w14:paraId="5CC3BB13" w14:textId="77777777">
        <w:trPr>
          <w:trHeight w:val="560"/>
        </w:trPr>
        <w:tc>
          <w:tcPr>
            <w:tcW w:w="700" w:type="dxa"/>
            <w:vAlign w:val="center"/>
          </w:tcPr>
          <w:p w14:paraId="2027775C" w14:textId="77777777" w:rsidR="00FB3BE5" w:rsidRPr="00BE52D0" w:rsidRDefault="00136D96" w:rsidP="00897CD2">
            <w:pPr>
              <w:jc w:val="center"/>
              <w:rPr>
                <w:rFonts w:ascii="Google Sans" w:eastAsia="Pretendard" w:hAnsi="Google Sans" w:cs="Google Sans"/>
              </w:rPr>
            </w:pPr>
            <w:r w:rsidRPr="00BE52D0">
              <w:rPr>
                <w:rFonts w:ascii="Google Sans" w:eastAsia="Pretendard" w:hAnsi="Google Sans" w:cs="Google Sans"/>
              </w:rPr>
              <w:t>2</w:t>
            </w:r>
          </w:p>
        </w:tc>
        <w:tc>
          <w:tcPr>
            <w:tcW w:w="1400" w:type="dxa"/>
            <w:vAlign w:val="center"/>
          </w:tcPr>
          <w:p w14:paraId="251AD280"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1</w:t>
            </w:r>
          </w:p>
        </w:tc>
        <w:tc>
          <w:tcPr>
            <w:tcW w:w="3600" w:type="dxa"/>
            <w:vAlign w:val="center"/>
          </w:tcPr>
          <w:p w14:paraId="110A3652"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경복궁처럼</w:t>
            </w:r>
            <w:r w:rsidRPr="00BE52D0">
              <w:rPr>
                <w:rFonts w:ascii="Google Sans" w:eastAsia="Pretendard" w:hAnsi="Google Sans" w:cs="Google Sans"/>
              </w:rPr>
              <w:t xml:space="preserve"> </w:t>
            </w:r>
            <w:r w:rsidRPr="00BE52D0">
              <w:rPr>
                <w:rFonts w:ascii="Google Sans" w:eastAsia="Pretendard" w:hAnsi="Google Sans" w:cs="Google Sans"/>
              </w:rPr>
              <w:t>넓은</w:t>
            </w:r>
            <w:r w:rsidRPr="00BE52D0">
              <w:rPr>
                <w:rFonts w:ascii="Google Sans" w:eastAsia="Pretendard" w:hAnsi="Google Sans" w:cs="Google Sans"/>
              </w:rPr>
              <w:t xml:space="preserve"> </w:t>
            </w:r>
            <w:r w:rsidRPr="00BE52D0">
              <w:rPr>
                <w:rFonts w:ascii="Google Sans" w:eastAsia="Pretendard" w:hAnsi="Google Sans" w:cs="Google Sans"/>
              </w:rPr>
              <w:t>관광공간에서는</w:t>
            </w:r>
            <w:r w:rsidRPr="00BE52D0">
              <w:rPr>
                <w:rFonts w:ascii="Google Sans" w:eastAsia="Pretendard" w:hAnsi="Google Sans" w:cs="Google Sans"/>
              </w:rPr>
              <w:t xml:space="preserve"> </w:t>
            </w:r>
            <w:r w:rsidRPr="00BE52D0">
              <w:rPr>
                <w:rFonts w:ascii="Google Sans" w:eastAsia="Pretendard" w:hAnsi="Google Sans" w:cs="Google Sans"/>
              </w:rPr>
              <w:t>지도상의</w:t>
            </w:r>
            <w:r w:rsidRPr="00BE52D0">
              <w:rPr>
                <w:rFonts w:ascii="Google Sans" w:eastAsia="Pretendard" w:hAnsi="Google Sans" w:cs="Google Sans"/>
              </w:rPr>
              <w:t xml:space="preserve"> </w:t>
            </w:r>
            <w:r w:rsidRPr="00BE52D0">
              <w:rPr>
                <w:rFonts w:ascii="Google Sans" w:eastAsia="Pretendard" w:hAnsi="Google Sans" w:cs="Google Sans"/>
              </w:rPr>
              <w:t>위치와</w:t>
            </w:r>
            <w:r w:rsidRPr="00BE52D0">
              <w:rPr>
                <w:rFonts w:ascii="Google Sans" w:eastAsia="Pretendard" w:hAnsi="Google Sans" w:cs="Google Sans"/>
              </w:rPr>
              <w:t xml:space="preserve"> </w:t>
            </w:r>
            <w:r w:rsidRPr="00BE52D0">
              <w:rPr>
                <w:rFonts w:ascii="Google Sans" w:eastAsia="Pretendard" w:hAnsi="Google Sans" w:cs="Google Sans"/>
              </w:rPr>
              <w:t>실제</w:t>
            </w:r>
            <w:r w:rsidRPr="00BE52D0">
              <w:rPr>
                <w:rFonts w:ascii="Google Sans" w:eastAsia="Pretendard" w:hAnsi="Google Sans" w:cs="Google Sans"/>
              </w:rPr>
              <w:t xml:space="preserve"> </w:t>
            </w:r>
            <w:r w:rsidRPr="00BE52D0">
              <w:rPr>
                <w:rFonts w:ascii="Google Sans" w:eastAsia="Pretendard" w:hAnsi="Google Sans" w:cs="Google Sans"/>
              </w:rPr>
              <w:t>공간을</w:t>
            </w:r>
            <w:r w:rsidRPr="00BE52D0">
              <w:rPr>
                <w:rFonts w:ascii="Google Sans" w:eastAsia="Pretendard" w:hAnsi="Google Sans" w:cs="Google Sans"/>
              </w:rPr>
              <w:t xml:space="preserve"> </w:t>
            </w:r>
            <w:r w:rsidRPr="00BE52D0">
              <w:rPr>
                <w:rFonts w:ascii="Google Sans" w:eastAsia="Pretendard" w:hAnsi="Google Sans" w:cs="Google Sans"/>
              </w:rPr>
              <w:t>연결해</w:t>
            </w:r>
            <w:r w:rsidRPr="00BE52D0">
              <w:rPr>
                <w:rFonts w:ascii="Google Sans" w:eastAsia="Pretendard" w:hAnsi="Google Sans" w:cs="Google Sans"/>
              </w:rPr>
              <w:t xml:space="preserve"> </w:t>
            </w:r>
            <w:r w:rsidRPr="00BE52D0">
              <w:rPr>
                <w:rFonts w:ascii="Google Sans" w:eastAsia="Pretendard" w:hAnsi="Google Sans" w:cs="Google Sans"/>
              </w:rPr>
              <w:t>다음</w:t>
            </w:r>
            <w:r w:rsidRPr="00BE52D0">
              <w:rPr>
                <w:rFonts w:ascii="Google Sans" w:eastAsia="Pretendard" w:hAnsi="Google Sans" w:cs="Google Sans"/>
              </w:rPr>
              <w:t xml:space="preserve"> </w:t>
            </w:r>
            <w:r w:rsidRPr="00BE52D0">
              <w:rPr>
                <w:rFonts w:ascii="Google Sans" w:eastAsia="Pretendard" w:hAnsi="Google Sans" w:cs="Google Sans"/>
              </w:rPr>
              <w:t>이동</w:t>
            </w:r>
            <w:r w:rsidRPr="00BE52D0">
              <w:rPr>
                <w:rFonts w:ascii="Google Sans" w:eastAsia="Pretendard" w:hAnsi="Google Sans" w:cs="Google Sans"/>
              </w:rPr>
              <w:t xml:space="preserve"> </w:t>
            </w:r>
            <w:r w:rsidRPr="00BE52D0">
              <w:rPr>
                <w:rFonts w:ascii="Google Sans" w:eastAsia="Pretendard" w:hAnsi="Google Sans" w:cs="Google Sans"/>
              </w:rPr>
              <w:t>방향을</w:t>
            </w:r>
            <w:r w:rsidRPr="00BE52D0">
              <w:rPr>
                <w:rFonts w:ascii="Google Sans" w:eastAsia="Pretendard" w:hAnsi="Google Sans" w:cs="Google Sans"/>
              </w:rPr>
              <w:t xml:space="preserve"> </w:t>
            </w:r>
            <w:r w:rsidRPr="00BE52D0">
              <w:rPr>
                <w:rFonts w:ascii="Google Sans" w:eastAsia="Pretendard" w:hAnsi="Google Sans" w:cs="Google Sans"/>
              </w:rPr>
              <w:t>판단하는</w:t>
            </w:r>
            <w:r w:rsidRPr="00BE52D0">
              <w:rPr>
                <w:rFonts w:ascii="Google Sans" w:eastAsia="Pretendard" w:hAnsi="Google Sans" w:cs="Google Sans"/>
              </w:rPr>
              <w:t xml:space="preserve"> </w:t>
            </w:r>
            <w:r w:rsidRPr="00BE52D0">
              <w:rPr>
                <w:rFonts w:ascii="Google Sans" w:eastAsia="Pretendard" w:hAnsi="Google Sans" w:cs="Google Sans"/>
              </w:rPr>
              <w:t>데</w:t>
            </w:r>
            <w:r w:rsidRPr="00BE52D0">
              <w:rPr>
                <w:rFonts w:ascii="Google Sans" w:eastAsia="Pretendard" w:hAnsi="Google Sans" w:cs="Google Sans"/>
              </w:rPr>
              <w:t xml:space="preserve"> </w:t>
            </w:r>
            <w:r w:rsidRPr="00BE52D0">
              <w:rPr>
                <w:rFonts w:ascii="Google Sans" w:eastAsia="Pretendard" w:hAnsi="Google Sans" w:cs="Google Sans"/>
              </w:rPr>
              <w:t>추가</w:t>
            </w:r>
            <w:r w:rsidRPr="00BE52D0">
              <w:rPr>
                <w:rFonts w:ascii="Google Sans" w:eastAsia="Pretendard" w:hAnsi="Google Sans" w:cs="Google Sans"/>
              </w:rPr>
              <w:t xml:space="preserve"> </w:t>
            </w:r>
            <w:r w:rsidRPr="00BE52D0">
              <w:rPr>
                <w:rFonts w:ascii="Google Sans" w:eastAsia="Pretendard" w:hAnsi="Google Sans" w:cs="Google Sans"/>
              </w:rPr>
              <w:t>확인이</w:t>
            </w:r>
            <w:r w:rsidRPr="00BE52D0">
              <w:rPr>
                <w:rFonts w:ascii="Google Sans" w:eastAsia="Pretendard" w:hAnsi="Google Sans" w:cs="Google Sans"/>
              </w:rPr>
              <w:t xml:space="preserve"> </w:t>
            </w:r>
            <w:r w:rsidRPr="00BE52D0">
              <w:rPr>
                <w:rFonts w:ascii="Google Sans" w:eastAsia="Pretendard" w:hAnsi="Google Sans" w:cs="Google Sans"/>
              </w:rPr>
              <w:t>필요할</w:t>
            </w:r>
            <w:r w:rsidRPr="00BE52D0">
              <w:rPr>
                <w:rFonts w:ascii="Google Sans" w:eastAsia="Pretendard" w:hAnsi="Google Sans" w:cs="Google Sans"/>
              </w:rPr>
              <w:t xml:space="preserve"> </w:t>
            </w:r>
            <w:r w:rsidRPr="00BE52D0">
              <w:rPr>
                <w:rFonts w:ascii="Google Sans" w:eastAsia="Pretendard" w:hAnsi="Google Sans" w:cs="Google Sans"/>
              </w:rPr>
              <w:t>수</w:t>
            </w:r>
            <w:r w:rsidRPr="00BE52D0">
              <w:rPr>
                <w:rFonts w:ascii="Google Sans" w:eastAsia="Pretendard" w:hAnsi="Google Sans" w:cs="Google Sans"/>
              </w:rPr>
              <w:t xml:space="preserve"> </w:t>
            </w:r>
            <w:r w:rsidRPr="00BE52D0">
              <w:rPr>
                <w:rFonts w:ascii="Google Sans" w:eastAsia="Pretendard" w:hAnsi="Google Sans" w:cs="Google Sans"/>
              </w:rPr>
              <w:t>있다</w:t>
            </w:r>
            <w:r w:rsidRPr="00BE52D0">
              <w:rPr>
                <w:rFonts w:ascii="Google Sans" w:eastAsia="Pretendard" w:hAnsi="Google Sans" w:cs="Google Sans"/>
              </w:rPr>
              <w:t>.</w:t>
            </w:r>
          </w:p>
        </w:tc>
        <w:tc>
          <w:tcPr>
            <w:tcW w:w="2800" w:type="dxa"/>
            <w:vAlign w:val="center"/>
          </w:tcPr>
          <w:p w14:paraId="4FD295A5"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우선순위</w:t>
            </w:r>
            <w:r w:rsidRPr="00BE52D0">
              <w:rPr>
                <w:rFonts w:ascii="Google Sans" w:eastAsia="Pretendard" w:hAnsi="Google Sans" w:cs="Google Sans"/>
              </w:rPr>
              <w:t xml:space="preserve"> 2 — 2</w:t>
            </w:r>
            <w:r w:rsidRPr="00BE52D0">
              <w:rPr>
                <w:rFonts w:ascii="Google Sans" w:eastAsia="Pretendard" w:hAnsi="Google Sans" w:cs="Google Sans"/>
              </w:rPr>
              <w:t>주차</w:t>
            </w:r>
            <w:r w:rsidRPr="00BE52D0">
              <w:rPr>
                <w:rFonts w:ascii="Google Sans" w:eastAsia="Pretendard" w:hAnsi="Google Sans" w:cs="Google Sans"/>
              </w:rPr>
              <w:t xml:space="preserve"> </w:t>
            </w:r>
            <w:r w:rsidRPr="00BE52D0">
              <w:rPr>
                <w:rFonts w:ascii="Google Sans" w:eastAsia="Pretendard" w:hAnsi="Google Sans" w:cs="Google Sans"/>
              </w:rPr>
              <w:t>조사에서</w:t>
            </w:r>
            <w:r w:rsidRPr="00BE52D0">
              <w:rPr>
                <w:rFonts w:ascii="Google Sans" w:eastAsia="Pretendard" w:hAnsi="Google Sans" w:cs="Google Sans"/>
              </w:rPr>
              <w:t xml:space="preserve"> </w:t>
            </w:r>
            <w:r w:rsidRPr="00BE52D0">
              <w:rPr>
                <w:rFonts w:ascii="Google Sans" w:eastAsia="Pretendard" w:hAnsi="Google Sans" w:cs="Google Sans"/>
              </w:rPr>
              <w:t>확인된</w:t>
            </w:r>
            <w:r w:rsidRPr="00BE52D0">
              <w:rPr>
                <w:rFonts w:ascii="Google Sans" w:eastAsia="Pretendard" w:hAnsi="Google Sans" w:cs="Google Sans"/>
              </w:rPr>
              <w:t xml:space="preserve"> </w:t>
            </w:r>
            <w:r w:rsidRPr="00BE52D0">
              <w:rPr>
                <w:rFonts w:ascii="Google Sans" w:eastAsia="Pretendard" w:hAnsi="Google Sans" w:cs="Google Sans"/>
              </w:rPr>
              <w:t>문제지만</w:t>
            </w:r>
            <w:r w:rsidRPr="00BE52D0">
              <w:rPr>
                <w:rFonts w:ascii="Google Sans" w:eastAsia="Pretendard" w:hAnsi="Google Sans" w:cs="Google Sans"/>
              </w:rPr>
              <w:t xml:space="preserve">, </w:t>
            </w:r>
            <w:r w:rsidRPr="00BE52D0">
              <w:rPr>
                <w:rFonts w:ascii="Google Sans" w:eastAsia="Pretendard" w:hAnsi="Google Sans" w:cs="Google Sans"/>
              </w:rPr>
              <w:t>공식</w:t>
            </w:r>
            <w:r w:rsidRPr="00BE52D0">
              <w:rPr>
                <w:rFonts w:ascii="Google Sans" w:eastAsia="Pretendard" w:hAnsi="Google Sans" w:cs="Google Sans"/>
              </w:rPr>
              <w:t xml:space="preserve"> </w:t>
            </w:r>
            <w:r w:rsidRPr="00BE52D0">
              <w:rPr>
                <w:rFonts w:ascii="Google Sans" w:eastAsia="Pretendard" w:hAnsi="Google Sans" w:cs="Google Sans"/>
              </w:rPr>
              <w:t>지도와</w:t>
            </w:r>
            <w:r w:rsidRPr="00BE52D0">
              <w:rPr>
                <w:rFonts w:ascii="Google Sans" w:eastAsia="Pretendard" w:hAnsi="Google Sans" w:cs="Google Sans"/>
              </w:rPr>
              <w:t xml:space="preserve"> </w:t>
            </w:r>
            <w:r w:rsidRPr="00BE52D0">
              <w:rPr>
                <w:rFonts w:ascii="Google Sans" w:eastAsia="Pretendard" w:hAnsi="Google Sans" w:cs="Google Sans"/>
              </w:rPr>
              <w:t>관람</w:t>
            </w:r>
            <w:r w:rsidRPr="00BE52D0">
              <w:rPr>
                <w:rFonts w:ascii="Google Sans" w:eastAsia="Pretendard" w:hAnsi="Google Sans" w:cs="Google Sans"/>
              </w:rPr>
              <w:t xml:space="preserve"> </w:t>
            </w:r>
            <w:r w:rsidRPr="00BE52D0">
              <w:rPr>
                <w:rFonts w:ascii="Google Sans" w:eastAsia="Pretendard" w:hAnsi="Google Sans" w:cs="Google Sans"/>
              </w:rPr>
              <w:t>코스</w:t>
            </w:r>
            <w:r w:rsidRPr="00BE52D0">
              <w:rPr>
                <w:rFonts w:ascii="Google Sans" w:eastAsia="Pretendard" w:hAnsi="Google Sans" w:cs="Google Sans"/>
              </w:rPr>
              <w:t xml:space="preserve"> </w:t>
            </w:r>
            <w:r w:rsidRPr="00BE52D0">
              <w:rPr>
                <w:rFonts w:ascii="Google Sans" w:eastAsia="Pretendard" w:hAnsi="Google Sans" w:cs="Google Sans"/>
              </w:rPr>
              <w:t>등</w:t>
            </w:r>
            <w:r w:rsidRPr="00BE52D0">
              <w:rPr>
                <w:rFonts w:ascii="Google Sans" w:eastAsia="Pretendard" w:hAnsi="Google Sans" w:cs="Google Sans"/>
              </w:rPr>
              <w:t xml:space="preserve"> </w:t>
            </w:r>
            <w:r w:rsidRPr="00BE52D0">
              <w:rPr>
                <w:rFonts w:ascii="Google Sans" w:eastAsia="Pretendard" w:hAnsi="Google Sans" w:cs="Google Sans"/>
              </w:rPr>
              <w:t>기존</w:t>
            </w:r>
            <w:r w:rsidRPr="00BE52D0">
              <w:rPr>
                <w:rFonts w:ascii="Google Sans" w:eastAsia="Pretendard" w:hAnsi="Google Sans" w:cs="Google Sans"/>
              </w:rPr>
              <w:t xml:space="preserve"> </w:t>
            </w:r>
            <w:r w:rsidRPr="00BE52D0">
              <w:rPr>
                <w:rFonts w:ascii="Google Sans" w:eastAsia="Pretendard" w:hAnsi="Google Sans" w:cs="Google Sans"/>
              </w:rPr>
              <w:t>수단이</w:t>
            </w:r>
            <w:r w:rsidRPr="00BE52D0">
              <w:rPr>
                <w:rFonts w:ascii="Google Sans" w:eastAsia="Pretendard" w:hAnsi="Google Sans" w:cs="Google Sans"/>
              </w:rPr>
              <w:t xml:space="preserve"> </w:t>
            </w:r>
            <w:r w:rsidRPr="00BE52D0">
              <w:rPr>
                <w:rFonts w:ascii="Google Sans" w:eastAsia="Pretendard" w:hAnsi="Google Sans" w:cs="Google Sans"/>
              </w:rPr>
              <w:t>있어</w:t>
            </w:r>
            <w:r w:rsidRPr="00BE52D0">
              <w:rPr>
                <w:rFonts w:ascii="Google Sans" w:eastAsia="Pretendard" w:hAnsi="Google Sans" w:cs="Google Sans"/>
              </w:rPr>
              <w:t xml:space="preserve"> </w:t>
            </w:r>
            <w:r w:rsidRPr="00BE52D0">
              <w:rPr>
                <w:rFonts w:ascii="Google Sans" w:eastAsia="Pretendard" w:hAnsi="Google Sans" w:cs="Google Sans"/>
              </w:rPr>
              <w:t>핵심</w:t>
            </w:r>
            <w:r w:rsidRPr="00BE52D0">
              <w:rPr>
                <w:rFonts w:ascii="Google Sans" w:eastAsia="Pretendard" w:hAnsi="Google Sans" w:cs="Google Sans"/>
              </w:rPr>
              <w:t xml:space="preserve"> </w:t>
            </w:r>
            <w:r w:rsidRPr="00BE52D0">
              <w:rPr>
                <w:rFonts w:ascii="Google Sans" w:eastAsia="Pretendard" w:hAnsi="Google Sans" w:cs="Google Sans"/>
              </w:rPr>
              <w:t>문제보다는</w:t>
            </w:r>
            <w:r w:rsidRPr="00BE52D0">
              <w:rPr>
                <w:rFonts w:ascii="Google Sans" w:eastAsia="Pretendard" w:hAnsi="Google Sans" w:cs="Google Sans"/>
              </w:rPr>
              <w:t xml:space="preserve"> </w:t>
            </w:r>
            <w:r w:rsidRPr="00BE52D0">
              <w:rPr>
                <w:rFonts w:ascii="Google Sans" w:eastAsia="Pretendard" w:hAnsi="Google Sans" w:cs="Google Sans"/>
              </w:rPr>
              <w:t>보조</w:t>
            </w:r>
            <w:r w:rsidRPr="00BE52D0">
              <w:rPr>
                <w:rFonts w:ascii="Google Sans" w:eastAsia="Pretendard" w:hAnsi="Google Sans" w:cs="Google Sans"/>
              </w:rPr>
              <w:t xml:space="preserve"> </w:t>
            </w:r>
            <w:r w:rsidRPr="00BE52D0">
              <w:rPr>
                <w:rFonts w:ascii="Google Sans" w:eastAsia="Pretendard" w:hAnsi="Google Sans" w:cs="Google Sans"/>
              </w:rPr>
              <w:t>문제로</w:t>
            </w:r>
            <w:r w:rsidRPr="00BE52D0">
              <w:rPr>
                <w:rFonts w:ascii="Google Sans" w:eastAsia="Pretendard" w:hAnsi="Google Sans" w:cs="Google Sans"/>
              </w:rPr>
              <w:t xml:space="preserve"> </w:t>
            </w:r>
            <w:r w:rsidRPr="00BE52D0">
              <w:rPr>
                <w:rFonts w:ascii="Google Sans" w:eastAsia="Pretendard" w:hAnsi="Google Sans" w:cs="Google Sans"/>
              </w:rPr>
              <w:t>판단했다</w:t>
            </w:r>
            <w:r w:rsidRPr="00BE52D0">
              <w:rPr>
                <w:rFonts w:ascii="Google Sans" w:eastAsia="Pretendard" w:hAnsi="Google Sans" w:cs="Google Sans"/>
              </w:rPr>
              <w:t>.</w:t>
            </w:r>
          </w:p>
        </w:tc>
      </w:tr>
      <w:tr w:rsidR="00FB3BE5" w:rsidRPr="00BE52D0" w14:paraId="60CB264D" w14:textId="77777777">
        <w:trPr>
          <w:trHeight w:val="560"/>
        </w:trPr>
        <w:tc>
          <w:tcPr>
            <w:tcW w:w="700" w:type="dxa"/>
            <w:vAlign w:val="center"/>
          </w:tcPr>
          <w:p w14:paraId="5BECA377" w14:textId="77777777" w:rsidR="00FB3BE5" w:rsidRPr="00BE52D0" w:rsidRDefault="00136D96" w:rsidP="00897CD2">
            <w:pPr>
              <w:jc w:val="center"/>
              <w:rPr>
                <w:rFonts w:ascii="Google Sans" w:eastAsia="Pretendard" w:hAnsi="Google Sans" w:cs="Google Sans"/>
              </w:rPr>
            </w:pPr>
            <w:r w:rsidRPr="00BE52D0">
              <w:rPr>
                <w:rFonts w:ascii="Google Sans" w:eastAsia="Pretendard" w:hAnsi="Google Sans" w:cs="Google Sans"/>
              </w:rPr>
              <w:t>3</w:t>
            </w:r>
          </w:p>
        </w:tc>
        <w:tc>
          <w:tcPr>
            <w:tcW w:w="1400" w:type="dxa"/>
            <w:vAlign w:val="center"/>
          </w:tcPr>
          <w:p w14:paraId="2047E4B9"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3</w:t>
            </w:r>
          </w:p>
        </w:tc>
        <w:tc>
          <w:tcPr>
            <w:tcW w:w="3600" w:type="dxa"/>
            <w:vAlign w:val="center"/>
          </w:tcPr>
          <w:p w14:paraId="011E548B"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한국어에</w:t>
            </w:r>
            <w:r w:rsidRPr="00BE52D0">
              <w:rPr>
                <w:rFonts w:ascii="Google Sans" w:eastAsia="Pretendard" w:hAnsi="Google Sans" w:cs="Google Sans"/>
              </w:rPr>
              <w:t xml:space="preserve"> </w:t>
            </w:r>
            <w:r w:rsidRPr="00BE52D0">
              <w:rPr>
                <w:rFonts w:ascii="Google Sans" w:eastAsia="Pretendard" w:hAnsi="Google Sans" w:cs="Google Sans"/>
              </w:rPr>
              <w:t>익숙하지</w:t>
            </w:r>
            <w:r w:rsidRPr="00BE52D0">
              <w:rPr>
                <w:rFonts w:ascii="Google Sans" w:eastAsia="Pretendard" w:hAnsi="Google Sans" w:cs="Google Sans"/>
              </w:rPr>
              <w:t xml:space="preserve"> </w:t>
            </w:r>
            <w:r w:rsidRPr="00BE52D0">
              <w:rPr>
                <w:rFonts w:ascii="Google Sans" w:eastAsia="Pretendard" w:hAnsi="Google Sans" w:cs="Google Sans"/>
              </w:rPr>
              <w:t>않은</w:t>
            </w:r>
            <w:r w:rsidRPr="00BE52D0">
              <w:rPr>
                <w:rFonts w:ascii="Google Sans" w:eastAsia="Pretendard" w:hAnsi="Google Sans" w:cs="Google Sans"/>
              </w:rPr>
              <w:t xml:space="preserve"> </w:t>
            </w:r>
            <w:r w:rsidRPr="00BE52D0">
              <w:rPr>
                <w:rFonts w:ascii="Google Sans" w:eastAsia="Pretendard" w:hAnsi="Google Sans" w:cs="Google Sans"/>
              </w:rPr>
              <w:t>외국인</w:t>
            </w:r>
            <w:r w:rsidRPr="00BE52D0">
              <w:rPr>
                <w:rFonts w:ascii="Google Sans" w:eastAsia="Pretendard" w:hAnsi="Google Sans" w:cs="Google Sans"/>
              </w:rPr>
              <w:t xml:space="preserve"> </w:t>
            </w:r>
            <w:r w:rsidRPr="00BE52D0">
              <w:rPr>
                <w:rFonts w:ascii="Google Sans" w:eastAsia="Pretendard" w:hAnsi="Google Sans" w:cs="Google Sans"/>
              </w:rPr>
              <w:t>관광객은</w:t>
            </w:r>
            <w:r w:rsidRPr="00BE52D0">
              <w:rPr>
                <w:rFonts w:ascii="Google Sans" w:eastAsia="Pretendard" w:hAnsi="Google Sans" w:cs="Google Sans"/>
              </w:rPr>
              <w:t xml:space="preserve"> </w:t>
            </w:r>
            <w:r w:rsidRPr="00BE52D0">
              <w:rPr>
                <w:rFonts w:ascii="Google Sans" w:eastAsia="Pretendard" w:hAnsi="Google Sans" w:cs="Google Sans"/>
              </w:rPr>
              <w:t>영문</w:t>
            </w:r>
            <w:r w:rsidRPr="00BE52D0">
              <w:rPr>
                <w:rFonts w:ascii="Google Sans" w:eastAsia="Pretendard" w:hAnsi="Google Sans" w:cs="Google Sans"/>
              </w:rPr>
              <w:t xml:space="preserve"> </w:t>
            </w:r>
            <w:r w:rsidRPr="00BE52D0">
              <w:rPr>
                <w:rFonts w:ascii="Google Sans" w:eastAsia="Pretendard" w:hAnsi="Google Sans" w:cs="Google Sans"/>
              </w:rPr>
              <w:t>장소명이나</w:t>
            </w:r>
            <w:r w:rsidRPr="00BE52D0">
              <w:rPr>
                <w:rFonts w:ascii="Google Sans" w:eastAsia="Pretendard" w:hAnsi="Google Sans" w:cs="Google Sans"/>
              </w:rPr>
              <w:t xml:space="preserve"> </w:t>
            </w:r>
            <w:r w:rsidRPr="00BE52D0">
              <w:rPr>
                <w:rFonts w:ascii="Google Sans" w:eastAsia="Pretendard" w:hAnsi="Google Sans" w:cs="Google Sans"/>
              </w:rPr>
              <w:t>주소로</w:t>
            </w:r>
            <w:r w:rsidRPr="00BE52D0">
              <w:rPr>
                <w:rFonts w:ascii="Google Sans" w:eastAsia="Pretendard" w:hAnsi="Google Sans" w:cs="Google Sans"/>
              </w:rPr>
              <w:t xml:space="preserve"> </w:t>
            </w:r>
            <w:r w:rsidRPr="00BE52D0">
              <w:rPr>
                <w:rFonts w:ascii="Google Sans" w:eastAsia="Pretendard" w:hAnsi="Google Sans" w:cs="Google Sans"/>
              </w:rPr>
              <w:t>검색할</w:t>
            </w:r>
            <w:r w:rsidRPr="00BE52D0">
              <w:rPr>
                <w:rFonts w:ascii="Google Sans" w:eastAsia="Pretendard" w:hAnsi="Google Sans" w:cs="Google Sans"/>
              </w:rPr>
              <w:t xml:space="preserve"> </w:t>
            </w:r>
            <w:r w:rsidRPr="00BE52D0">
              <w:rPr>
                <w:rFonts w:ascii="Google Sans" w:eastAsia="Pretendard" w:hAnsi="Google Sans" w:cs="Google Sans"/>
              </w:rPr>
              <w:t>때</w:t>
            </w:r>
            <w:r w:rsidRPr="00BE52D0">
              <w:rPr>
                <w:rFonts w:ascii="Google Sans" w:eastAsia="Pretendard" w:hAnsi="Google Sans" w:cs="Google Sans"/>
              </w:rPr>
              <w:t xml:space="preserve"> </w:t>
            </w:r>
            <w:r w:rsidRPr="00BE52D0">
              <w:rPr>
                <w:rFonts w:ascii="Google Sans" w:eastAsia="Pretendard" w:hAnsi="Google Sans" w:cs="Google Sans"/>
              </w:rPr>
              <w:t>원하는</w:t>
            </w:r>
            <w:r w:rsidRPr="00BE52D0">
              <w:rPr>
                <w:rFonts w:ascii="Google Sans" w:eastAsia="Pretendard" w:hAnsi="Google Sans" w:cs="Google Sans"/>
              </w:rPr>
              <w:t xml:space="preserve"> </w:t>
            </w:r>
            <w:r w:rsidRPr="00BE52D0">
              <w:rPr>
                <w:rFonts w:ascii="Google Sans" w:eastAsia="Pretendard" w:hAnsi="Google Sans" w:cs="Google Sans"/>
              </w:rPr>
              <w:t>장소를</w:t>
            </w:r>
            <w:r w:rsidRPr="00BE52D0">
              <w:rPr>
                <w:rFonts w:ascii="Google Sans" w:eastAsia="Pretendard" w:hAnsi="Google Sans" w:cs="Google Sans"/>
              </w:rPr>
              <w:t xml:space="preserve"> </w:t>
            </w:r>
            <w:r w:rsidRPr="00BE52D0">
              <w:rPr>
                <w:rFonts w:ascii="Google Sans" w:eastAsia="Pretendard" w:hAnsi="Google Sans" w:cs="Google Sans"/>
              </w:rPr>
              <w:t>바로</w:t>
            </w:r>
            <w:r w:rsidRPr="00BE52D0">
              <w:rPr>
                <w:rFonts w:ascii="Google Sans" w:eastAsia="Pretendard" w:hAnsi="Google Sans" w:cs="Google Sans"/>
              </w:rPr>
              <w:t xml:space="preserve"> </w:t>
            </w:r>
            <w:r w:rsidRPr="00BE52D0">
              <w:rPr>
                <w:rFonts w:ascii="Google Sans" w:eastAsia="Pretendard" w:hAnsi="Google Sans" w:cs="Google Sans"/>
              </w:rPr>
              <w:t>찾지</w:t>
            </w:r>
            <w:r w:rsidRPr="00BE52D0">
              <w:rPr>
                <w:rFonts w:ascii="Google Sans" w:eastAsia="Pretendard" w:hAnsi="Google Sans" w:cs="Google Sans"/>
              </w:rPr>
              <w:t xml:space="preserve"> </w:t>
            </w:r>
            <w:r w:rsidRPr="00BE52D0">
              <w:rPr>
                <w:rFonts w:ascii="Google Sans" w:eastAsia="Pretendard" w:hAnsi="Google Sans" w:cs="Google Sans"/>
              </w:rPr>
              <w:t>못하고</w:t>
            </w:r>
            <w:r w:rsidRPr="00BE52D0">
              <w:rPr>
                <w:rFonts w:ascii="Google Sans" w:eastAsia="Pretendard" w:hAnsi="Google Sans" w:cs="Google Sans"/>
              </w:rPr>
              <w:t xml:space="preserve"> </w:t>
            </w:r>
            <w:r w:rsidRPr="00BE52D0">
              <w:rPr>
                <w:rFonts w:ascii="Google Sans" w:eastAsia="Pretendard" w:hAnsi="Google Sans" w:cs="Google Sans"/>
              </w:rPr>
              <w:t>우회</w:t>
            </w:r>
            <w:r w:rsidRPr="00BE52D0">
              <w:rPr>
                <w:rFonts w:ascii="Google Sans" w:eastAsia="Pretendard" w:hAnsi="Google Sans" w:cs="Google Sans"/>
              </w:rPr>
              <w:t xml:space="preserve"> </w:t>
            </w:r>
            <w:r w:rsidRPr="00BE52D0">
              <w:rPr>
                <w:rFonts w:ascii="Google Sans" w:eastAsia="Pretendard" w:hAnsi="Google Sans" w:cs="Google Sans"/>
              </w:rPr>
              <w:t>검색하는</w:t>
            </w:r>
            <w:r w:rsidRPr="00BE52D0">
              <w:rPr>
                <w:rFonts w:ascii="Google Sans" w:eastAsia="Pretendard" w:hAnsi="Google Sans" w:cs="Google Sans"/>
              </w:rPr>
              <w:t xml:space="preserve"> </w:t>
            </w:r>
            <w:r w:rsidRPr="00BE52D0">
              <w:rPr>
                <w:rFonts w:ascii="Google Sans" w:eastAsia="Pretendard" w:hAnsi="Google Sans" w:cs="Google Sans"/>
              </w:rPr>
              <w:t>경우가</w:t>
            </w:r>
            <w:r w:rsidRPr="00BE52D0">
              <w:rPr>
                <w:rFonts w:ascii="Google Sans" w:eastAsia="Pretendard" w:hAnsi="Google Sans" w:cs="Google Sans"/>
              </w:rPr>
              <w:t xml:space="preserve"> </w:t>
            </w:r>
            <w:r w:rsidRPr="00BE52D0">
              <w:rPr>
                <w:rFonts w:ascii="Google Sans" w:eastAsia="Pretendard" w:hAnsi="Google Sans" w:cs="Google Sans"/>
              </w:rPr>
              <w:t>있다</w:t>
            </w:r>
            <w:r w:rsidRPr="00BE52D0">
              <w:rPr>
                <w:rFonts w:ascii="Google Sans" w:eastAsia="Pretendard" w:hAnsi="Google Sans" w:cs="Google Sans"/>
              </w:rPr>
              <w:t>.</w:t>
            </w:r>
          </w:p>
        </w:tc>
        <w:tc>
          <w:tcPr>
            <w:tcW w:w="2800" w:type="dxa"/>
            <w:vAlign w:val="center"/>
          </w:tcPr>
          <w:p w14:paraId="039E08FB" w14:textId="77777777" w:rsidR="00FB3BE5" w:rsidRPr="00BE52D0" w:rsidRDefault="00FB3BE5" w:rsidP="00897CD2">
            <w:pPr>
              <w:jc w:val="center"/>
              <w:rPr>
                <w:rFonts w:ascii="Google Sans" w:eastAsia="Pretendard" w:hAnsi="Google Sans" w:cs="Google Sans"/>
              </w:rPr>
            </w:pPr>
            <w:r w:rsidRPr="00BE52D0">
              <w:rPr>
                <w:rFonts w:ascii="Google Sans" w:eastAsia="Pretendard" w:hAnsi="Google Sans" w:cs="Google Sans"/>
              </w:rPr>
              <w:t>우선순위</w:t>
            </w:r>
            <w:r w:rsidRPr="00BE52D0">
              <w:rPr>
                <w:rFonts w:ascii="Google Sans" w:eastAsia="Pretendard" w:hAnsi="Google Sans" w:cs="Google Sans"/>
              </w:rPr>
              <w:t xml:space="preserve"> 3 — </w:t>
            </w:r>
            <w:r w:rsidRPr="00BE52D0">
              <w:rPr>
                <w:rFonts w:ascii="Google Sans" w:eastAsia="Pretendard" w:hAnsi="Google Sans" w:cs="Google Sans"/>
              </w:rPr>
              <w:t>실제</w:t>
            </w:r>
            <w:r w:rsidRPr="00BE52D0">
              <w:rPr>
                <w:rFonts w:ascii="Google Sans" w:eastAsia="Pretendard" w:hAnsi="Google Sans" w:cs="Google Sans"/>
              </w:rPr>
              <w:t xml:space="preserve"> </w:t>
            </w:r>
            <w:r w:rsidRPr="00BE52D0">
              <w:rPr>
                <w:rFonts w:ascii="Google Sans" w:eastAsia="Pretendard" w:hAnsi="Google Sans" w:cs="Google Sans"/>
              </w:rPr>
              <w:t>사례가</w:t>
            </w:r>
            <w:r w:rsidRPr="00BE52D0">
              <w:rPr>
                <w:rFonts w:ascii="Google Sans" w:eastAsia="Pretendard" w:hAnsi="Google Sans" w:cs="Google Sans"/>
              </w:rPr>
              <w:t xml:space="preserve"> </w:t>
            </w:r>
            <w:r w:rsidRPr="00BE52D0">
              <w:rPr>
                <w:rFonts w:ascii="Google Sans" w:eastAsia="Pretendard" w:hAnsi="Google Sans" w:cs="Google Sans"/>
              </w:rPr>
              <w:t>확인된</w:t>
            </w:r>
            <w:r w:rsidRPr="00BE52D0">
              <w:rPr>
                <w:rFonts w:ascii="Google Sans" w:eastAsia="Pretendard" w:hAnsi="Google Sans" w:cs="Google Sans"/>
              </w:rPr>
              <w:t xml:space="preserve"> </w:t>
            </w:r>
            <w:r w:rsidRPr="00BE52D0">
              <w:rPr>
                <w:rFonts w:ascii="Google Sans" w:eastAsia="Pretendard" w:hAnsi="Google Sans" w:cs="Google Sans"/>
              </w:rPr>
              <w:t>문제지만</w:t>
            </w:r>
            <w:r w:rsidRPr="00BE52D0">
              <w:rPr>
                <w:rFonts w:ascii="Google Sans" w:eastAsia="Pretendard" w:hAnsi="Google Sans" w:cs="Google Sans"/>
              </w:rPr>
              <w:t xml:space="preserve">, </w:t>
            </w:r>
            <w:r w:rsidRPr="00BE52D0">
              <w:rPr>
                <w:rFonts w:ascii="Google Sans" w:eastAsia="Pretendard" w:hAnsi="Google Sans" w:cs="Google Sans"/>
              </w:rPr>
              <w:t>현재</w:t>
            </w:r>
            <w:r w:rsidRPr="00BE52D0">
              <w:rPr>
                <w:rFonts w:ascii="Google Sans" w:eastAsia="Pretendard" w:hAnsi="Google Sans" w:cs="Google Sans"/>
              </w:rPr>
              <w:t xml:space="preserve"> </w:t>
            </w:r>
            <w:r w:rsidRPr="00BE52D0">
              <w:rPr>
                <w:rFonts w:ascii="Google Sans" w:eastAsia="Pretendard" w:hAnsi="Google Sans" w:cs="Google Sans"/>
              </w:rPr>
              <w:t>핵심</w:t>
            </w:r>
            <w:r w:rsidRPr="00BE52D0">
              <w:rPr>
                <w:rFonts w:ascii="Google Sans" w:eastAsia="Pretendard" w:hAnsi="Google Sans" w:cs="Google Sans"/>
              </w:rPr>
              <w:t xml:space="preserve"> </w:t>
            </w:r>
            <w:r w:rsidRPr="00BE52D0">
              <w:rPr>
                <w:rFonts w:ascii="Google Sans" w:eastAsia="Pretendard" w:hAnsi="Google Sans" w:cs="Google Sans"/>
              </w:rPr>
              <w:t>범위인</w:t>
            </w:r>
            <w:r w:rsidRPr="00BE52D0">
              <w:rPr>
                <w:rFonts w:ascii="Google Sans" w:eastAsia="Pretendard" w:hAnsi="Google Sans" w:cs="Google Sans"/>
              </w:rPr>
              <w:t xml:space="preserve"> </w:t>
            </w:r>
            <w:r w:rsidRPr="00BE52D0">
              <w:rPr>
                <w:rFonts w:ascii="Google Sans" w:eastAsia="Pretendard" w:hAnsi="Google Sans" w:cs="Google Sans"/>
              </w:rPr>
              <w:t>경복궁</w:t>
            </w:r>
            <w:r w:rsidRPr="00BE52D0">
              <w:rPr>
                <w:rFonts w:ascii="Google Sans" w:eastAsia="Pretendard" w:hAnsi="Google Sans" w:cs="Google Sans"/>
              </w:rPr>
              <w:t xml:space="preserve"> </w:t>
            </w:r>
            <w:r w:rsidRPr="00BE52D0">
              <w:rPr>
                <w:rFonts w:ascii="Google Sans" w:eastAsia="Pretendard" w:hAnsi="Google Sans" w:cs="Google Sans"/>
              </w:rPr>
              <w:t>내부</w:t>
            </w:r>
            <w:r w:rsidRPr="00BE52D0">
              <w:rPr>
                <w:rFonts w:ascii="Google Sans" w:eastAsia="Pretendard" w:hAnsi="Google Sans" w:cs="Google Sans"/>
              </w:rPr>
              <w:t xml:space="preserve"> </w:t>
            </w:r>
            <w:r w:rsidRPr="00BE52D0">
              <w:rPr>
                <w:rFonts w:ascii="Google Sans" w:eastAsia="Pretendard" w:hAnsi="Google Sans" w:cs="Google Sans"/>
              </w:rPr>
              <w:t>자유</w:t>
            </w:r>
            <w:r w:rsidRPr="00BE52D0">
              <w:rPr>
                <w:rFonts w:ascii="Google Sans" w:eastAsia="Pretendard" w:hAnsi="Google Sans" w:cs="Google Sans"/>
              </w:rPr>
              <w:t xml:space="preserve"> </w:t>
            </w:r>
            <w:r w:rsidRPr="00BE52D0">
              <w:rPr>
                <w:rFonts w:ascii="Google Sans" w:eastAsia="Pretendard" w:hAnsi="Google Sans" w:cs="Google Sans"/>
              </w:rPr>
              <w:t>관람과의</w:t>
            </w:r>
            <w:r w:rsidRPr="00BE52D0">
              <w:rPr>
                <w:rFonts w:ascii="Google Sans" w:eastAsia="Pretendard" w:hAnsi="Google Sans" w:cs="Google Sans"/>
              </w:rPr>
              <w:t xml:space="preserve"> </w:t>
            </w:r>
            <w:r w:rsidRPr="00BE52D0">
              <w:rPr>
                <w:rFonts w:ascii="Google Sans" w:eastAsia="Pretendard" w:hAnsi="Google Sans" w:cs="Google Sans"/>
              </w:rPr>
              <w:t>직접성은</w:t>
            </w:r>
            <w:r w:rsidRPr="00BE52D0">
              <w:rPr>
                <w:rFonts w:ascii="Google Sans" w:eastAsia="Pretendard" w:hAnsi="Google Sans" w:cs="Google Sans"/>
              </w:rPr>
              <w:t xml:space="preserve"> </w:t>
            </w:r>
            <w:r w:rsidRPr="00BE52D0">
              <w:rPr>
                <w:rFonts w:ascii="Google Sans" w:eastAsia="Pretendard" w:hAnsi="Google Sans" w:cs="Google Sans"/>
              </w:rPr>
              <w:t>상대적으로</w:t>
            </w:r>
            <w:r w:rsidRPr="00BE52D0">
              <w:rPr>
                <w:rFonts w:ascii="Google Sans" w:eastAsia="Pretendard" w:hAnsi="Google Sans" w:cs="Google Sans"/>
              </w:rPr>
              <w:t xml:space="preserve"> </w:t>
            </w:r>
            <w:r w:rsidRPr="00BE52D0">
              <w:rPr>
                <w:rFonts w:ascii="Google Sans" w:eastAsia="Pretendard" w:hAnsi="Google Sans" w:cs="Google Sans"/>
              </w:rPr>
              <w:t>낮아</w:t>
            </w:r>
            <w:r w:rsidRPr="00BE52D0">
              <w:rPr>
                <w:rFonts w:ascii="Google Sans" w:eastAsia="Pretendard" w:hAnsi="Google Sans" w:cs="Google Sans"/>
              </w:rPr>
              <w:t xml:space="preserve"> </w:t>
            </w:r>
            <w:r w:rsidRPr="00BE52D0">
              <w:rPr>
                <w:rFonts w:ascii="Google Sans" w:eastAsia="Pretendard" w:hAnsi="Google Sans" w:cs="Google Sans"/>
              </w:rPr>
              <w:t>후순위로</w:t>
            </w:r>
            <w:r w:rsidRPr="00BE52D0">
              <w:rPr>
                <w:rFonts w:ascii="Google Sans" w:eastAsia="Pretendard" w:hAnsi="Google Sans" w:cs="Google Sans"/>
              </w:rPr>
              <w:t xml:space="preserve"> </w:t>
            </w:r>
            <w:r w:rsidRPr="00BE52D0">
              <w:rPr>
                <w:rFonts w:ascii="Google Sans" w:eastAsia="Pretendard" w:hAnsi="Google Sans" w:cs="Google Sans"/>
              </w:rPr>
              <w:t>두었다</w:t>
            </w:r>
            <w:r w:rsidRPr="00BE52D0">
              <w:rPr>
                <w:rFonts w:ascii="Google Sans" w:eastAsia="Pretendard" w:hAnsi="Google Sans" w:cs="Google Sans"/>
              </w:rPr>
              <w:t>.</w:t>
            </w:r>
          </w:p>
        </w:tc>
      </w:tr>
    </w:tbl>
    <w:p w14:paraId="3F055F16" w14:textId="77777777" w:rsidR="00BE52D0" w:rsidRDefault="00BE52D0">
      <w:pPr>
        <w:pStyle w:val="2"/>
        <w:numPr>
          <w:ilvl w:val="0"/>
          <w:numId w:val="0"/>
        </w:numPr>
        <w:spacing w:before="360" w:after="360"/>
        <w:rPr>
          <w:rFonts w:ascii="Google Sans" w:hAnsi="Google Sans" w:cs="Google Sans"/>
        </w:rPr>
      </w:pPr>
    </w:p>
    <w:p w14:paraId="69A58588" w14:textId="6FBE0D10" w:rsidR="00FB3BE5" w:rsidRPr="00770851" w:rsidRDefault="00BE52D0" w:rsidP="00770851">
      <w:pPr>
        <w:pStyle w:val="2"/>
        <w:numPr>
          <w:ilvl w:val="0"/>
          <w:numId w:val="0"/>
        </w:numPr>
        <w:spacing w:before="360" w:after="360"/>
        <w:rPr>
          <w:rFonts w:ascii="Google Sans" w:hAnsi="Google Sans" w:cs="Google Sans"/>
        </w:rPr>
      </w:pPr>
      <w:r>
        <w:rPr>
          <w:rFonts w:ascii="Google Sans" w:hAnsi="Google Sans" w:cs="Google Sans"/>
        </w:rPr>
        <w:br w:type="page"/>
      </w:r>
      <w:r w:rsidR="00136D96" w:rsidRPr="00BE52D0">
        <w:rPr>
          <w:rFonts w:ascii="Google Sans" w:hAnsi="Google Sans" w:cs="Google Sans"/>
        </w:rPr>
        <w:lastRenderedPageBreak/>
        <w:t xml:space="preserve">1.2 5 Whys </w:t>
      </w:r>
      <w:r w:rsidR="00136D96" w:rsidRPr="00BE52D0">
        <w:rPr>
          <w:rFonts w:ascii="Google Sans" w:hAnsi="Google Sans" w:cs="Google Sans"/>
        </w:rPr>
        <w:t>분석</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800"/>
        <w:gridCol w:w="1100"/>
        <w:gridCol w:w="1100"/>
        <w:gridCol w:w="1100"/>
        <w:gridCol w:w="1100"/>
        <w:gridCol w:w="1100"/>
        <w:gridCol w:w="1200"/>
      </w:tblGrid>
      <w:tr w:rsidR="00FB3BE5" w:rsidRPr="00BE52D0" w14:paraId="59C38493" w14:textId="77777777">
        <w:trPr>
          <w:trHeight w:val="420"/>
          <w:tblHeader/>
        </w:trPr>
        <w:tc>
          <w:tcPr>
            <w:tcW w:w="1800" w:type="dxa"/>
            <w:shd w:val="clear" w:color="auto" w:fill="DFDFDF"/>
            <w:vAlign w:val="center"/>
          </w:tcPr>
          <w:p w14:paraId="0E009AEF"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문제</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상태</w:t>
            </w:r>
          </w:p>
        </w:tc>
        <w:tc>
          <w:tcPr>
            <w:tcW w:w="1100" w:type="dxa"/>
            <w:shd w:val="clear" w:color="auto" w:fill="DFDFDF"/>
            <w:vAlign w:val="center"/>
          </w:tcPr>
          <w:p w14:paraId="48448536"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Why 1</w:t>
            </w:r>
          </w:p>
        </w:tc>
        <w:tc>
          <w:tcPr>
            <w:tcW w:w="1100" w:type="dxa"/>
            <w:shd w:val="clear" w:color="auto" w:fill="DFDFDF"/>
            <w:vAlign w:val="center"/>
          </w:tcPr>
          <w:p w14:paraId="07B73FEA"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Why 2</w:t>
            </w:r>
          </w:p>
        </w:tc>
        <w:tc>
          <w:tcPr>
            <w:tcW w:w="1100" w:type="dxa"/>
            <w:shd w:val="clear" w:color="auto" w:fill="DFDFDF"/>
            <w:vAlign w:val="center"/>
          </w:tcPr>
          <w:p w14:paraId="1C1B9893"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Why 3</w:t>
            </w:r>
          </w:p>
        </w:tc>
        <w:tc>
          <w:tcPr>
            <w:tcW w:w="1100" w:type="dxa"/>
            <w:shd w:val="clear" w:color="auto" w:fill="DFDFDF"/>
            <w:vAlign w:val="center"/>
          </w:tcPr>
          <w:p w14:paraId="69B90B74"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Why 4</w:t>
            </w:r>
          </w:p>
        </w:tc>
        <w:tc>
          <w:tcPr>
            <w:tcW w:w="1100" w:type="dxa"/>
            <w:shd w:val="clear" w:color="auto" w:fill="DFDFDF"/>
            <w:vAlign w:val="center"/>
          </w:tcPr>
          <w:p w14:paraId="7AF948FD"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Why 5</w:t>
            </w:r>
          </w:p>
        </w:tc>
        <w:tc>
          <w:tcPr>
            <w:tcW w:w="1200" w:type="dxa"/>
            <w:shd w:val="clear" w:color="auto" w:fill="DFDFDF"/>
            <w:vAlign w:val="center"/>
          </w:tcPr>
          <w:p w14:paraId="487208AC"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근본</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원인</w:t>
            </w:r>
          </w:p>
        </w:tc>
      </w:tr>
      <w:tr w:rsidR="00FB3BE5" w:rsidRPr="00BE52D0" w14:paraId="1D4DA5AD" w14:textId="77777777">
        <w:trPr>
          <w:trHeight w:val="900"/>
        </w:trPr>
        <w:tc>
          <w:tcPr>
            <w:tcW w:w="1800" w:type="dxa"/>
            <w:vAlign w:val="center"/>
          </w:tcPr>
          <w:p w14:paraId="3CC1F04A"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경복궁 자유 관람객은 눈앞의 세부 전각이나 장식을 확인하고 해당 설명과 연결하는 데 추가 탐색이 필요할 수 있다.</w:t>
            </w:r>
          </w:p>
        </w:tc>
        <w:tc>
          <w:tcPr>
            <w:tcW w:w="1100" w:type="dxa"/>
            <w:vAlign w:val="center"/>
          </w:tcPr>
          <w:p w14:paraId="772C2E81"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눈앞 대상의 공식 명칭을 모르는 경우가 있기 때문이다.</w:t>
            </w:r>
          </w:p>
        </w:tc>
        <w:tc>
          <w:tcPr>
            <w:tcW w:w="1100" w:type="dxa"/>
            <w:vAlign w:val="center"/>
          </w:tcPr>
          <w:p w14:paraId="75011314"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이름을 모르면 검색·오디오·지도에서 어떤 항목을 찾아야 하는지 바로 정하기 어렵기 때문이다.</w:t>
            </w:r>
          </w:p>
        </w:tc>
        <w:tc>
          <w:tcPr>
            <w:tcW w:w="1100" w:type="dxa"/>
            <w:vAlign w:val="center"/>
          </w:tcPr>
          <w:p w14:paraId="4545EF29"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눈앞 대상과 지도·사진·목록 속 항목을 사용자가 직접 비교해야 할 수 있기 때문이다.</w:t>
            </w:r>
          </w:p>
        </w:tc>
        <w:tc>
          <w:tcPr>
            <w:tcW w:w="1100" w:type="dxa"/>
            <w:vAlign w:val="center"/>
          </w:tcPr>
          <w:p w14:paraId="26F4CC57"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비슷한 전각·장식은 위치·현판·외형 등 여러 단서를 함께 봐야 구별될 수 있기 때문이다.</w:t>
            </w:r>
          </w:p>
        </w:tc>
        <w:tc>
          <w:tcPr>
            <w:tcW w:w="1100" w:type="dxa"/>
            <w:vAlign w:val="center"/>
          </w:tcPr>
          <w:p w14:paraId="184FF448" w14:textId="23660DE1" w:rsidR="00FB3BE5" w:rsidRPr="001D5129" w:rsidRDefault="004E516B" w:rsidP="001D5129">
            <w:pPr>
              <w:jc w:val="center"/>
              <w:rPr>
                <w:rFonts w:ascii="Pretendard" w:eastAsia="Pretendard" w:hAnsi="Pretendard" w:cs="Google Sans"/>
                <w:sz w:val="18"/>
                <w:szCs w:val="18"/>
              </w:rPr>
            </w:pPr>
            <w:r w:rsidRPr="004E516B">
              <w:rPr>
                <w:rFonts w:ascii="Pretendard" w:eastAsia="Pretendard" w:hAnsi="Pretendard" w:cs="Google Sans" w:hint="eastAsia"/>
                <w:sz w:val="18"/>
                <w:szCs w:val="18"/>
              </w:rPr>
              <w:t>자유 관람객에게 유사 전각을 구별하는 데 필요한 단서가 한 번에 제시되지 않아, 여러 자료를 직접 대조해야 할 수 있기 때문이다.</w:t>
            </w:r>
          </w:p>
        </w:tc>
        <w:tc>
          <w:tcPr>
            <w:tcW w:w="1200" w:type="dxa"/>
            <w:vAlign w:val="center"/>
          </w:tcPr>
          <w:p w14:paraId="4E5B3D5B" w14:textId="38DECF7A" w:rsidR="00FB3BE5" w:rsidRPr="001D5129" w:rsidRDefault="004E516B" w:rsidP="001D5129">
            <w:pPr>
              <w:jc w:val="center"/>
              <w:rPr>
                <w:rFonts w:ascii="Pretendard" w:eastAsia="Pretendard" w:hAnsi="Pretendard" w:cs="Google Sans"/>
                <w:sz w:val="18"/>
                <w:szCs w:val="18"/>
              </w:rPr>
            </w:pPr>
            <w:r w:rsidRPr="004E516B">
              <w:rPr>
                <w:rFonts w:ascii="Pretendard" w:eastAsia="Pretendard" w:hAnsi="Pretendard" w:cs="Google Sans" w:hint="eastAsia"/>
                <w:sz w:val="18"/>
                <w:szCs w:val="18"/>
              </w:rPr>
              <w:t xml:space="preserve">눈앞 대상과 공식 설명을 연결하는 </w:t>
            </w:r>
            <w:proofErr w:type="spellStart"/>
            <w:r w:rsidRPr="004E516B">
              <w:rPr>
                <w:rFonts w:ascii="Pretendard" w:eastAsia="Pretendard" w:hAnsi="Pretendard" w:cs="Google Sans" w:hint="eastAsia"/>
                <w:sz w:val="18"/>
                <w:szCs w:val="18"/>
              </w:rPr>
              <w:t>식별·대조</w:t>
            </w:r>
            <w:proofErr w:type="spellEnd"/>
            <w:r w:rsidRPr="004E516B">
              <w:rPr>
                <w:rFonts w:ascii="Pretendard" w:eastAsia="Pretendard" w:hAnsi="Pretendard" w:cs="Google Sans" w:hint="eastAsia"/>
                <w:sz w:val="18"/>
                <w:szCs w:val="18"/>
              </w:rPr>
              <w:t xml:space="preserve"> 부담이 사용자에게 남아 있을 가능성</w:t>
            </w:r>
          </w:p>
        </w:tc>
      </w:tr>
      <w:tr w:rsidR="00FB3BE5" w:rsidRPr="00BE52D0" w14:paraId="0BFFE293" w14:textId="77777777">
        <w:trPr>
          <w:trHeight w:val="900"/>
        </w:trPr>
        <w:tc>
          <w:tcPr>
            <w:tcW w:w="1800" w:type="dxa"/>
            <w:vAlign w:val="center"/>
          </w:tcPr>
          <w:p w14:paraId="46D99A9D"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경복궁처럼 넓은 관광공간에서는 지도상의 위치와 실제 공간을 연결해 다음 이동 방향을 판단하는 데 추가 확인이 필요할 수 있다.</w:t>
            </w:r>
          </w:p>
        </w:tc>
        <w:tc>
          <w:tcPr>
            <w:tcW w:w="1100" w:type="dxa"/>
            <w:vAlign w:val="center"/>
          </w:tcPr>
          <w:p w14:paraId="250D5ECA"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지도에서 현재 위치를 알아도 실제로 어느 방향을 보고 있는지 바로 판단하기 어려울 수 있기 때문이다.</w:t>
            </w:r>
          </w:p>
        </w:tc>
        <w:tc>
          <w:tcPr>
            <w:tcW w:w="1100" w:type="dxa"/>
            <w:vAlign w:val="center"/>
          </w:tcPr>
          <w:p w14:paraId="0CFA387D"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지도는 위에서 내려다본 형태이고 사용자는 현장에서 앞·뒤·좌·우를 기준으로 공간을 보기 때문이다.</w:t>
            </w:r>
          </w:p>
        </w:tc>
        <w:tc>
          <w:tcPr>
            <w:tcW w:w="1100" w:type="dxa"/>
            <w:vAlign w:val="center"/>
          </w:tcPr>
          <w:p w14:paraId="7655C35C"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지도 속 전각·문·길과 실제 주변 풍경을 사용자가 직접 비교해야 하기 때문이다.</w:t>
            </w:r>
          </w:p>
        </w:tc>
        <w:tc>
          <w:tcPr>
            <w:tcW w:w="1100" w:type="dxa"/>
            <w:vAlign w:val="center"/>
          </w:tcPr>
          <w:p w14:paraId="5334AA37" w14:textId="32848F94" w:rsidR="00FB3BE5" w:rsidRPr="001D5129" w:rsidRDefault="004E516B" w:rsidP="001D5129">
            <w:pPr>
              <w:jc w:val="center"/>
              <w:rPr>
                <w:rFonts w:ascii="Pretendard" w:eastAsia="Pretendard" w:hAnsi="Pretendard" w:cs="Google Sans"/>
                <w:sz w:val="18"/>
                <w:szCs w:val="18"/>
              </w:rPr>
            </w:pPr>
            <w:r w:rsidRPr="004E516B">
              <w:rPr>
                <w:rFonts w:ascii="Pretendard" w:eastAsia="Pretendard" w:hAnsi="Pretendard" w:cs="Google Sans" w:hint="eastAsia"/>
                <w:sz w:val="18"/>
                <w:szCs w:val="18"/>
              </w:rPr>
              <w:t xml:space="preserve">서비스별 다국어 별칭 </w:t>
            </w:r>
            <w:proofErr w:type="spellStart"/>
            <w:r w:rsidRPr="004E516B">
              <w:rPr>
                <w:rFonts w:ascii="Pretendard" w:eastAsia="Pretendard" w:hAnsi="Pretendard" w:cs="Google Sans" w:hint="eastAsia"/>
                <w:sz w:val="18"/>
                <w:szCs w:val="18"/>
              </w:rPr>
              <w:t>등록·검색</w:t>
            </w:r>
            <w:proofErr w:type="spellEnd"/>
            <w:r w:rsidRPr="004E516B">
              <w:rPr>
                <w:rFonts w:ascii="Pretendard" w:eastAsia="Pretendard" w:hAnsi="Pretendard" w:cs="Google Sans" w:hint="eastAsia"/>
                <w:sz w:val="18"/>
                <w:szCs w:val="18"/>
              </w:rPr>
              <w:t xml:space="preserve"> 처리 차이의 원인은 추가 확인이 필요하다.</w:t>
            </w:r>
          </w:p>
        </w:tc>
        <w:tc>
          <w:tcPr>
            <w:tcW w:w="1100" w:type="dxa"/>
            <w:vAlign w:val="center"/>
          </w:tcPr>
          <w:p w14:paraId="2672DB52" w14:textId="0481DE9F" w:rsidR="00FB3BE5" w:rsidRPr="001D5129" w:rsidRDefault="004E516B" w:rsidP="001D5129">
            <w:pPr>
              <w:jc w:val="center"/>
              <w:rPr>
                <w:rFonts w:ascii="Pretendard" w:eastAsia="Pretendard" w:hAnsi="Pretendard" w:cs="Google Sans"/>
                <w:sz w:val="18"/>
                <w:szCs w:val="18"/>
              </w:rPr>
            </w:pPr>
            <w:r w:rsidRPr="004E516B">
              <w:rPr>
                <w:rFonts w:ascii="Pretendard" w:eastAsia="Pretendard" w:hAnsi="Pretendard" w:cs="Google Sans" w:hint="eastAsia"/>
                <w:sz w:val="18"/>
                <w:szCs w:val="18"/>
              </w:rPr>
              <w:t>추가 조사 전에는 근본 원인을 더 확정하기 어렵다.</w:t>
            </w:r>
          </w:p>
        </w:tc>
        <w:tc>
          <w:tcPr>
            <w:tcW w:w="1200" w:type="dxa"/>
            <w:vAlign w:val="center"/>
          </w:tcPr>
          <w:p w14:paraId="1F549C60" w14:textId="53550430" w:rsidR="00FB3BE5" w:rsidRPr="001D5129" w:rsidRDefault="004E516B" w:rsidP="001D5129">
            <w:pPr>
              <w:jc w:val="center"/>
              <w:rPr>
                <w:rFonts w:ascii="Pretendard" w:eastAsia="Pretendard" w:hAnsi="Pretendard" w:cs="Google Sans"/>
                <w:sz w:val="18"/>
                <w:szCs w:val="18"/>
              </w:rPr>
            </w:pPr>
            <w:r w:rsidRPr="004E516B">
              <w:rPr>
                <w:rFonts w:ascii="Pretendard" w:eastAsia="Pretendard" w:hAnsi="Pretendard" w:cs="Google Sans" w:hint="eastAsia"/>
                <w:sz w:val="18"/>
                <w:szCs w:val="18"/>
              </w:rPr>
              <w:t>외국어 검색어와 서비스에 등록된 장소명의 대응이 원활하지 않은 경우가 있음. 구체적인 발생 원인은 추가 확인 필요</w:t>
            </w:r>
          </w:p>
        </w:tc>
      </w:tr>
      <w:tr w:rsidR="00FB3BE5" w:rsidRPr="00BE52D0" w14:paraId="719A2EFF" w14:textId="77777777">
        <w:trPr>
          <w:trHeight w:val="900"/>
        </w:trPr>
        <w:tc>
          <w:tcPr>
            <w:tcW w:w="1800" w:type="dxa"/>
            <w:vAlign w:val="center"/>
          </w:tcPr>
          <w:p w14:paraId="72A3D0C1"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한국어에 익숙하지 않은 외국인 관광객은 영문 장소명이나 주소로 검색할 때 원하는 장소를 바로 찾지 못하고 우회 검색하는 경우가 있다.</w:t>
            </w:r>
          </w:p>
        </w:tc>
        <w:tc>
          <w:tcPr>
            <w:tcW w:w="1100" w:type="dxa"/>
            <w:vAlign w:val="center"/>
          </w:tcPr>
          <w:p w14:paraId="118C7487"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영문 장소명으로 검색했을 때 원하는 장소가 검색되지 않는 경우가 있기 때문이다.</w:t>
            </w:r>
          </w:p>
        </w:tc>
        <w:tc>
          <w:tcPr>
            <w:tcW w:w="1100" w:type="dxa"/>
            <w:vAlign w:val="center"/>
          </w:tcPr>
          <w:p w14:paraId="545F0E9F"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같은 장소라도 한글명·영문명·로마자 표기가 서로 다를 수 있기 때문이다.</w:t>
            </w:r>
          </w:p>
        </w:tc>
        <w:tc>
          <w:tcPr>
            <w:tcW w:w="1100" w:type="dxa"/>
            <w:vAlign w:val="center"/>
          </w:tcPr>
          <w:p w14:paraId="5DC0D0B6"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지도·검색 서비스마다 장소명과 다국어 별칭을 처리하는 방식이 다를 수 있기 때문이다.</w:t>
            </w:r>
          </w:p>
        </w:tc>
        <w:tc>
          <w:tcPr>
            <w:tcW w:w="1100" w:type="dxa"/>
            <w:vAlign w:val="center"/>
          </w:tcPr>
          <w:p w14:paraId="4913C5FC"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외국인 관광객은 해당 장소의 정확한 한국어 명칭을 모르는 경우가 많기 때문이다.</w:t>
            </w:r>
          </w:p>
        </w:tc>
        <w:tc>
          <w:tcPr>
            <w:tcW w:w="1100" w:type="dxa"/>
            <w:vAlign w:val="center"/>
          </w:tcPr>
          <w:p w14:paraId="169F35A8"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결국 번역·다른 지도·웹 검색 등을 통해 한국어 명칭을 다시 찾아야 하기 때문이다.</w:t>
            </w:r>
          </w:p>
        </w:tc>
        <w:tc>
          <w:tcPr>
            <w:tcW w:w="1200" w:type="dxa"/>
            <w:vAlign w:val="center"/>
          </w:tcPr>
          <w:p w14:paraId="74DA3117" w14:textId="77777777" w:rsidR="00FB3BE5" w:rsidRPr="001D5129" w:rsidRDefault="00FB3BE5" w:rsidP="001D5129">
            <w:pPr>
              <w:jc w:val="center"/>
              <w:rPr>
                <w:rFonts w:ascii="Pretendard" w:eastAsia="Pretendard" w:hAnsi="Pretendard" w:cs="Google Sans"/>
                <w:sz w:val="18"/>
                <w:szCs w:val="18"/>
              </w:rPr>
            </w:pPr>
            <w:r w:rsidRPr="001D5129">
              <w:rPr>
                <w:rFonts w:ascii="Pretendard" w:eastAsia="Pretendard" w:hAnsi="Pretendard" w:cs="Google Sans"/>
                <w:sz w:val="18"/>
                <w:szCs w:val="18"/>
              </w:rPr>
              <w:t>외국어 장소명과 국내 서비스의 검색·표기 체계 사이의 불일치</w:t>
            </w:r>
          </w:p>
        </w:tc>
      </w:tr>
    </w:tbl>
    <w:p w14:paraId="6CCA5D21" w14:textId="5FECFA92" w:rsidR="00FB3BE5" w:rsidRPr="00BE52D0" w:rsidRDefault="00136D96" w:rsidP="00483513">
      <w:pPr>
        <w:pStyle w:val="2"/>
        <w:numPr>
          <w:ilvl w:val="0"/>
          <w:numId w:val="0"/>
        </w:numPr>
        <w:spacing w:before="360" w:after="360"/>
        <w:rPr>
          <w:rFonts w:ascii="Google Sans" w:hAnsi="Google Sans" w:cs="Google Sans"/>
        </w:rPr>
      </w:pPr>
      <w:r w:rsidRPr="00BE52D0">
        <w:rPr>
          <w:rFonts w:ascii="Google Sans" w:hAnsi="Google Sans" w:cs="Google Sans"/>
        </w:rPr>
        <w:lastRenderedPageBreak/>
        <w:t xml:space="preserve">1.3 </w:t>
      </w:r>
      <w:r w:rsidRPr="00BE52D0">
        <w:rPr>
          <w:rFonts w:ascii="Google Sans" w:hAnsi="Google Sans" w:cs="Google Sans"/>
        </w:rPr>
        <w:t>원인</w:t>
      </w:r>
      <w:r w:rsidRPr="00BE52D0">
        <w:rPr>
          <w:rFonts w:ascii="Google Sans" w:hAnsi="Google Sans" w:cs="Google Sans"/>
        </w:rPr>
        <w:t>-</w:t>
      </w:r>
      <w:r w:rsidRPr="00BE52D0">
        <w:rPr>
          <w:rFonts w:ascii="Google Sans" w:hAnsi="Google Sans" w:cs="Google Sans"/>
        </w:rPr>
        <w:t>결과</w:t>
      </w:r>
      <w:r w:rsidRPr="00BE52D0">
        <w:rPr>
          <w:rFonts w:ascii="Google Sans" w:hAnsi="Google Sans" w:cs="Google Sans"/>
        </w:rPr>
        <w:t xml:space="preserve"> </w:t>
      </w:r>
      <w:r w:rsidRPr="00BE52D0">
        <w:rPr>
          <w:rFonts w:ascii="Google Sans" w:hAnsi="Google Sans" w:cs="Google Sans"/>
        </w:rPr>
        <w:t>체인</w:t>
      </w:r>
      <w:r w:rsidRPr="00BE52D0">
        <w:rPr>
          <w:rFonts w:ascii="Google Sans" w:hAnsi="Google Sans" w:cs="Google Sans"/>
        </w:rPr>
        <w:t xml:space="preserve"> </w:t>
      </w:r>
      <w:r w:rsidRPr="00BE52D0">
        <w:rPr>
          <w:rFonts w:ascii="Google Sans" w:hAnsi="Google Sans" w:cs="Google Sans"/>
        </w:rPr>
        <w:t>분석</w:t>
      </w:r>
      <w:r w:rsidRPr="00BE52D0">
        <w:rPr>
          <w:rFonts w:ascii="Google Sans" w:hAnsi="Google Sans" w:cs="Google Sans"/>
        </w:rPr>
        <w:t>(CECA)</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7600"/>
      </w:tblGrid>
      <w:tr w:rsidR="00FB3BE5" w:rsidRPr="00BE52D0" w14:paraId="4C39D957" w14:textId="77777777">
        <w:trPr>
          <w:trHeight w:val="3200"/>
        </w:trPr>
        <w:tc>
          <w:tcPr>
            <w:tcW w:w="8500" w:type="dxa"/>
            <w:gridSpan w:val="2"/>
          </w:tcPr>
          <w:p w14:paraId="2A63A83C" w14:textId="0F9330EB" w:rsidR="00FB3BE5" w:rsidRPr="00821DB2" w:rsidRDefault="00136D96" w:rsidP="00821DB2">
            <w:pPr>
              <w:jc w:val="left"/>
              <w:rPr>
                <w:rFonts w:ascii="Pretendard" w:eastAsia="Pretendard" w:hAnsi="Pretendard" w:cs="Google Sans"/>
              </w:rPr>
            </w:pPr>
            <w:r w:rsidRPr="00821DB2">
              <w:rPr>
                <w:rFonts w:ascii="Pretendard" w:eastAsia="Pretendard" w:hAnsi="Pretendard" w:cs="Google Sans"/>
                <w:sz w:val="16"/>
              </w:rPr>
              <w:t>간</w:t>
            </w:r>
            <w:r w:rsidRPr="00821DB2">
              <w:rPr>
                <w:rFonts w:ascii="Pretendard" w:eastAsia="Pretendard" w:hAnsi="Pretendard" w:cs="맑은 고딕" w:hint="eastAsia"/>
                <w:sz w:val="16"/>
              </w:rPr>
              <w:t>이</w:t>
            </w:r>
            <w:r w:rsidRPr="00821DB2">
              <w:rPr>
                <w:rFonts w:ascii="Pretendard" w:eastAsia="Pretendard" w:hAnsi="Pretendard" w:cs="Google Sans"/>
                <w:sz w:val="16"/>
              </w:rPr>
              <w:t xml:space="preserve"> NGT/</w:t>
            </w:r>
            <w:r w:rsidRPr="00821DB2">
              <w:rPr>
                <w:rFonts w:ascii="Pretendard" w:eastAsia="Pretendard" w:hAnsi="Pretendard" w:cs="맑은 고딕" w:hint="eastAsia"/>
                <w:sz w:val="16"/>
              </w:rPr>
              <w:t>통합</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정리</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본인이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원인</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후보를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먼저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개별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정리한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뒤</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지인</w:t>
            </w:r>
            <w:r w:rsidRPr="00821DB2">
              <w:rPr>
                <w:rFonts w:ascii="Pretendard" w:eastAsia="Pretendard" w:hAnsi="Pretendard" w:cs="Google Sans"/>
                <w:sz w:val="16"/>
              </w:rPr>
              <w:t xml:space="preserve"> 2</w:t>
            </w:r>
            <w:r w:rsidRPr="00821DB2">
              <w:rPr>
                <w:rFonts w:ascii="Pretendard" w:eastAsia="Pretendard" w:hAnsi="Pretendard" w:cs="맑은 고딕" w:hint="eastAsia"/>
                <w:sz w:val="16"/>
              </w:rPr>
              <w:t>명과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짧게</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의견을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공유하고</w:t>
            </w:r>
            <w:r w:rsidRPr="00821DB2">
              <w:rPr>
                <w:rFonts w:ascii="Pretendard" w:eastAsia="Pretendard" w:hAnsi="Pretendard" w:cs="Google Sans"/>
                <w:sz w:val="16"/>
              </w:rPr>
              <w:t>, GPT</w:t>
            </w:r>
            <w:r w:rsidRPr="00821DB2">
              <w:rPr>
                <w:rFonts w:ascii="Pretendard" w:eastAsia="Pretendard" w:hAnsi="Pretendard" w:cs="맑은 고딕" w:hint="eastAsia"/>
                <w:sz w:val="16"/>
              </w:rPr>
              <w:t>와의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대화에서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제기된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기존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가이드</w:t>
            </w:r>
            <w:r w:rsidRPr="00821DB2">
              <w:rPr>
                <w:rFonts w:ascii="Pretendard" w:eastAsia="Pretendard" w:hAnsi="Pretendard" w:cs="Google Sans"/>
                <w:sz w:val="16"/>
              </w:rPr>
              <w:t>·Odii·</w:t>
            </w:r>
            <w:r w:rsidRPr="00821DB2">
              <w:rPr>
                <w:rFonts w:ascii="Pretendard" w:eastAsia="Pretendard" w:hAnsi="Pretendard" w:cs="맑은 고딕" w:hint="eastAsia"/>
                <w:sz w:val="16"/>
              </w:rPr>
              <w:t>이미지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검색에</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대한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반론을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함께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검토하여</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통합하였다</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정식</w:t>
            </w:r>
            <w:r w:rsidRPr="00821DB2">
              <w:rPr>
                <w:rFonts w:ascii="Pretendard" w:eastAsia="Pretendard" w:hAnsi="Pretendard" w:cs="Google Sans"/>
                <w:sz w:val="16"/>
              </w:rPr>
              <w:t xml:space="preserve"> NGT </w:t>
            </w:r>
            <w:r w:rsidRPr="00821DB2">
              <w:rPr>
                <w:rFonts w:ascii="Pretendard" w:eastAsia="Pretendard" w:hAnsi="Pretendard" w:cs="맑은 고딕" w:hint="eastAsia"/>
                <w:sz w:val="16"/>
              </w:rPr>
              <w:t>회의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사진은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촬영하지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않았다</w:t>
            </w:r>
            <w:r w:rsidRPr="00821DB2">
              <w:rPr>
                <w:rFonts w:ascii="Pretendard" w:eastAsia="Pretendard" w:hAnsi="Pretendard" w:cs="Google Sans"/>
                <w:sz w:val="16"/>
              </w:rPr>
              <w:t>.</w:t>
            </w:r>
            <w:r w:rsidRPr="00821DB2">
              <w:rPr>
                <w:rFonts w:ascii="Pretendard" w:eastAsia="Pretendard" w:hAnsi="Pretendard" w:cs="Google Sans"/>
                <w:sz w:val="16"/>
              </w:rPr>
              <w:br/>
            </w:r>
            <w:r w:rsidRPr="00821DB2">
              <w:rPr>
                <w:rFonts w:ascii="Pretendard" w:eastAsia="Pretendard" w:hAnsi="Pretendard" w:cs="Google Sans"/>
                <w:sz w:val="16"/>
              </w:rPr>
              <w:br/>
              <w:t>[</w:t>
            </w:r>
            <w:r w:rsidRPr="00821DB2">
              <w:rPr>
                <w:rFonts w:ascii="Pretendard" w:eastAsia="Pretendard" w:hAnsi="Pretendard" w:cs="맑은 고딕" w:hint="eastAsia"/>
                <w:sz w:val="16"/>
              </w:rPr>
              <w:t>상황</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영어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해설은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정해진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시간에</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참여해야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하고</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출발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합류가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어려움</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일부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방문객은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자유</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관람</w:t>
            </w:r>
            <w:r w:rsidRPr="00821DB2">
              <w:rPr>
                <w:rFonts w:ascii="Pretendard" w:eastAsia="Pretendard" w:hAnsi="Pretendard" w:cs="Google Sans"/>
                <w:sz w:val="16"/>
              </w:rPr>
              <w:br/>
              <w:t>[</w:t>
            </w:r>
            <w:r w:rsidRPr="00821DB2">
              <w:rPr>
                <w:rFonts w:ascii="Pretendard" w:eastAsia="Pretendard" w:hAnsi="Pretendard" w:cs="맑은 고딕" w:hint="eastAsia"/>
                <w:sz w:val="16"/>
              </w:rPr>
              <w:t>기존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대안</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공식</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영문</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지도</w:t>
            </w:r>
            <w:r w:rsidRPr="00821DB2">
              <w:rPr>
                <w:rFonts w:ascii="Pretendard" w:eastAsia="Pretendard" w:hAnsi="Pretendard" w:cs="Google Sans"/>
                <w:sz w:val="16"/>
              </w:rPr>
              <w:t>·</w:t>
            </w:r>
            <w:r w:rsidRPr="00821DB2">
              <w:rPr>
                <w:rFonts w:ascii="Pretendard" w:eastAsia="Pretendard" w:hAnsi="Pretendard" w:cs="맑은 고딕" w:hint="eastAsia"/>
                <w:sz w:val="16"/>
              </w:rPr>
              <w:t>관람</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코스</w:t>
            </w:r>
            <w:r w:rsidRPr="00821DB2">
              <w:rPr>
                <w:rFonts w:ascii="Pretendard" w:eastAsia="Pretendard" w:hAnsi="Pretendard" w:cs="Google Sans"/>
                <w:sz w:val="16"/>
              </w:rPr>
              <w:t>·Odii·</w:t>
            </w:r>
            <w:r w:rsidRPr="00821DB2">
              <w:rPr>
                <w:rFonts w:ascii="Pretendard" w:eastAsia="Pretendard" w:hAnsi="Pretendard" w:cs="맑은 고딕" w:hint="eastAsia"/>
                <w:sz w:val="16"/>
              </w:rPr>
              <w:t>검색</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등</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상세</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안내는</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이미</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존재</w:t>
            </w:r>
            <w:r w:rsidRPr="00821DB2">
              <w:rPr>
                <w:rFonts w:ascii="Pretendard" w:eastAsia="Pretendard" w:hAnsi="Pretendard" w:cs="Google Sans"/>
                <w:sz w:val="16"/>
              </w:rPr>
              <w:br/>
              <w:t>[</w:t>
            </w:r>
            <w:r w:rsidRPr="00821DB2">
              <w:rPr>
                <w:rFonts w:ascii="Pretendard" w:eastAsia="Pretendard" w:hAnsi="Pretendard" w:cs="맑은 고딕" w:hint="eastAsia"/>
                <w:sz w:val="16"/>
              </w:rPr>
              <w:t>원인</w:t>
            </w:r>
            <w:r w:rsidRPr="00821DB2">
              <w:rPr>
                <w:rFonts w:ascii="Pretendard" w:eastAsia="Pretendard" w:hAnsi="Pretendard" w:cs="Google Sans"/>
                <w:sz w:val="16"/>
              </w:rPr>
              <w:t xml:space="preserve"> A] </w:t>
            </w:r>
            <w:r w:rsidRPr="00821DB2">
              <w:rPr>
                <w:rFonts w:ascii="Pretendard" w:eastAsia="Pretendard" w:hAnsi="Pretendard" w:cs="맑은 고딕" w:hint="eastAsia"/>
                <w:sz w:val="16"/>
              </w:rPr>
              <w:t>눈앞</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대상의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이름을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모름</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검색</w:t>
            </w:r>
            <w:r w:rsidRPr="00821DB2">
              <w:rPr>
                <w:rFonts w:ascii="Pretendard" w:eastAsia="Pretendard" w:hAnsi="Pretendard" w:cs="Google Sans"/>
                <w:sz w:val="16"/>
              </w:rPr>
              <w:t>·</w:t>
            </w:r>
            <w:r w:rsidRPr="00821DB2">
              <w:rPr>
                <w:rFonts w:ascii="Pretendard" w:eastAsia="Pretendard" w:hAnsi="Pretendard" w:cs="맑은 고딕" w:hint="eastAsia"/>
                <w:sz w:val="16"/>
              </w:rPr>
              <w:t>오디오</w:t>
            </w:r>
            <w:r w:rsidRPr="00821DB2">
              <w:rPr>
                <w:rFonts w:ascii="Pretendard" w:eastAsia="Pretendard" w:hAnsi="Pretendard" w:cs="Google Sans"/>
                <w:sz w:val="16"/>
              </w:rPr>
              <w:t>·</w:t>
            </w:r>
            <w:r w:rsidRPr="00821DB2">
              <w:rPr>
                <w:rFonts w:ascii="Pretendard" w:eastAsia="Pretendard" w:hAnsi="Pretendard" w:cs="맑은 고딕" w:hint="eastAsia"/>
                <w:sz w:val="16"/>
              </w:rPr>
              <w:t>지도에서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어떤</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항목을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찾아야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할지</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정하기</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어려움</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지도</w:t>
            </w:r>
            <w:r w:rsidRPr="00821DB2">
              <w:rPr>
                <w:rFonts w:ascii="Pretendard" w:eastAsia="Pretendard" w:hAnsi="Pretendard" w:cs="Google Sans"/>
                <w:sz w:val="16"/>
              </w:rPr>
              <w:t>·</w:t>
            </w:r>
            <w:r w:rsidRPr="00821DB2">
              <w:rPr>
                <w:rFonts w:ascii="Pretendard" w:eastAsia="Pretendard" w:hAnsi="Pretendard" w:cs="맑은 고딕" w:hint="eastAsia"/>
                <w:sz w:val="16"/>
              </w:rPr>
              <w:t>사진</w:t>
            </w:r>
            <w:r w:rsidRPr="00821DB2">
              <w:rPr>
                <w:rFonts w:ascii="Pretendard" w:eastAsia="Pretendard" w:hAnsi="Pretendard" w:cs="Google Sans"/>
                <w:sz w:val="16"/>
              </w:rPr>
              <w:t>·</w:t>
            </w:r>
            <w:r w:rsidRPr="00821DB2">
              <w:rPr>
                <w:rFonts w:ascii="Pretendard" w:eastAsia="Pretendard" w:hAnsi="Pretendard" w:cs="맑은 고딕" w:hint="eastAsia"/>
                <w:sz w:val="16"/>
              </w:rPr>
              <w:t>목록과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직접</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비교</w:t>
            </w:r>
            <w:r w:rsidRPr="00821DB2">
              <w:rPr>
                <w:rFonts w:ascii="Pretendard" w:eastAsia="Pretendard" w:hAnsi="Pretendard" w:cs="Google Sans"/>
                <w:sz w:val="16"/>
              </w:rPr>
              <w:br/>
              <w:t>[</w:t>
            </w:r>
            <w:r w:rsidRPr="00821DB2">
              <w:rPr>
                <w:rFonts w:ascii="Pretendard" w:eastAsia="Pretendard" w:hAnsi="Pretendard" w:cs="맑은 고딕" w:hint="eastAsia"/>
                <w:sz w:val="16"/>
              </w:rPr>
              <w:t>원인</w:t>
            </w:r>
            <w:r w:rsidRPr="00821DB2">
              <w:rPr>
                <w:rFonts w:ascii="Pretendard" w:eastAsia="Pretendard" w:hAnsi="Pretendard" w:cs="Google Sans"/>
                <w:sz w:val="16"/>
              </w:rPr>
              <w:t xml:space="preserve"> B] </w:t>
            </w:r>
            <w:r w:rsidRPr="00821DB2">
              <w:rPr>
                <w:rFonts w:ascii="Pretendard" w:eastAsia="Pretendard" w:hAnsi="Pretendard" w:cs="맑은 고딕" w:hint="eastAsia"/>
                <w:sz w:val="16"/>
              </w:rPr>
              <w:t>유사한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전각</w:t>
            </w:r>
            <w:r w:rsidRPr="00821DB2">
              <w:rPr>
                <w:rFonts w:ascii="Pretendard" w:eastAsia="Pretendard" w:hAnsi="Pretendard" w:cs="Google Sans"/>
                <w:sz w:val="16"/>
              </w:rPr>
              <w:t>·</w:t>
            </w:r>
            <w:r w:rsidRPr="00821DB2">
              <w:rPr>
                <w:rFonts w:ascii="Pretendard" w:eastAsia="Pretendard" w:hAnsi="Pretendard" w:cs="맑은 고딕" w:hint="eastAsia"/>
                <w:sz w:val="16"/>
              </w:rPr>
              <w:t>장식</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구별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단서를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여러</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확인해야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함</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식별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확신이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낮아질</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있음</w:t>
            </w:r>
            <w:r w:rsidRPr="00821DB2">
              <w:rPr>
                <w:rFonts w:ascii="Pretendard" w:eastAsia="Pretendard" w:hAnsi="Pretendard" w:cs="Google Sans"/>
                <w:sz w:val="16"/>
              </w:rPr>
              <w:br/>
              <w:t>[</w:t>
            </w:r>
            <w:r w:rsidRPr="00821DB2">
              <w:rPr>
                <w:rFonts w:ascii="Pretendard" w:eastAsia="Pretendard" w:hAnsi="Pretendard" w:cs="맑은 고딕" w:hint="eastAsia"/>
                <w:sz w:val="16"/>
              </w:rPr>
              <w:t>원인</w:t>
            </w:r>
            <w:r w:rsidRPr="00821DB2">
              <w:rPr>
                <w:rFonts w:ascii="Pretendard" w:eastAsia="Pretendard" w:hAnsi="Pretendard" w:cs="Google Sans"/>
                <w:sz w:val="16"/>
              </w:rPr>
              <w:t xml:space="preserve"> C] </w:t>
            </w:r>
            <w:r w:rsidRPr="00821DB2">
              <w:rPr>
                <w:rFonts w:ascii="Pretendard" w:eastAsia="Pretendard" w:hAnsi="Pretendard" w:cs="맑은 고딕" w:hint="eastAsia"/>
                <w:sz w:val="16"/>
              </w:rPr>
              <w:t>외국어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장소명과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한국어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공식명</w:t>
            </w:r>
            <w:r w:rsidRPr="00821DB2">
              <w:rPr>
                <w:rFonts w:ascii="Pretendard" w:eastAsia="Pretendard" w:hAnsi="Pretendard" w:cs="Google Sans"/>
                <w:sz w:val="16"/>
              </w:rPr>
              <w:t>·</w:t>
            </w:r>
            <w:r w:rsidRPr="00821DB2">
              <w:rPr>
                <w:rFonts w:ascii="Pretendard" w:eastAsia="Pretendard" w:hAnsi="Pretendard" w:cs="맑은 고딕" w:hint="eastAsia"/>
                <w:sz w:val="16"/>
              </w:rPr>
              <w:t>서비스별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표기</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차이</w:t>
            </w:r>
            <w:r w:rsidRPr="00821DB2">
              <w:rPr>
                <w:rFonts w:ascii="Pretendard" w:eastAsia="Pretendard" w:hAnsi="Pretendard" w:cs="Google Sans"/>
                <w:sz w:val="16"/>
              </w:rPr>
              <w:t xml:space="preserve"> → </w:t>
            </w:r>
            <w:r w:rsidRPr="00821DB2">
              <w:rPr>
                <w:rFonts w:ascii="Pretendard" w:eastAsia="Pretendard" w:hAnsi="Pretendard" w:cs="맑은 고딕" w:hint="eastAsia"/>
                <w:sz w:val="16"/>
              </w:rPr>
              <w:t>다른</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검색</w:t>
            </w:r>
            <w:r w:rsidRPr="00821DB2">
              <w:rPr>
                <w:rFonts w:ascii="Pretendard" w:eastAsia="Pretendard" w:hAnsi="Pretendard" w:cs="Google Sans"/>
                <w:sz w:val="16"/>
              </w:rPr>
              <w:t>·</w:t>
            </w:r>
            <w:r w:rsidRPr="00821DB2">
              <w:rPr>
                <w:rFonts w:ascii="Pretendard" w:eastAsia="Pretendard" w:hAnsi="Pretendard" w:cs="맑은 고딕" w:hint="eastAsia"/>
                <w:sz w:val="16"/>
              </w:rPr>
              <w:t>지도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서비스로</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우회</w:t>
            </w:r>
            <w:r w:rsidRPr="00821DB2">
              <w:rPr>
                <w:rFonts w:ascii="Pretendard" w:eastAsia="Pretendard" w:hAnsi="Pretendard" w:cs="Google Sans"/>
                <w:sz w:val="16"/>
              </w:rPr>
              <w:br/>
              <w:t>[</w:t>
            </w:r>
            <w:r w:rsidRPr="00821DB2">
              <w:rPr>
                <w:rFonts w:ascii="Pretendard" w:eastAsia="Pretendard" w:hAnsi="Pretendard" w:cs="맑은 고딕" w:hint="eastAsia"/>
                <w:sz w:val="16"/>
              </w:rPr>
              <w:t>결과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정보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자체의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부족보다</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자유</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관람</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중</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눈앞</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대상과</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신뢰할</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수</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있는</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설명을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연결하는</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단계에</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마찰이</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남을</w:t>
            </w:r>
            <w:r w:rsidRPr="00821DB2">
              <w:rPr>
                <w:rFonts w:ascii="Pretendard" w:eastAsia="Pretendard" w:hAnsi="Pretendard" w:cs="Google Sans"/>
                <w:sz w:val="16"/>
              </w:rPr>
              <w:t xml:space="preserve"> </w:t>
            </w:r>
            <w:r w:rsidRPr="00821DB2">
              <w:rPr>
                <w:rFonts w:ascii="Pretendard" w:eastAsia="Pretendard" w:hAnsi="Pretendard" w:cs="맑은 고딕" w:hint="eastAsia"/>
                <w:sz w:val="16"/>
              </w:rPr>
              <w:t>가능성</w:t>
            </w:r>
          </w:p>
        </w:tc>
      </w:tr>
      <w:tr w:rsidR="00FB3BE5" w:rsidRPr="00BE52D0" w14:paraId="6C54A0C0" w14:textId="77777777">
        <w:tblPrEx>
          <w:tblBorders>
            <w:insideH w:val="single" w:sz="3" w:space="0" w:color="000000"/>
            <w:insideV w:val="single" w:sz="3" w:space="0" w:color="000000"/>
          </w:tblBorders>
        </w:tblPrEx>
        <w:trPr>
          <w:trHeight w:val="420"/>
          <w:tblHeader/>
        </w:trPr>
        <w:tc>
          <w:tcPr>
            <w:tcW w:w="900" w:type="dxa"/>
            <w:shd w:val="clear" w:color="auto" w:fill="DFDFDF"/>
            <w:vAlign w:val="center"/>
          </w:tcPr>
          <w:p w14:paraId="6253CCC0"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번호</w:t>
            </w:r>
          </w:p>
        </w:tc>
        <w:tc>
          <w:tcPr>
            <w:tcW w:w="7600" w:type="dxa"/>
            <w:shd w:val="clear" w:color="auto" w:fill="DFDFDF"/>
            <w:vAlign w:val="center"/>
          </w:tcPr>
          <w:p w14:paraId="43E2BC0A"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도출된</w:t>
            </w:r>
            <w:r w:rsidRPr="00BE52D0">
              <w:rPr>
                <w:rFonts w:ascii="Google Sans" w:eastAsia="맑은 고딕" w:hAnsi="Google Sans" w:cs="Google Sans"/>
                <w:b/>
              </w:rPr>
              <w:t xml:space="preserve"> </w:t>
            </w:r>
            <w:r w:rsidRPr="00BE52D0">
              <w:rPr>
                <w:rFonts w:ascii="Google Sans" w:eastAsia="맑은 고딕" w:hAnsi="Google Sans" w:cs="Google Sans"/>
                <w:b/>
              </w:rPr>
              <w:t>근본</w:t>
            </w:r>
            <w:r w:rsidRPr="00BE52D0">
              <w:rPr>
                <w:rFonts w:ascii="Google Sans" w:eastAsia="맑은 고딕" w:hAnsi="Google Sans" w:cs="Google Sans"/>
                <w:b/>
              </w:rPr>
              <w:t xml:space="preserve"> </w:t>
            </w:r>
            <w:r w:rsidRPr="00BE52D0">
              <w:rPr>
                <w:rFonts w:ascii="Google Sans" w:eastAsia="맑은 고딕" w:hAnsi="Google Sans" w:cs="Google Sans"/>
                <w:b/>
              </w:rPr>
              <w:t>원인</w:t>
            </w:r>
          </w:p>
        </w:tc>
      </w:tr>
      <w:tr w:rsidR="00FB3BE5" w:rsidRPr="00BE52D0" w14:paraId="5411220F" w14:textId="77777777">
        <w:tblPrEx>
          <w:tblBorders>
            <w:insideH w:val="single" w:sz="3" w:space="0" w:color="000000"/>
            <w:insideV w:val="single" w:sz="3" w:space="0" w:color="000000"/>
          </w:tblBorders>
        </w:tblPrEx>
        <w:trPr>
          <w:trHeight w:val="460"/>
        </w:trPr>
        <w:tc>
          <w:tcPr>
            <w:tcW w:w="900" w:type="dxa"/>
            <w:vAlign w:val="center"/>
          </w:tcPr>
          <w:p w14:paraId="05A7CCC8" w14:textId="77777777" w:rsidR="00FB3BE5" w:rsidRPr="00BE52D0" w:rsidRDefault="00136D96">
            <w:pPr>
              <w:jc w:val="center"/>
              <w:rPr>
                <w:rFonts w:ascii="Google Sans" w:hAnsi="Google Sans" w:cs="Google Sans"/>
              </w:rPr>
            </w:pPr>
            <w:r w:rsidRPr="00BE52D0">
              <w:rPr>
                <w:rFonts w:ascii="Google Sans" w:eastAsia="맑은 고딕" w:hAnsi="Google Sans" w:cs="Google Sans"/>
              </w:rPr>
              <w:t>1</w:t>
            </w:r>
          </w:p>
        </w:tc>
        <w:tc>
          <w:tcPr>
            <w:tcW w:w="7600" w:type="dxa"/>
            <w:vAlign w:val="center"/>
          </w:tcPr>
          <w:p w14:paraId="1167BED8"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sz w:val="16"/>
              </w:rPr>
              <w:t>눈앞</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대상과</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기존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설명</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항목을</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사용자가</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직접</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대응해야</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할</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핵심</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가설</w:t>
            </w:r>
            <w:r w:rsidRPr="00BE52D0">
              <w:rPr>
                <w:rFonts w:ascii="Google Sans" w:eastAsia="Noto Sans CJK KR" w:hAnsi="Google Sans" w:cs="Google Sans"/>
                <w:sz w:val="16"/>
              </w:rPr>
              <w:t>)</w:t>
            </w:r>
          </w:p>
        </w:tc>
      </w:tr>
      <w:tr w:rsidR="00FB3BE5" w:rsidRPr="00BE52D0" w14:paraId="26EC0EB4" w14:textId="77777777">
        <w:tblPrEx>
          <w:tblBorders>
            <w:insideH w:val="single" w:sz="3" w:space="0" w:color="000000"/>
            <w:insideV w:val="single" w:sz="3" w:space="0" w:color="000000"/>
          </w:tblBorders>
        </w:tblPrEx>
        <w:trPr>
          <w:trHeight w:val="460"/>
        </w:trPr>
        <w:tc>
          <w:tcPr>
            <w:tcW w:w="900" w:type="dxa"/>
            <w:vAlign w:val="center"/>
          </w:tcPr>
          <w:p w14:paraId="30547F21" w14:textId="77777777" w:rsidR="00FB3BE5" w:rsidRPr="00BE52D0" w:rsidRDefault="00136D96">
            <w:pPr>
              <w:jc w:val="center"/>
              <w:rPr>
                <w:rFonts w:ascii="Google Sans" w:hAnsi="Google Sans" w:cs="Google Sans"/>
              </w:rPr>
            </w:pPr>
            <w:r w:rsidRPr="00BE52D0">
              <w:rPr>
                <w:rFonts w:ascii="Google Sans" w:eastAsia="맑은 고딕" w:hAnsi="Google Sans" w:cs="Google Sans"/>
              </w:rPr>
              <w:t>2</w:t>
            </w:r>
          </w:p>
        </w:tc>
        <w:tc>
          <w:tcPr>
            <w:tcW w:w="7600" w:type="dxa"/>
            <w:vAlign w:val="center"/>
          </w:tcPr>
          <w:p w14:paraId="349DDB1F"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sz w:val="16"/>
              </w:rPr>
              <w:t>유사한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전각</w:t>
            </w:r>
            <w:r w:rsidRPr="00BE52D0">
              <w:rPr>
                <w:rFonts w:ascii="Google Sans" w:eastAsia="Noto Sans CJK KR" w:hAnsi="Google Sans" w:cs="Google Sans"/>
                <w:sz w:val="16"/>
              </w:rPr>
              <w:t>·</w:t>
            </w:r>
            <w:r w:rsidRPr="00BE52D0">
              <w:rPr>
                <w:rFonts w:ascii="맑은 고딕" w:eastAsia="맑은 고딕" w:hAnsi="맑은 고딕" w:cs="맑은 고딕" w:hint="eastAsia"/>
                <w:sz w:val="16"/>
              </w:rPr>
              <w:t>장식의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차이를</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바로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알기</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어려워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식별</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확신이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낮아질</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가설</w:t>
            </w:r>
            <w:r w:rsidRPr="00BE52D0">
              <w:rPr>
                <w:rFonts w:ascii="Google Sans" w:eastAsia="Noto Sans CJK KR" w:hAnsi="Google Sans" w:cs="Google Sans"/>
                <w:sz w:val="16"/>
              </w:rPr>
              <w:t>)</w:t>
            </w:r>
          </w:p>
        </w:tc>
      </w:tr>
      <w:tr w:rsidR="00FB3BE5" w:rsidRPr="00BE52D0" w14:paraId="759E53BA" w14:textId="77777777">
        <w:tblPrEx>
          <w:tblBorders>
            <w:insideH w:val="single" w:sz="3" w:space="0" w:color="000000"/>
            <w:insideV w:val="single" w:sz="3" w:space="0" w:color="000000"/>
          </w:tblBorders>
        </w:tblPrEx>
        <w:trPr>
          <w:trHeight w:val="460"/>
        </w:trPr>
        <w:tc>
          <w:tcPr>
            <w:tcW w:w="900" w:type="dxa"/>
            <w:vAlign w:val="center"/>
          </w:tcPr>
          <w:p w14:paraId="48FCCC15" w14:textId="77777777" w:rsidR="00FB3BE5" w:rsidRPr="00BE52D0" w:rsidRDefault="00136D96">
            <w:pPr>
              <w:jc w:val="center"/>
              <w:rPr>
                <w:rFonts w:ascii="Google Sans" w:hAnsi="Google Sans" w:cs="Google Sans"/>
              </w:rPr>
            </w:pPr>
            <w:r w:rsidRPr="00BE52D0">
              <w:rPr>
                <w:rFonts w:ascii="Google Sans" w:eastAsia="맑은 고딕" w:hAnsi="Google Sans" w:cs="Google Sans"/>
              </w:rPr>
              <w:t>3</w:t>
            </w:r>
          </w:p>
        </w:tc>
        <w:tc>
          <w:tcPr>
            <w:tcW w:w="7600" w:type="dxa"/>
            <w:vAlign w:val="center"/>
          </w:tcPr>
          <w:p w14:paraId="252E206A"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sz w:val="16"/>
              </w:rPr>
              <w:t>정규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영어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해설은</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시간</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제약이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있고</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자유</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관람용</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수단에서는</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현재</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대상과</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설명을</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사용자가</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직접</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연결해야</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할</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상황</w:t>
            </w:r>
            <w:r w:rsidRPr="00BE52D0">
              <w:rPr>
                <w:rFonts w:ascii="Google Sans" w:eastAsia="Noto Sans CJK KR" w:hAnsi="Google Sans" w:cs="Google Sans"/>
                <w:sz w:val="16"/>
              </w:rPr>
              <w:t>·</w:t>
            </w:r>
            <w:r w:rsidRPr="00BE52D0">
              <w:rPr>
                <w:rFonts w:ascii="맑은 고딕" w:eastAsia="맑은 고딕" w:hAnsi="맑은 고딕" w:cs="맑은 고딕" w:hint="eastAsia"/>
                <w:sz w:val="16"/>
              </w:rPr>
              <w:t>가설</w:t>
            </w:r>
            <w:r w:rsidRPr="00BE52D0">
              <w:rPr>
                <w:rFonts w:ascii="Google Sans" w:eastAsia="Noto Sans CJK KR" w:hAnsi="Google Sans" w:cs="Google Sans"/>
                <w:sz w:val="16"/>
              </w:rPr>
              <w:t>)</w:t>
            </w:r>
          </w:p>
        </w:tc>
      </w:tr>
      <w:tr w:rsidR="00FB3BE5" w:rsidRPr="00BE52D0" w14:paraId="288069E5" w14:textId="77777777">
        <w:tblPrEx>
          <w:tblBorders>
            <w:insideH w:val="single" w:sz="3" w:space="0" w:color="000000"/>
            <w:insideV w:val="single" w:sz="3" w:space="0" w:color="000000"/>
          </w:tblBorders>
        </w:tblPrEx>
        <w:trPr>
          <w:trHeight w:val="460"/>
        </w:trPr>
        <w:tc>
          <w:tcPr>
            <w:tcW w:w="900" w:type="dxa"/>
            <w:vAlign w:val="center"/>
          </w:tcPr>
          <w:p w14:paraId="55FF02E0" w14:textId="77777777" w:rsidR="00FB3BE5" w:rsidRPr="00BE52D0" w:rsidRDefault="00136D96">
            <w:pPr>
              <w:jc w:val="center"/>
              <w:rPr>
                <w:rFonts w:ascii="Google Sans" w:hAnsi="Google Sans" w:cs="Google Sans"/>
              </w:rPr>
            </w:pPr>
            <w:r w:rsidRPr="00BE52D0">
              <w:rPr>
                <w:rFonts w:ascii="Google Sans" w:eastAsia="맑은 고딕" w:hAnsi="Google Sans" w:cs="Google Sans"/>
              </w:rPr>
              <w:t>4</w:t>
            </w:r>
          </w:p>
        </w:tc>
        <w:tc>
          <w:tcPr>
            <w:tcW w:w="7600" w:type="dxa"/>
            <w:vAlign w:val="center"/>
          </w:tcPr>
          <w:p w14:paraId="331E3267"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sz w:val="16"/>
              </w:rPr>
              <w:t>영문</w:t>
            </w:r>
            <w:r w:rsidRPr="00BE52D0">
              <w:rPr>
                <w:rFonts w:ascii="Google Sans" w:eastAsia="Noto Sans CJK KR" w:hAnsi="Google Sans" w:cs="Google Sans"/>
                <w:sz w:val="16"/>
              </w:rPr>
              <w:t>·</w:t>
            </w:r>
            <w:r w:rsidRPr="00BE52D0">
              <w:rPr>
                <w:rFonts w:ascii="맑은 고딕" w:eastAsia="맑은 고딕" w:hAnsi="맑은 고딕" w:cs="맑은 고딕" w:hint="eastAsia"/>
                <w:sz w:val="16"/>
              </w:rPr>
              <w:t>한글</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표기</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차이로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장소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검색</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흐름이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서비스</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사이에서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끊기는</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사례가</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있음</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확인</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사례</w:t>
            </w:r>
            <w:r w:rsidRPr="00BE52D0">
              <w:rPr>
                <w:rFonts w:ascii="Google Sans" w:eastAsia="Noto Sans CJK KR" w:hAnsi="Google Sans" w:cs="Google Sans"/>
                <w:sz w:val="16"/>
              </w:rPr>
              <w:t>)</w:t>
            </w:r>
          </w:p>
        </w:tc>
      </w:tr>
    </w:tbl>
    <w:p w14:paraId="1E38EE7A" w14:textId="77777777" w:rsidR="000E224C" w:rsidRPr="00BE52D0" w:rsidRDefault="000E224C" w:rsidP="000E224C">
      <w:pPr>
        <w:pStyle w:val="10"/>
        <w:numPr>
          <w:ilvl w:val="0"/>
          <w:numId w:val="0"/>
        </w:numPr>
        <w:spacing w:before="540" w:after="360"/>
        <w:rPr>
          <w:rFonts w:ascii="Google Sans" w:hAnsi="Google Sans" w:cs="Google Sans"/>
        </w:rPr>
      </w:pPr>
    </w:p>
    <w:p w14:paraId="67A3115C" w14:textId="09219205" w:rsidR="00FB3BE5" w:rsidRPr="00BE52D0" w:rsidRDefault="000E224C" w:rsidP="000E224C">
      <w:pPr>
        <w:pStyle w:val="10"/>
        <w:numPr>
          <w:ilvl w:val="0"/>
          <w:numId w:val="0"/>
        </w:numPr>
        <w:spacing w:before="540" w:after="360"/>
        <w:rPr>
          <w:rFonts w:ascii="Google Sans" w:hAnsi="Google Sans" w:cs="Google Sans"/>
        </w:rPr>
      </w:pPr>
      <w:r w:rsidRPr="00BE52D0">
        <w:rPr>
          <w:rFonts w:ascii="Google Sans" w:hAnsi="Google Sans" w:cs="Google Sans"/>
        </w:rPr>
        <w:br w:type="page"/>
      </w:r>
      <w:r w:rsidR="00136D96" w:rsidRPr="00BE52D0">
        <w:rPr>
          <w:rFonts w:ascii="Google Sans" w:hAnsi="Google Sans" w:cs="Google Sans"/>
        </w:rPr>
        <w:lastRenderedPageBreak/>
        <w:t xml:space="preserve">2. </w:t>
      </w:r>
      <w:r w:rsidR="00136D96" w:rsidRPr="00BE52D0">
        <w:rPr>
          <w:rFonts w:ascii="Google Sans" w:hAnsi="Google Sans" w:cs="Google Sans"/>
        </w:rPr>
        <w:t>문제</w:t>
      </w:r>
      <w:r w:rsidR="00136D96" w:rsidRPr="00BE52D0">
        <w:rPr>
          <w:rFonts w:ascii="Google Sans" w:hAnsi="Google Sans" w:cs="Google Sans"/>
        </w:rPr>
        <w:t xml:space="preserve"> </w:t>
      </w:r>
      <w:proofErr w:type="spellStart"/>
      <w:r w:rsidR="00136D96" w:rsidRPr="00BE52D0">
        <w:rPr>
          <w:rFonts w:ascii="Google Sans" w:hAnsi="Google Sans" w:cs="Google Sans"/>
        </w:rPr>
        <w:t>정의문</w:t>
      </w:r>
      <w:proofErr w:type="spellEnd"/>
      <w:r w:rsidR="00136D96" w:rsidRPr="00BE52D0">
        <w:rPr>
          <w:rFonts w:ascii="Google Sans" w:hAnsi="Google Sans" w:cs="Google Sans"/>
        </w:rPr>
        <w:t xml:space="preserve"> </w:t>
      </w:r>
      <w:r w:rsidR="00136D96" w:rsidRPr="00BE52D0">
        <w:rPr>
          <w:rFonts w:ascii="Google Sans" w:hAnsi="Google Sans" w:cs="Google Sans"/>
        </w:rPr>
        <w:t>목록</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000"/>
        <w:gridCol w:w="3300"/>
        <w:gridCol w:w="1300"/>
        <w:gridCol w:w="1200"/>
      </w:tblGrid>
      <w:tr w:rsidR="00FB3BE5" w:rsidRPr="00BE52D0" w14:paraId="773CE76E" w14:textId="77777777">
        <w:trPr>
          <w:cantSplit/>
          <w:trHeight w:val="560"/>
          <w:tblHeader/>
        </w:trPr>
        <w:tc>
          <w:tcPr>
            <w:tcW w:w="700" w:type="dxa"/>
            <w:shd w:val="clear" w:color="auto" w:fill="DFDFDF"/>
            <w:vAlign w:val="center"/>
          </w:tcPr>
          <w:p w14:paraId="75DDE28A"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번호</w:t>
            </w:r>
          </w:p>
        </w:tc>
        <w:tc>
          <w:tcPr>
            <w:tcW w:w="2000" w:type="dxa"/>
            <w:shd w:val="clear" w:color="auto" w:fill="DFDFDF"/>
            <w:vAlign w:val="center"/>
          </w:tcPr>
          <w:p w14:paraId="5C48CC74"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도출</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근거</w:t>
            </w:r>
          </w:p>
          <w:p w14:paraId="6FD875F3"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w:t>
            </w:r>
            <w:r w:rsidRPr="00BE52D0">
              <w:rPr>
                <w:rFonts w:ascii="Google Sans" w:eastAsia="맑은 고딕" w:hAnsi="Google Sans" w:cs="Google Sans"/>
                <w:b/>
                <w:sz w:val="19"/>
              </w:rPr>
              <w:t>근본</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원인</w:t>
            </w:r>
            <w:r w:rsidRPr="00BE52D0">
              <w:rPr>
                <w:rFonts w:ascii="Google Sans" w:eastAsia="맑은 고딕" w:hAnsi="Google Sans" w:cs="Google Sans"/>
                <w:b/>
                <w:sz w:val="19"/>
              </w:rPr>
              <w:t xml:space="preserve"> · pain point)</w:t>
            </w:r>
          </w:p>
        </w:tc>
        <w:tc>
          <w:tcPr>
            <w:tcW w:w="3300" w:type="dxa"/>
            <w:shd w:val="clear" w:color="auto" w:fill="DFDFDF"/>
            <w:vAlign w:val="center"/>
          </w:tcPr>
          <w:p w14:paraId="5E31D620"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문제</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정의문</w:t>
            </w:r>
            <w:r w:rsidRPr="00BE52D0">
              <w:rPr>
                <w:rFonts w:ascii="Google Sans" w:eastAsia="맑은 고딕" w:hAnsi="Google Sans" w:cs="Google Sans"/>
                <w:b/>
                <w:sz w:val="19"/>
              </w:rPr>
              <w:t xml:space="preserve"> (HMW)</w:t>
            </w:r>
          </w:p>
        </w:tc>
        <w:tc>
          <w:tcPr>
            <w:tcW w:w="1300" w:type="dxa"/>
            <w:shd w:val="clear" w:color="auto" w:fill="DFDFDF"/>
            <w:vAlign w:val="center"/>
          </w:tcPr>
          <w:p w14:paraId="38F0645D"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유형</w:t>
            </w:r>
          </w:p>
          <w:p w14:paraId="79471C59"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(HMW / CECA)</w:t>
            </w:r>
          </w:p>
        </w:tc>
        <w:tc>
          <w:tcPr>
            <w:tcW w:w="1200" w:type="dxa"/>
            <w:shd w:val="clear" w:color="auto" w:fill="DFDFDF"/>
            <w:vAlign w:val="center"/>
          </w:tcPr>
          <w:p w14:paraId="381776FF"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19"/>
              </w:rPr>
              <w:t>채택</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여부</w:t>
            </w:r>
          </w:p>
        </w:tc>
      </w:tr>
      <w:tr w:rsidR="00FB3BE5" w:rsidRPr="00BE52D0" w14:paraId="419933D8" w14:textId="77777777">
        <w:trPr>
          <w:cantSplit/>
          <w:trHeight w:val="560"/>
        </w:trPr>
        <w:tc>
          <w:tcPr>
            <w:tcW w:w="700" w:type="dxa"/>
            <w:vAlign w:val="center"/>
          </w:tcPr>
          <w:p w14:paraId="76875C25"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1</w:t>
            </w:r>
          </w:p>
        </w:tc>
        <w:tc>
          <w:tcPr>
            <w:tcW w:w="2000" w:type="dxa"/>
            <w:vAlign w:val="center"/>
          </w:tcPr>
          <w:p w14:paraId="41E6FAF1"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핵심</w:t>
            </w:r>
            <w:r w:rsidRPr="00BE52D0">
              <w:rPr>
                <w:rFonts w:ascii="Google Sans" w:eastAsia="Pretendard" w:hAnsi="Google Sans" w:cs="Google Sans"/>
                <w:sz w:val="16"/>
              </w:rPr>
              <w:t xml:space="preserve"> </w:t>
            </w:r>
            <w:r w:rsidRPr="00BE52D0">
              <w:rPr>
                <w:rFonts w:ascii="Google Sans" w:eastAsia="Pretendard" w:hAnsi="Google Sans" w:cs="Google Sans"/>
                <w:sz w:val="16"/>
              </w:rPr>
              <w:t>원인</w:t>
            </w:r>
            <w:r w:rsidRPr="00BE52D0">
              <w:rPr>
                <w:rFonts w:ascii="Google Sans" w:eastAsia="Pretendard" w:hAnsi="Google Sans" w:cs="Google Sans"/>
                <w:sz w:val="16"/>
              </w:rPr>
              <w:t>·</w:t>
            </w:r>
            <w:r w:rsidRPr="00BE52D0">
              <w:rPr>
                <w:rFonts w:ascii="Google Sans" w:eastAsia="Pretendard" w:hAnsi="Google Sans" w:cs="Google Sans"/>
                <w:sz w:val="16"/>
              </w:rPr>
              <w:t>자유</w:t>
            </w:r>
            <w:r w:rsidRPr="00BE52D0">
              <w:rPr>
                <w:rFonts w:ascii="Google Sans" w:eastAsia="Pretendard" w:hAnsi="Google Sans" w:cs="Google Sans"/>
                <w:sz w:val="16"/>
              </w:rPr>
              <w:t xml:space="preserve"> </w:t>
            </w:r>
            <w:r w:rsidRPr="00BE52D0">
              <w:rPr>
                <w:rFonts w:ascii="Google Sans" w:eastAsia="Pretendard" w:hAnsi="Google Sans" w:cs="Google Sans"/>
                <w:sz w:val="16"/>
              </w:rPr>
              <w:t>관람</w:t>
            </w:r>
            <w:r w:rsidRPr="00BE52D0">
              <w:rPr>
                <w:rFonts w:ascii="Google Sans" w:eastAsia="Pretendard" w:hAnsi="Google Sans" w:cs="Google Sans"/>
                <w:sz w:val="16"/>
              </w:rPr>
              <w:t xml:space="preserve"> </w:t>
            </w:r>
            <w:r w:rsidRPr="00BE52D0">
              <w:rPr>
                <w:rFonts w:ascii="Google Sans" w:eastAsia="Pretendard" w:hAnsi="Google Sans" w:cs="Google Sans"/>
                <w:sz w:val="16"/>
              </w:rPr>
              <w:t>상황</w:t>
            </w:r>
          </w:p>
        </w:tc>
        <w:tc>
          <w:tcPr>
            <w:tcW w:w="3300" w:type="dxa"/>
            <w:vAlign w:val="center"/>
          </w:tcPr>
          <w:p w14:paraId="5535C0FF"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w:t>
            </w:r>
            <w:r w:rsidRPr="00BE52D0">
              <w:rPr>
                <w:rFonts w:ascii="Google Sans" w:eastAsia="Pretendard" w:hAnsi="Google Sans" w:cs="Google Sans"/>
                <w:sz w:val="16"/>
              </w:rPr>
              <w:t>경복궁을</w:t>
            </w:r>
            <w:r w:rsidRPr="00BE52D0">
              <w:rPr>
                <w:rFonts w:ascii="Google Sans" w:eastAsia="Pretendard" w:hAnsi="Google Sans" w:cs="Google Sans"/>
                <w:sz w:val="16"/>
              </w:rPr>
              <w:t xml:space="preserve"> </w:t>
            </w:r>
            <w:r w:rsidRPr="00BE52D0">
              <w:rPr>
                <w:rFonts w:ascii="Google Sans" w:eastAsia="Pretendard" w:hAnsi="Google Sans" w:cs="Google Sans"/>
                <w:sz w:val="16"/>
              </w:rPr>
              <w:t>자유</w:t>
            </w:r>
            <w:r w:rsidRPr="00BE52D0">
              <w:rPr>
                <w:rFonts w:ascii="Google Sans" w:eastAsia="Pretendard" w:hAnsi="Google Sans" w:cs="Google Sans"/>
                <w:sz w:val="16"/>
              </w:rPr>
              <w:t xml:space="preserve"> </w:t>
            </w:r>
            <w:r w:rsidRPr="00BE52D0">
              <w:rPr>
                <w:rFonts w:ascii="Google Sans" w:eastAsia="Pretendard" w:hAnsi="Google Sans" w:cs="Google Sans"/>
                <w:sz w:val="16"/>
              </w:rPr>
              <w:t>관람하는</w:t>
            </w:r>
            <w:r w:rsidRPr="00BE52D0">
              <w:rPr>
                <w:rFonts w:ascii="Google Sans" w:eastAsia="Pretendard" w:hAnsi="Google Sans" w:cs="Google Sans"/>
                <w:sz w:val="16"/>
              </w:rPr>
              <w:t xml:space="preserve"> </w:t>
            </w:r>
            <w:r w:rsidRPr="00BE52D0">
              <w:rPr>
                <w:rFonts w:ascii="Google Sans" w:eastAsia="Pretendard" w:hAnsi="Google Sans" w:cs="Google Sans"/>
                <w:sz w:val="16"/>
              </w:rPr>
              <w:t>외국인이</w:t>
            </w:r>
            <w:r w:rsidRPr="00BE52D0">
              <w:rPr>
                <w:rFonts w:ascii="Google Sans" w:eastAsia="Pretendard" w:hAnsi="Google Sans" w:cs="Google Sans"/>
                <w:sz w:val="16"/>
              </w:rPr>
              <w:t xml:space="preserve"> </w:t>
            </w:r>
            <w:r w:rsidRPr="00BE52D0">
              <w:rPr>
                <w:rFonts w:ascii="Google Sans" w:eastAsia="Pretendard" w:hAnsi="Google Sans" w:cs="Google Sans"/>
                <w:sz w:val="16"/>
              </w:rPr>
              <w:t>눈앞의</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w:t>
            </w:r>
            <w:r w:rsidRPr="00BE52D0">
              <w:rPr>
                <w:rFonts w:ascii="Google Sans" w:eastAsia="Pretendard" w:hAnsi="Google Sans" w:cs="Google Sans"/>
                <w:sz w:val="16"/>
              </w:rPr>
              <w:t>장식을</w:t>
            </w:r>
            <w:r w:rsidRPr="00BE52D0">
              <w:rPr>
                <w:rFonts w:ascii="Google Sans" w:eastAsia="Pretendard" w:hAnsi="Google Sans" w:cs="Google Sans"/>
                <w:sz w:val="16"/>
              </w:rPr>
              <w:t xml:space="preserve"> </w:t>
            </w:r>
            <w:r w:rsidRPr="00BE52D0">
              <w:rPr>
                <w:rFonts w:ascii="Google Sans" w:eastAsia="Pretendard" w:hAnsi="Google Sans" w:cs="Google Sans"/>
                <w:sz w:val="16"/>
              </w:rPr>
              <w:t>빠르고</w:t>
            </w:r>
            <w:r w:rsidRPr="00BE52D0">
              <w:rPr>
                <w:rFonts w:ascii="Google Sans" w:eastAsia="Pretendard" w:hAnsi="Google Sans" w:cs="Google Sans"/>
                <w:sz w:val="16"/>
              </w:rPr>
              <w:t xml:space="preserve"> </w:t>
            </w:r>
            <w:r w:rsidRPr="00BE52D0">
              <w:rPr>
                <w:rFonts w:ascii="Google Sans" w:eastAsia="Pretendard" w:hAnsi="Google Sans" w:cs="Google Sans"/>
                <w:sz w:val="16"/>
              </w:rPr>
              <w:t>신뢰할</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있게</w:t>
            </w:r>
            <w:r w:rsidRPr="00BE52D0">
              <w:rPr>
                <w:rFonts w:ascii="Google Sans" w:eastAsia="Pretendard" w:hAnsi="Google Sans" w:cs="Google Sans"/>
                <w:sz w:val="16"/>
              </w:rPr>
              <w:t xml:space="preserve"> </w:t>
            </w:r>
            <w:r w:rsidRPr="00BE52D0">
              <w:rPr>
                <w:rFonts w:ascii="Google Sans" w:eastAsia="Pretendard" w:hAnsi="Google Sans" w:cs="Google Sans"/>
                <w:sz w:val="16"/>
              </w:rPr>
              <w:t>식별하고</w:t>
            </w:r>
            <w:r w:rsidRPr="00BE52D0">
              <w:rPr>
                <w:rFonts w:ascii="Google Sans" w:eastAsia="Pretendard" w:hAnsi="Google Sans" w:cs="Google Sans"/>
                <w:sz w:val="16"/>
              </w:rPr>
              <w:t xml:space="preserve">, </w:t>
            </w:r>
            <w:r w:rsidRPr="00BE52D0">
              <w:rPr>
                <w:rFonts w:ascii="Google Sans" w:eastAsia="Pretendard" w:hAnsi="Google Sans" w:cs="Google Sans"/>
                <w:sz w:val="16"/>
              </w:rPr>
              <w:t>필요한</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설명에</w:t>
            </w:r>
            <w:r w:rsidRPr="00BE52D0">
              <w:rPr>
                <w:rFonts w:ascii="Google Sans" w:eastAsia="Pretendard" w:hAnsi="Google Sans" w:cs="Google Sans"/>
                <w:sz w:val="16"/>
              </w:rPr>
              <w:t xml:space="preserve"> </w:t>
            </w:r>
            <w:r w:rsidRPr="00BE52D0">
              <w:rPr>
                <w:rFonts w:ascii="Google Sans" w:eastAsia="Pretendard" w:hAnsi="Google Sans" w:cs="Google Sans"/>
                <w:sz w:val="16"/>
              </w:rPr>
              <w:t>바로</w:t>
            </w:r>
            <w:r w:rsidRPr="00BE52D0">
              <w:rPr>
                <w:rFonts w:ascii="Google Sans" w:eastAsia="Pretendard" w:hAnsi="Google Sans" w:cs="Google Sans"/>
                <w:sz w:val="16"/>
              </w:rPr>
              <w:t xml:space="preserve"> </w:t>
            </w:r>
            <w:r w:rsidRPr="00BE52D0">
              <w:rPr>
                <w:rFonts w:ascii="Google Sans" w:eastAsia="Pretendard" w:hAnsi="Google Sans" w:cs="Google Sans"/>
                <w:sz w:val="16"/>
              </w:rPr>
              <w:t>연결되도록</w:t>
            </w:r>
            <w:r w:rsidRPr="00BE52D0">
              <w:rPr>
                <w:rFonts w:ascii="Google Sans" w:eastAsia="Pretendard" w:hAnsi="Google Sans" w:cs="Google Sans"/>
                <w:sz w:val="16"/>
              </w:rPr>
              <w:t xml:space="preserve"> </w:t>
            </w:r>
            <w:r w:rsidRPr="00BE52D0">
              <w:rPr>
                <w:rFonts w:ascii="Google Sans" w:eastAsia="Pretendard" w:hAnsi="Google Sans" w:cs="Google Sans"/>
                <w:sz w:val="16"/>
              </w:rPr>
              <w:t>도울</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0A39E17D"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HMW</w:t>
            </w:r>
          </w:p>
        </w:tc>
        <w:tc>
          <w:tcPr>
            <w:tcW w:w="1200" w:type="dxa"/>
            <w:vAlign w:val="center"/>
          </w:tcPr>
          <w:p w14:paraId="698C2CA2"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채택</w:t>
            </w:r>
          </w:p>
        </w:tc>
      </w:tr>
      <w:tr w:rsidR="00FB3BE5" w:rsidRPr="00BE52D0" w14:paraId="7F179541" w14:textId="77777777">
        <w:trPr>
          <w:cantSplit/>
          <w:trHeight w:val="560"/>
        </w:trPr>
        <w:tc>
          <w:tcPr>
            <w:tcW w:w="700" w:type="dxa"/>
            <w:vAlign w:val="center"/>
          </w:tcPr>
          <w:p w14:paraId="2D66BC03"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2</w:t>
            </w:r>
          </w:p>
        </w:tc>
        <w:tc>
          <w:tcPr>
            <w:tcW w:w="2000" w:type="dxa"/>
            <w:vAlign w:val="center"/>
          </w:tcPr>
          <w:p w14:paraId="5947910F"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이름</w:t>
            </w:r>
            <w:r w:rsidRPr="00BE52D0">
              <w:rPr>
                <w:rFonts w:ascii="Google Sans" w:eastAsia="Pretendard" w:hAnsi="Google Sans" w:cs="Google Sans"/>
                <w:sz w:val="16"/>
              </w:rPr>
              <w:t xml:space="preserve"> </w:t>
            </w:r>
            <w:r w:rsidRPr="00BE52D0">
              <w:rPr>
                <w:rFonts w:ascii="Google Sans" w:eastAsia="Pretendard" w:hAnsi="Google Sans" w:cs="Google Sans"/>
                <w:sz w:val="16"/>
              </w:rPr>
              <w:t>미확인</w:t>
            </w:r>
          </w:p>
        </w:tc>
        <w:tc>
          <w:tcPr>
            <w:tcW w:w="3300" w:type="dxa"/>
            <w:vAlign w:val="center"/>
          </w:tcPr>
          <w:p w14:paraId="2994E1B7"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 xml:space="preserve"> </w:t>
            </w:r>
            <w:r w:rsidRPr="00BE52D0">
              <w:rPr>
                <w:rFonts w:ascii="Google Sans" w:eastAsia="Pretendard" w:hAnsi="Google Sans" w:cs="Google Sans"/>
                <w:sz w:val="16"/>
              </w:rPr>
              <w:t>이름을</w:t>
            </w:r>
            <w:r w:rsidRPr="00BE52D0">
              <w:rPr>
                <w:rFonts w:ascii="Google Sans" w:eastAsia="Pretendard" w:hAnsi="Google Sans" w:cs="Google Sans"/>
                <w:sz w:val="16"/>
              </w:rPr>
              <w:t xml:space="preserve"> </w:t>
            </w:r>
            <w:r w:rsidRPr="00BE52D0">
              <w:rPr>
                <w:rFonts w:ascii="Google Sans" w:eastAsia="Pretendard" w:hAnsi="Google Sans" w:cs="Google Sans"/>
                <w:sz w:val="16"/>
              </w:rPr>
              <w:t>몰라도</w:t>
            </w:r>
            <w:r w:rsidRPr="00BE52D0">
              <w:rPr>
                <w:rFonts w:ascii="Google Sans" w:eastAsia="Pretendard" w:hAnsi="Google Sans" w:cs="Google Sans"/>
                <w:sz w:val="16"/>
              </w:rPr>
              <w:t xml:space="preserve"> </w:t>
            </w:r>
            <w:r w:rsidRPr="00BE52D0">
              <w:rPr>
                <w:rFonts w:ascii="Google Sans" w:eastAsia="Pretendard" w:hAnsi="Google Sans" w:cs="Google Sans"/>
                <w:sz w:val="16"/>
              </w:rPr>
              <w:t>현재</w:t>
            </w:r>
            <w:r w:rsidRPr="00BE52D0">
              <w:rPr>
                <w:rFonts w:ascii="Google Sans" w:eastAsia="Pretendard" w:hAnsi="Google Sans" w:cs="Google Sans"/>
                <w:sz w:val="16"/>
              </w:rPr>
              <w:t xml:space="preserve"> </w:t>
            </w:r>
            <w:r w:rsidRPr="00BE52D0">
              <w:rPr>
                <w:rFonts w:ascii="Google Sans" w:eastAsia="Pretendard" w:hAnsi="Google Sans" w:cs="Google Sans"/>
                <w:sz w:val="16"/>
              </w:rPr>
              <w:t>보고</w:t>
            </w:r>
            <w:r w:rsidRPr="00BE52D0">
              <w:rPr>
                <w:rFonts w:ascii="Google Sans" w:eastAsia="Pretendard" w:hAnsi="Google Sans" w:cs="Google Sans"/>
                <w:sz w:val="16"/>
              </w:rPr>
              <w:t xml:space="preserve"> </w:t>
            </w:r>
            <w:r w:rsidRPr="00BE52D0">
              <w:rPr>
                <w:rFonts w:ascii="Google Sans" w:eastAsia="Pretendard" w:hAnsi="Google Sans" w:cs="Google Sans"/>
                <w:sz w:val="16"/>
              </w:rPr>
              <w:t>있는</w:t>
            </w:r>
            <w:r w:rsidRPr="00BE52D0">
              <w:rPr>
                <w:rFonts w:ascii="Google Sans" w:eastAsia="Pretendard" w:hAnsi="Google Sans" w:cs="Google Sans"/>
                <w:sz w:val="16"/>
              </w:rPr>
              <w:t xml:space="preserve"> </w:t>
            </w:r>
            <w:r w:rsidRPr="00BE52D0">
              <w:rPr>
                <w:rFonts w:ascii="Google Sans" w:eastAsia="Pretendard" w:hAnsi="Google Sans" w:cs="Google Sans"/>
                <w:sz w:val="16"/>
              </w:rPr>
              <w:t>대상의</w:t>
            </w:r>
            <w:r w:rsidRPr="00BE52D0">
              <w:rPr>
                <w:rFonts w:ascii="Google Sans" w:eastAsia="Pretendard" w:hAnsi="Google Sans" w:cs="Google Sans"/>
                <w:sz w:val="16"/>
              </w:rPr>
              <w:t xml:space="preserve"> </w:t>
            </w:r>
            <w:r w:rsidRPr="00BE52D0">
              <w:rPr>
                <w:rFonts w:ascii="Google Sans" w:eastAsia="Pretendard" w:hAnsi="Google Sans" w:cs="Google Sans"/>
                <w:sz w:val="16"/>
              </w:rPr>
              <w:t>공식</w:t>
            </w:r>
            <w:r w:rsidRPr="00BE52D0">
              <w:rPr>
                <w:rFonts w:ascii="Google Sans" w:eastAsia="Pretendard" w:hAnsi="Google Sans" w:cs="Google Sans"/>
                <w:sz w:val="16"/>
              </w:rPr>
              <w:t xml:space="preserve"> </w:t>
            </w:r>
            <w:r w:rsidRPr="00BE52D0">
              <w:rPr>
                <w:rFonts w:ascii="Google Sans" w:eastAsia="Pretendard" w:hAnsi="Google Sans" w:cs="Google Sans"/>
                <w:sz w:val="16"/>
              </w:rPr>
              <w:t>정보에</w:t>
            </w:r>
            <w:r w:rsidRPr="00BE52D0">
              <w:rPr>
                <w:rFonts w:ascii="Google Sans" w:eastAsia="Pretendard" w:hAnsi="Google Sans" w:cs="Google Sans"/>
                <w:sz w:val="16"/>
              </w:rPr>
              <w:t xml:space="preserve"> </w:t>
            </w:r>
            <w:r w:rsidRPr="00BE52D0">
              <w:rPr>
                <w:rFonts w:ascii="Google Sans" w:eastAsia="Pretendard" w:hAnsi="Google Sans" w:cs="Google Sans"/>
                <w:sz w:val="16"/>
              </w:rPr>
              <w:t>쉽게</w:t>
            </w:r>
            <w:r w:rsidRPr="00BE52D0">
              <w:rPr>
                <w:rFonts w:ascii="Google Sans" w:eastAsia="Pretendard" w:hAnsi="Google Sans" w:cs="Google Sans"/>
                <w:sz w:val="16"/>
              </w:rPr>
              <w:t xml:space="preserve"> </w:t>
            </w:r>
            <w:r w:rsidRPr="00BE52D0">
              <w:rPr>
                <w:rFonts w:ascii="Google Sans" w:eastAsia="Pretendard" w:hAnsi="Google Sans" w:cs="Google Sans"/>
                <w:sz w:val="16"/>
              </w:rPr>
              <w:t>도달하도록</w:t>
            </w:r>
            <w:r w:rsidRPr="00BE52D0">
              <w:rPr>
                <w:rFonts w:ascii="Google Sans" w:eastAsia="Pretendard" w:hAnsi="Google Sans" w:cs="Google Sans"/>
                <w:sz w:val="16"/>
              </w:rPr>
              <w:t xml:space="preserve"> </w:t>
            </w:r>
            <w:r w:rsidRPr="00BE52D0">
              <w:rPr>
                <w:rFonts w:ascii="Google Sans" w:eastAsia="Pretendard" w:hAnsi="Google Sans" w:cs="Google Sans"/>
                <w:sz w:val="16"/>
              </w:rPr>
              <w:t>도울</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4FA3E739"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HMW</w:t>
            </w:r>
          </w:p>
        </w:tc>
        <w:tc>
          <w:tcPr>
            <w:tcW w:w="1200" w:type="dxa"/>
            <w:vAlign w:val="center"/>
          </w:tcPr>
          <w:p w14:paraId="5DEA42F5"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채택</w:t>
            </w:r>
          </w:p>
        </w:tc>
      </w:tr>
      <w:tr w:rsidR="00FB3BE5" w:rsidRPr="00BE52D0" w14:paraId="530C442D" w14:textId="77777777">
        <w:trPr>
          <w:cantSplit/>
          <w:trHeight w:val="560"/>
        </w:trPr>
        <w:tc>
          <w:tcPr>
            <w:tcW w:w="700" w:type="dxa"/>
            <w:vAlign w:val="center"/>
          </w:tcPr>
          <w:p w14:paraId="46C5E02A"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3</w:t>
            </w:r>
          </w:p>
        </w:tc>
        <w:tc>
          <w:tcPr>
            <w:tcW w:w="2000" w:type="dxa"/>
            <w:vAlign w:val="center"/>
          </w:tcPr>
          <w:p w14:paraId="30358759"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유사</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w:t>
            </w:r>
            <w:r w:rsidRPr="00BE52D0">
              <w:rPr>
                <w:rFonts w:ascii="Google Sans" w:eastAsia="Pretendard" w:hAnsi="Google Sans" w:cs="Google Sans"/>
                <w:sz w:val="16"/>
              </w:rPr>
              <w:t>장식</w:t>
            </w:r>
          </w:p>
        </w:tc>
        <w:tc>
          <w:tcPr>
            <w:tcW w:w="3300" w:type="dxa"/>
            <w:vAlign w:val="center"/>
          </w:tcPr>
          <w:p w14:paraId="10961DE1"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w:t>
            </w:r>
            <w:r w:rsidRPr="00BE52D0">
              <w:rPr>
                <w:rFonts w:ascii="Google Sans" w:eastAsia="Pretendard" w:hAnsi="Google Sans" w:cs="Google Sans"/>
                <w:sz w:val="16"/>
              </w:rPr>
              <w:t>비슷한</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전각이나</w:t>
            </w:r>
            <w:r w:rsidRPr="00BE52D0">
              <w:rPr>
                <w:rFonts w:ascii="Google Sans" w:eastAsia="Pretendard" w:hAnsi="Google Sans" w:cs="Google Sans"/>
                <w:sz w:val="16"/>
              </w:rPr>
              <w:t xml:space="preserve"> </w:t>
            </w:r>
            <w:r w:rsidRPr="00BE52D0">
              <w:rPr>
                <w:rFonts w:ascii="Google Sans" w:eastAsia="Pretendard" w:hAnsi="Google Sans" w:cs="Google Sans"/>
                <w:sz w:val="16"/>
              </w:rPr>
              <w:t>장식의</w:t>
            </w:r>
            <w:r w:rsidRPr="00BE52D0">
              <w:rPr>
                <w:rFonts w:ascii="Google Sans" w:eastAsia="Pretendard" w:hAnsi="Google Sans" w:cs="Google Sans"/>
                <w:sz w:val="16"/>
              </w:rPr>
              <w:t xml:space="preserve"> </w:t>
            </w:r>
            <w:r w:rsidRPr="00BE52D0">
              <w:rPr>
                <w:rFonts w:ascii="Google Sans" w:eastAsia="Pretendard" w:hAnsi="Google Sans" w:cs="Google Sans"/>
                <w:sz w:val="16"/>
              </w:rPr>
              <w:t>차이를</w:t>
            </w:r>
            <w:r w:rsidRPr="00BE52D0">
              <w:rPr>
                <w:rFonts w:ascii="Google Sans" w:eastAsia="Pretendard" w:hAnsi="Google Sans" w:cs="Google Sans"/>
                <w:sz w:val="16"/>
              </w:rPr>
              <w:t xml:space="preserve"> </w:t>
            </w:r>
            <w:r w:rsidRPr="00BE52D0">
              <w:rPr>
                <w:rFonts w:ascii="Google Sans" w:eastAsia="Pretendard" w:hAnsi="Google Sans" w:cs="Google Sans"/>
                <w:sz w:val="16"/>
              </w:rPr>
              <w:t>사용자가</w:t>
            </w:r>
            <w:r w:rsidRPr="00BE52D0">
              <w:rPr>
                <w:rFonts w:ascii="Google Sans" w:eastAsia="Pretendard" w:hAnsi="Google Sans" w:cs="Google Sans"/>
                <w:sz w:val="16"/>
              </w:rPr>
              <w:t xml:space="preserve"> </w:t>
            </w:r>
            <w:r w:rsidRPr="00BE52D0">
              <w:rPr>
                <w:rFonts w:ascii="Google Sans" w:eastAsia="Pretendard" w:hAnsi="Google Sans" w:cs="Google Sans"/>
                <w:sz w:val="16"/>
              </w:rPr>
              <w:t>직접</w:t>
            </w:r>
            <w:r w:rsidRPr="00BE52D0">
              <w:rPr>
                <w:rFonts w:ascii="Google Sans" w:eastAsia="Pretendard" w:hAnsi="Google Sans" w:cs="Google Sans"/>
                <w:sz w:val="16"/>
              </w:rPr>
              <w:t xml:space="preserve"> </w:t>
            </w:r>
            <w:r w:rsidRPr="00BE52D0">
              <w:rPr>
                <w:rFonts w:ascii="Google Sans" w:eastAsia="Pretendard" w:hAnsi="Google Sans" w:cs="Google Sans"/>
                <w:sz w:val="16"/>
              </w:rPr>
              <w:t>확인하고</w:t>
            </w:r>
            <w:r w:rsidRPr="00BE52D0">
              <w:rPr>
                <w:rFonts w:ascii="Google Sans" w:eastAsia="Pretendard" w:hAnsi="Google Sans" w:cs="Google Sans"/>
                <w:sz w:val="16"/>
              </w:rPr>
              <w:t xml:space="preserve"> </w:t>
            </w:r>
            <w:r w:rsidRPr="00BE52D0">
              <w:rPr>
                <w:rFonts w:ascii="Google Sans" w:eastAsia="Pretendard" w:hAnsi="Google Sans" w:cs="Google Sans"/>
                <w:sz w:val="16"/>
              </w:rPr>
              <w:t>구별하도록</w:t>
            </w:r>
            <w:r w:rsidRPr="00BE52D0">
              <w:rPr>
                <w:rFonts w:ascii="Google Sans" w:eastAsia="Pretendard" w:hAnsi="Google Sans" w:cs="Google Sans"/>
                <w:sz w:val="16"/>
              </w:rPr>
              <w:t xml:space="preserve"> </w:t>
            </w:r>
            <w:r w:rsidRPr="00BE52D0">
              <w:rPr>
                <w:rFonts w:ascii="Google Sans" w:eastAsia="Pretendard" w:hAnsi="Google Sans" w:cs="Google Sans"/>
                <w:sz w:val="16"/>
              </w:rPr>
              <w:t>도울</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6A04EB38"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CECA</w:t>
            </w:r>
          </w:p>
        </w:tc>
        <w:tc>
          <w:tcPr>
            <w:tcW w:w="1200" w:type="dxa"/>
            <w:vAlign w:val="center"/>
          </w:tcPr>
          <w:p w14:paraId="59C0C32C"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채택</w:t>
            </w:r>
          </w:p>
        </w:tc>
      </w:tr>
      <w:tr w:rsidR="00FB3BE5" w:rsidRPr="00BE52D0" w14:paraId="6DCA0B46" w14:textId="77777777">
        <w:trPr>
          <w:cantSplit/>
          <w:trHeight w:val="560"/>
        </w:trPr>
        <w:tc>
          <w:tcPr>
            <w:tcW w:w="700" w:type="dxa"/>
            <w:vAlign w:val="center"/>
          </w:tcPr>
          <w:p w14:paraId="18A06058"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4</w:t>
            </w:r>
          </w:p>
        </w:tc>
        <w:tc>
          <w:tcPr>
            <w:tcW w:w="2000" w:type="dxa"/>
            <w:vAlign w:val="center"/>
          </w:tcPr>
          <w:p w14:paraId="5B9CDC52"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관람</w:t>
            </w:r>
            <w:r w:rsidRPr="00BE52D0">
              <w:rPr>
                <w:rFonts w:ascii="Google Sans" w:eastAsia="Pretendard" w:hAnsi="Google Sans" w:cs="Google Sans"/>
                <w:sz w:val="16"/>
              </w:rPr>
              <w:t xml:space="preserve"> </w:t>
            </w:r>
            <w:r w:rsidRPr="00BE52D0">
              <w:rPr>
                <w:rFonts w:ascii="Google Sans" w:eastAsia="Pretendard" w:hAnsi="Google Sans" w:cs="Google Sans"/>
                <w:sz w:val="16"/>
              </w:rPr>
              <w:t>흐름</w:t>
            </w:r>
          </w:p>
        </w:tc>
        <w:tc>
          <w:tcPr>
            <w:tcW w:w="3300" w:type="dxa"/>
            <w:vAlign w:val="center"/>
          </w:tcPr>
          <w:p w14:paraId="2BBD1327"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w:t>
            </w:r>
            <w:r w:rsidRPr="00BE52D0">
              <w:rPr>
                <w:rFonts w:ascii="Google Sans" w:eastAsia="Pretendard" w:hAnsi="Google Sans" w:cs="Google Sans"/>
                <w:sz w:val="16"/>
              </w:rPr>
              <w:t>자유</w:t>
            </w:r>
            <w:r w:rsidRPr="00BE52D0">
              <w:rPr>
                <w:rFonts w:ascii="Google Sans" w:eastAsia="Pretendard" w:hAnsi="Google Sans" w:cs="Google Sans"/>
                <w:sz w:val="16"/>
              </w:rPr>
              <w:t xml:space="preserve"> </w:t>
            </w:r>
            <w:r w:rsidRPr="00BE52D0">
              <w:rPr>
                <w:rFonts w:ascii="Google Sans" w:eastAsia="Pretendard" w:hAnsi="Google Sans" w:cs="Google Sans"/>
                <w:sz w:val="16"/>
              </w:rPr>
              <w:t>관람객이</w:t>
            </w:r>
            <w:r w:rsidRPr="00BE52D0">
              <w:rPr>
                <w:rFonts w:ascii="Google Sans" w:eastAsia="Pretendard" w:hAnsi="Google Sans" w:cs="Google Sans"/>
                <w:sz w:val="16"/>
              </w:rPr>
              <w:t xml:space="preserve"> </w:t>
            </w:r>
            <w:r w:rsidRPr="00BE52D0">
              <w:rPr>
                <w:rFonts w:ascii="Google Sans" w:eastAsia="Pretendard" w:hAnsi="Google Sans" w:cs="Google Sans"/>
                <w:sz w:val="16"/>
              </w:rPr>
              <w:t>걷고</w:t>
            </w:r>
            <w:r w:rsidRPr="00BE52D0">
              <w:rPr>
                <w:rFonts w:ascii="Google Sans" w:eastAsia="Pretendard" w:hAnsi="Google Sans" w:cs="Google Sans"/>
                <w:sz w:val="16"/>
              </w:rPr>
              <w:t xml:space="preserve"> </w:t>
            </w:r>
            <w:r w:rsidRPr="00BE52D0">
              <w:rPr>
                <w:rFonts w:ascii="Google Sans" w:eastAsia="Pretendard" w:hAnsi="Google Sans" w:cs="Google Sans"/>
                <w:sz w:val="16"/>
              </w:rPr>
              <w:t>보는</w:t>
            </w:r>
            <w:r w:rsidRPr="00BE52D0">
              <w:rPr>
                <w:rFonts w:ascii="Google Sans" w:eastAsia="Pretendard" w:hAnsi="Google Sans" w:cs="Google Sans"/>
                <w:sz w:val="16"/>
              </w:rPr>
              <w:t xml:space="preserve"> </w:t>
            </w:r>
            <w:r w:rsidRPr="00BE52D0">
              <w:rPr>
                <w:rFonts w:ascii="Google Sans" w:eastAsia="Pretendard" w:hAnsi="Google Sans" w:cs="Google Sans"/>
                <w:sz w:val="16"/>
              </w:rPr>
              <w:t>흐름을</w:t>
            </w:r>
            <w:r w:rsidRPr="00BE52D0">
              <w:rPr>
                <w:rFonts w:ascii="Google Sans" w:eastAsia="Pretendard" w:hAnsi="Google Sans" w:cs="Google Sans"/>
                <w:sz w:val="16"/>
              </w:rPr>
              <w:t xml:space="preserve"> </w:t>
            </w:r>
            <w:r w:rsidRPr="00BE52D0">
              <w:rPr>
                <w:rFonts w:ascii="Google Sans" w:eastAsia="Pretendard" w:hAnsi="Google Sans" w:cs="Google Sans"/>
                <w:sz w:val="16"/>
              </w:rPr>
              <w:t>크게</w:t>
            </w:r>
            <w:r w:rsidRPr="00BE52D0">
              <w:rPr>
                <w:rFonts w:ascii="Google Sans" w:eastAsia="Pretendard" w:hAnsi="Google Sans" w:cs="Google Sans"/>
                <w:sz w:val="16"/>
              </w:rPr>
              <w:t xml:space="preserve"> </w:t>
            </w:r>
            <w:r w:rsidRPr="00BE52D0">
              <w:rPr>
                <w:rFonts w:ascii="Google Sans" w:eastAsia="Pretendard" w:hAnsi="Google Sans" w:cs="Google Sans"/>
                <w:sz w:val="16"/>
              </w:rPr>
              <w:t>끊지</w:t>
            </w:r>
            <w:r w:rsidRPr="00BE52D0">
              <w:rPr>
                <w:rFonts w:ascii="Google Sans" w:eastAsia="Pretendard" w:hAnsi="Google Sans" w:cs="Google Sans"/>
                <w:sz w:val="16"/>
              </w:rPr>
              <w:t xml:space="preserve"> </w:t>
            </w:r>
            <w:r w:rsidRPr="00BE52D0">
              <w:rPr>
                <w:rFonts w:ascii="Google Sans" w:eastAsia="Pretendard" w:hAnsi="Google Sans" w:cs="Google Sans"/>
                <w:sz w:val="16"/>
              </w:rPr>
              <w:t>않고</w:t>
            </w:r>
            <w:r w:rsidRPr="00BE52D0">
              <w:rPr>
                <w:rFonts w:ascii="Google Sans" w:eastAsia="Pretendard" w:hAnsi="Google Sans" w:cs="Google Sans"/>
                <w:sz w:val="16"/>
              </w:rPr>
              <w:t xml:space="preserve"> </w:t>
            </w:r>
            <w:r w:rsidRPr="00BE52D0">
              <w:rPr>
                <w:rFonts w:ascii="Google Sans" w:eastAsia="Pretendard" w:hAnsi="Google Sans" w:cs="Google Sans"/>
                <w:sz w:val="16"/>
              </w:rPr>
              <w:t>필요한</w:t>
            </w:r>
            <w:r w:rsidRPr="00BE52D0">
              <w:rPr>
                <w:rFonts w:ascii="Google Sans" w:eastAsia="Pretendard" w:hAnsi="Google Sans" w:cs="Google Sans"/>
                <w:sz w:val="16"/>
              </w:rPr>
              <w:t xml:space="preserve"> </w:t>
            </w:r>
            <w:r w:rsidRPr="00BE52D0">
              <w:rPr>
                <w:rFonts w:ascii="Google Sans" w:eastAsia="Pretendard" w:hAnsi="Google Sans" w:cs="Google Sans"/>
                <w:sz w:val="16"/>
              </w:rPr>
              <w:t>만큼</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설명을</w:t>
            </w:r>
            <w:r w:rsidRPr="00BE52D0">
              <w:rPr>
                <w:rFonts w:ascii="Google Sans" w:eastAsia="Pretendard" w:hAnsi="Google Sans" w:cs="Google Sans"/>
                <w:sz w:val="16"/>
              </w:rPr>
              <w:t xml:space="preserve"> </w:t>
            </w:r>
            <w:r w:rsidRPr="00BE52D0">
              <w:rPr>
                <w:rFonts w:ascii="Google Sans" w:eastAsia="Pretendard" w:hAnsi="Google Sans" w:cs="Google Sans"/>
                <w:sz w:val="16"/>
              </w:rPr>
              <w:t>이해하도록</w:t>
            </w:r>
            <w:r w:rsidRPr="00BE52D0">
              <w:rPr>
                <w:rFonts w:ascii="Google Sans" w:eastAsia="Pretendard" w:hAnsi="Google Sans" w:cs="Google Sans"/>
                <w:sz w:val="16"/>
              </w:rPr>
              <w:t xml:space="preserve"> </w:t>
            </w:r>
            <w:r w:rsidRPr="00BE52D0">
              <w:rPr>
                <w:rFonts w:ascii="Google Sans" w:eastAsia="Pretendard" w:hAnsi="Google Sans" w:cs="Google Sans"/>
                <w:sz w:val="16"/>
              </w:rPr>
              <w:t>도울</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0F947F16"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HMW</w:t>
            </w:r>
          </w:p>
        </w:tc>
        <w:tc>
          <w:tcPr>
            <w:tcW w:w="1200" w:type="dxa"/>
            <w:vAlign w:val="center"/>
          </w:tcPr>
          <w:p w14:paraId="4EDC2025"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채택</w:t>
            </w:r>
          </w:p>
        </w:tc>
      </w:tr>
      <w:tr w:rsidR="00FB3BE5" w:rsidRPr="00BE52D0" w14:paraId="1C908178" w14:textId="77777777">
        <w:trPr>
          <w:cantSplit/>
          <w:trHeight w:val="560"/>
        </w:trPr>
        <w:tc>
          <w:tcPr>
            <w:tcW w:w="700" w:type="dxa"/>
            <w:vAlign w:val="center"/>
          </w:tcPr>
          <w:p w14:paraId="7B1F627B"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5</w:t>
            </w:r>
          </w:p>
        </w:tc>
        <w:tc>
          <w:tcPr>
            <w:tcW w:w="2000" w:type="dxa"/>
            <w:vAlign w:val="center"/>
          </w:tcPr>
          <w:p w14:paraId="7E11F1CE"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현재</w:t>
            </w:r>
            <w:r w:rsidRPr="00BE52D0">
              <w:rPr>
                <w:rFonts w:ascii="Google Sans" w:eastAsia="Pretendard" w:hAnsi="Google Sans" w:cs="Google Sans"/>
                <w:sz w:val="16"/>
              </w:rPr>
              <w:t xml:space="preserve"> </w:t>
            </w:r>
            <w:r w:rsidRPr="00BE52D0">
              <w:rPr>
                <w:rFonts w:ascii="Google Sans" w:eastAsia="Pretendard" w:hAnsi="Google Sans" w:cs="Google Sans"/>
                <w:sz w:val="16"/>
              </w:rPr>
              <w:t>위치</w:t>
            </w:r>
            <w:r w:rsidRPr="00BE52D0">
              <w:rPr>
                <w:rFonts w:ascii="Google Sans" w:eastAsia="Pretendard" w:hAnsi="Google Sans" w:cs="Google Sans"/>
                <w:sz w:val="16"/>
              </w:rPr>
              <w:t>·</w:t>
            </w:r>
            <w:r w:rsidRPr="00BE52D0">
              <w:rPr>
                <w:rFonts w:ascii="Google Sans" w:eastAsia="Pretendard" w:hAnsi="Google Sans" w:cs="Google Sans"/>
                <w:sz w:val="16"/>
              </w:rPr>
              <w:t>남은</w:t>
            </w:r>
            <w:r w:rsidRPr="00BE52D0">
              <w:rPr>
                <w:rFonts w:ascii="Google Sans" w:eastAsia="Pretendard" w:hAnsi="Google Sans" w:cs="Google Sans"/>
                <w:sz w:val="16"/>
              </w:rPr>
              <w:t xml:space="preserve"> </w:t>
            </w:r>
            <w:r w:rsidRPr="00BE52D0">
              <w:rPr>
                <w:rFonts w:ascii="Google Sans" w:eastAsia="Pretendard" w:hAnsi="Google Sans" w:cs="Google Sans"/>
                <w:sz w:val="16"/>
              </w:rPr>
              <w:t>시간</w:t>
            </w:r>
          </w:p>
        </w:tc>
        <w:tc>
          <w:tcPr>
            <w:tcW w:w="3300" w:type="dxa"/>
            <w:vAlign w:val="center"/>
          </w:tcPr>
          <w:p w14:paraId="1176660C"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w:t>
            </w:r>
            <w:r w:rsidRPr="00BE52D0">
              <w:rPr>
                <w:rFonts w:ascii="Google Sans" w:eastAsia="Pretendard" w:hAnsi="Google Sans" w:cs="Google Sans"/>
                <w:sz w:val="16"/>
              </w:rPr>
              <w:t>자유</w:t>
            </w:r>
            <w:r w:rsidRPr="00BE52D0">
              <w:rPr>
                <w:rFonts w:ascii="Google Sans" w:eastAsia="Pretendard" w:hAnsi="Google Sans" w:cs="Google Sans"/>
                <w:sz w:val="16"/>
              </w:rPr>
              <w:t xml:space="preserve"> </w:t>
            </w:r>
            <w:r w:rsidRPr="00BE52D0">
              <w:rPr>
                <w:rFonts w:ascii="Google Sans" w:eastAsia="Pretendard" w:hAnsi="Google Sans" w:cs="Google Sans"/>
                <w:sz w:val="16"/>
              </w:rPr>
              <w:t>관람객이</w:t>
            </w:r>
            <w:r w:rsidRPr="00BE52D0">
              <w:rPr>
                <w:rFonts w:ascii="Google Sans" w:eastAsia="Pretendard" w:hAnsi="Google Sans" w:cs="Google Sans"/>
                <w:sz w:val="16"/>
              </w:rPr>
              <w:t xml:space="preserve"> </w:t>
            </w:r>
            <w:r w:rsidRPr="00BE52D0">
              <w:rPr>
                <w:rFonts w:ascii="Google Sans" w:eastAsia="Pretendard" w:hAnsi="Google Sans" w:cs="Google Sans"/>
                <w:sz w:val="16"/>
              </w:rPr>
              <w:t>현재</w:t>
            </w:r>
            <w:r w:rsidRPr="00BE52D0">
              <w:rPr>
                <w:rFonts w:ascii="Google Sans" w:eastAsia="Pretendard" w:hAnsi="Google Sans" w:cs="Google Sans"/>
                <w:sz w:val="16"/>
              </w:rPr>
              <w:t xml:space="preserve"> </w:t>
            </w:r>
            <w:r w:rsidRPr="00BE52D0">
              <w:rPr>
                <w:rFonts w:ascii="Google Sans" w:eastAsia="Pretendard" w:hAnsi="Google Sans" w:cs="Google Sans"/>
                <w:sz w:val="16"/>
              </w:rPr>
              <w:t>위치</w:t>
            </w:r>
            <w:r w:rsidRPr="00BE52D0">
              <w:rPr>
                <w:rFonts w:ascii="Google Sans" w:eastAsia="Pretendard" w:hAnsi="Google Sans" w:cs="Google Sans"/>
                <w:sz w:val="16"/>
              </w:rPr>
              <w:t>·</w:t>
            </w:r>
            <w:r w:rsidRPr="00BE52D0">
              <w:rPr>
                <w:rFonts w:ascii="Google Sans" w:eastAsia="Pretendard" w:hAnsi="Google Sans" w:cs="Google Sans"/>
                <w:sz w:val="16"/>
              </w:rPr>
              <w:t>남은</w:t>
            </w:r>
            <w:r w:rsidRPr="00BE52D0">
              <w:rPr>
                <w:rFonts w:ascii="Google Sans" w:eastAsia="Pretendard" w:hAnsi="Google Sans" w:cs="Google Sans"/>
                <w:sz w:val="16"/>
              </w:rPr>
              <w:t xml:space="preserve"> </w:t>
            </w:r>
            <w:r w:rsidRPr="00BE52D0">
              <w:rPr>
                <w:rFonts w:ascii="Google Sans" w:eastAsia="Pretendard" w:hAnsi="Google Sans" w:cs="Google Sans"/>
                <w:sz w:val="16"/>
              </w:rPr>
              <w:t>시간</w:t>
            </w:r>
            <w:r w:rsidRPr="00BE52D0">
              <w:rPr>
                <w:rFonts w:ascii="Google Sans" w:eastAsia="Pretendard" w:hAnsi="Google Sans" w:cs="Google Sans"/>
                <w:sz w:val="16"/>
              </w:rPr>
              <w:t>·</w:t>
            </w:r>
            <w:r w:rsidRPr="00BE52D0">
              <w:rPr>
                <w:rFonts w:ascii="Google Sans" w:eastAsia="Pretendard" w:hAnsi="Google Sans" w:cs="Google Sans"/>
                <w:sz w:val="16"/>
              </w:rPr>
              <w:t>관심사에</w:t>
            </w:r>
            <w:r w:rsidRPr="00BE52D0">
              <w:rPr>
                <w:rFonts w:ascii="Google Sans" w:eastAsia="Pretendard" w:hAnsi="Google Sans" w:cs="Google Sans"/>
                <w:sz w:val="16"/>
              </w:rPr>
              <w:t xml:space="preserve"> </w:t>
            </w:r>
            <w:r w:rsidRPr="00BE52D0">
              <w:rPr>
                <w:rFonts w:ascii="Google Sans" w:eastAsia="Pretendard" w:hAnsi="Google Sans" w:cs="Google Sans"/>
                <w:sz w:val="16"/>
              </w:rPr>
              <w:t>맞게</w:t>
            </w:r>
            <w:r w:rsidRPr="00BE52D0">
              <w:rPr>
                <w:rFonts w:ascii="Google Sans" w:eastAsia="Pretendard" w:hAnsi="Google Sans" w:cs="Google Sans"/>
                <w:sz w:val="16"/>
              </w:rPr>
              <w:t xml:space="preserve"> </w:t>
            </w:r>
            <w:r w:rsidRPr="00BE52D0">
              <w:rPr>
                <w:rFonts w:ascii="Google Sans" w:eastAsia="Pretendard" w:hAnsi="Google Sans" w:cs="Google Sans"/>
                <w:sz w:val="16"/>
              </w:rPr>
              <w:t>다음</w:t>
            </w:r>
            <w:r w:rsidRPr="00BE52D0">
              <w:rPr>
                <w:rFonts w:ascii="Google Sans" w:eastAsia="Pretendard" w:hAnsi="Google Sans" w:cs="Google Sans"/>
                <w:sz w:val="16"/>
              </w:rPr>
              <w:t xml:space="preserve"> </w:t>
            </w:r>
            <w:r w:rsidRPr="00BE52D0">
              <w:rPr>
                <w:rFonts w:ascii="Google Sans" w:eastAsia="Pretendard" w:hAnsi="Google Sans" w:cs="Google Sans"/>
                <w:sz w:val="16"/>
              </w:rPr>
              <w:t>관람</w:t>
            </w:r>
            <w:r w:rsidRPr="00BE52D0">
              <w:rPr>
                <w:rFonts w:ascii="Google Sans" w:eastAsia="Pretendard" w:hAnsi="Google Sans" w:cs="Google Sans"/>
                <w:sz w:val="16"/>
              </w:rPr>
              <w:t xml:space="preserve"> </w:t>
            </w:r>
            <w:r w:rsidRPr="00BE52D0">
              <w:rPr>
                <w:rFonts w:ascii="Google Sans" w:eastAsia="Pretendard" w:hAnsi="Google Sans" w:cs="Google Sans"/>
                <w:sz w:val="16"/>
              </w:rPr>
              <w:t>대상을</w:t>
            </w:r>
            <w:r w:rsidRPr="00BE52D0">
              <w:rPr>
                <w:rFonts w:ascii="Google Sans" w:eastAsia="Pretendard" w:hAnsi="Google Sans" w:cs="Google Sans"/>
                <w:sz w:val="16"/>
              </w:rPr>
              <w:t xml:space="preserve"> </w:t>
            </w:r>
            <w:r w:rsidRPr="00BE52D0">
              <w:rPr>
                <w:rFonts w:ascii="Google Sans" w:eastAsia="Pretendard" w:hAnsi="Google Sans" w:cs="Google Sans"/>
                <w:sz w:val="16"/>
              </w:rPr>
              <w:t>선택하도록</w:t>
            </w:r>
            <w:r w:rsidRPr="00BE52D0">
              <w:rPr>
                <w:rFonts w:ascii="Google Sans" w:eastAsia="Pretendard" w:hAnsi="Google Sans" w:cs="Google Sans"/>
                <w:sz w:val="16"/>
              </w:rPr>
              <w:t xml:space="preserve"> </w:t>
            </w:r>
            <w:r w:rsidRPr="00BE52D0">
              <w:rPr>
                <w:rFonts w:ascii="Google Sans" w:eastAsia="Pretendard" w:hAnsi="Google Sans" w:cs="Google Sans"/>
                <w:sz w:val="16"/>
              </w:rPr>
              <w:t>도울</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063597BB"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HMW</w:t>
            </w:r>
          </w:p>
        </w:tc>
        <w:tc>
          <w:tcPr>
            <w:tcW w:w="1200" w:type="dxa"/>
            <w:vAlign w:val="center"/>
          </w:tcPr>
          <w:p w14:paraId="510A8B58"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보조</w:t>
            </w:r>
          </w:p>
        </w:tc>
      </w:tr>
      <w:tr w:rsidR="00FB3BE5" w:rsidRPr="00BE52D0" w14:paraId="51FE6C87" w14:textId="77777777">
        <w:trPr>
          <w:cantSplit/>
          <w:trHeight w:val="560"/>
        </w:trPr>
        <w:tc>
          <w:tcPr>
            <w:tcW w:w="700" w:type="dxa"/>
            <w:vAlign w:val="center"/>
          </w:tcPr>
          <w:p w14:paraId="6EC38B8B" w14:textId="77777777" w:rsidR="00FB3BE5" w:rsidRPr="00BE52D0" w:rsidRDefault="00136D96" w:rsidP="000E224C">
            <w:pPr>
              <w:jc w:val="center"/>
              <w:rPr>
                <w:rFonts w:ascii="Google Sans" w:eastAsia="Pretendard" w:hAnsi="Google Sans" w:cs="Google Sans"/>
              </w:rPr>
            </w:pPr>
            <w:r w:rsidRPr="00BE52D0">
              <w:rPr>
                <w:rFonts w:ascii="Google Sans" w:eastAsia="Pretendard" w:hAnsi="Google Sans" w:cs="Google Sans"/>
                <w:sz w:val="16"/>
              </w:rPr>
              <w:t>6</w:t>
            </w:r>
          </w:p>
        </w:tc>
        <w:tc>
          <w:tcPr>
            <w:tcW w:w="2000" w:type="dxa"/>
            <w:vAlign w:val="center"/>
          </w:tcPr>
          <w:p w14:paraId="5ECD411D"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범위</w:t>
            </w:r>
            <w:r w:rsidRPr="00BE52D0">
              <w:rPr>
                <w:rFonts w:ascii="Google Sans" w:eastAsia="Pretendard" w:hAnsi="Google Sans" w:cs="Google Sans"/>
                <w:sz w:val="16"/>
              </w:rPr>
              <w:t xml:space="preserve"> </w:t>
            </w:r>
            <w:r w:rsidRPr="00BE52D0">
              <w:rPr>
                <w:rFonts w:ascii="Google Sans" w:eastAsia="Pretendard" w:hAnsi="Google Sans" w:cs="Google Sans"/>
                <w:sz w:val="16"/>
              </w:rPr>
              <w:t>검토용</w:t>
            </w:r>
          </w:p>
        </w:tc>
        <w:tc>
          <w:tcPr>
            <w:tcW w:w="3300" w:type="dxa"/>
            <w:vAlign w:val="center"/>
          </w:tcPr>
          <w:p w14:paraId="0347EBDA"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어떻게</w:t>
            </w:r>
            <w:r w:rsidRPr="00BE52D0">
              <w:rPr>
                <w:rFonts w:ascii="Google Sans" w:eastAsia="Pretendard" w:hAnsi="Google Sans" w:cs="Google Sans"/>
                <w:sz w:val="16"/>
              </w:rPr>
              <w:t xml:space="preserve"> </w:t>
            </w:r>
            <w:r w:rsidRPr="00BE52D0">
              <w:rPr>
                <w:rFonts w:ascii="Google Sans" w:eastAsia="Pretendard" w:hAnsi="Google Sans" w:cs="Google Sans"/>
                <w:sz w:val="16"/>
              </w:rPr>
              <w:t>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우리가</w:t>
            </w:r>
            <w:r w:rsidRPr="00BE52D0">
              <w:rPr>
                <w:rFonts w:ascii="Google Sans" w:eastAsia="Pretendard" w:hAnsi="Google Sans" w:cs="Google Sans"/>
                <w:sz w:val="16"/>
              </w:rPr>
              <w:t xml:space="preserve"> AI </w:t>
            </w:r>
            <w:r w:rsidRPr="00BE52D0">
              <w:rPr>
                <w:rFonts w:ascii="Google Sans" w:eastAsia="Pretendard" w:hAnsi="Google Sans" w:cs="Google Sans"/>
                <w:sz w:val="16"/>
              </w:rPr>
              <w:t>사진</w:t>
            </w:r>
            <w:r w:rsidRPr="00BE52D0">
              <w:rPr>
                <w:rFonts w:ascii="Google Sans" w:eastAsia="Pretendard" w:hAnsi="Google Sans" w:cs="Google Sans"/>
                <w:sz w:val="16"/>
              </w:rPr>
              <w:t xml:space="preserve"> </w:t>
            </w:r>
            <w:r w:rsidRPr="00BE52D0">
              <w:rPr>
                <w:rFonts w:ascii="Google Sans" w:eastAsia="Pretendard" w:hAnsi="Google Sans" w:cs="Google Sans"/>
                <w:sz w:val="16"/>
              </w:rPr>
              <w:t>검색</w:t>
            </w:r>
            <w:r w:rsidRPr="00BE52D0">
              <w:rPr>
                <w:rFonts w:ascii="Google Sans" w:eastAsia="Pretendard" w:hAnsi="Google Sans" w:cs="Google Sans"/>
                <w:sz w:val="16"/>
              </w:rPr>
              <w:t xml:space="preserve"> </w:t>
            </w:r>
            <w:r w:rsidRPr="00BE52D0">
              <w:rPr>
                <w:rFonts w:ascii="Google Sans" w:eastAsia="Pretendard" w:hAnsi="Google Sans" w:cs="Google Sans"/>
                <w:sz w:val="16"/>
              </w:rPr>
              <w:t>앱으로</w:t>
            </w:r>
            <w:r w:rsidRPr="00BE52D0">
              <w:rPr>
                <w:rFonts w:ascii="Google Sans" w:eastAsia="Pretendard" w:hAnsi="Google Sans" w:cs="Google Sans"/>
                <w:sz w:val="16"/>
              </w:rPr>
              <w:t xml:space="preserve"> </w:t>
            </w:r>
            <w:r w:rsidRPr="00BE52D0">
              <w:rPr>
                <w:rFonts w:ascii="Google Sans" w:eastAsia="Pretendard" w:hAnsi="Google Sans" w:cs="Google Sans"/>
                <w:sz w:val="16"/>
              </w:rPr>
              <w:t>경복궁</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전각을</w:t>
            </w:r>
            <w:r w:rsidRPr="00BE52D0">
              <w:rPr>
                <w:rFonts w:ascii="Google Sans" w:eastAsia="Pretendard" w:hAnsi="Google Sans" w:cs="Google Sans"/>
                <w:sz w:val="16"/>
              </w:rPr>
              <w:t xml:space="preserve"> </w:t>
            </w:r>
            <w:r w:rsidRPr="00BE52D0">
              <w:rPr>
                <w:rFonts w:ascii="Google Sans" w:eastAsia="Pretendard" w:hAnsi="Google Sans" w:cs="Google Sans"/>
                <w:sz w:val="16"/>
              </w:rPr>
              <w:t>알려줄</w:t>
            </w:r>
            <w:r w:rsidRPr="00BE52D0">
              <w:rPr>
                <w:rFonts w:ascii="Google Sans" w:eastAsia="Pretendard" w:hAnsi="Google Sans" w:cs="Google Sans"/>
                <w:sz w:val="16"/>
              </w:rPr>
              <w:t xml:space="preserve"> </w:t>
            </w:r>
            <w:r w:rsidRPr="00BE52D0">
              <w:rPr>
                <w:rFonts w:ascii="Google Sans" w:eastAsia="Pretendard" w:hAnsi="Google Sans" w:cs="Google Sans"/>
                <w:sz w:val="16"/>
              </w:rPr>
              <w:t>수</w:t>
            </w:r>
            <w:r w:rsidRPr="00BE52D0">
              <w:rPr>
                <w:rFonts w:ascii="Google Sans" w:eastAsia="Pretendard" w:hAnsi="Google Sans" w:cs="Google Sans"/>
                <w:sz w:val="16"/>
              </w:rPr>
              <w:t xml:space="preserve"> </w:t>
            </w:r>
            <w:r w:rsidRPr="00BE52D0">
              <w:rPr>
                <w:rFonts w:ascii="Google Sans" w:eastAsia="Pretendard" w:hAnsi="Google Sans" w:cs="Google Sans"/>
                <w:sz w:val="16"/>
              </w:rPr>
              <w:t>있을까</w:t>
            </w:r>
            <w:r w:rsidRPr="00BE52D0">
              <w:rPr>
                <w:rFonts w:ascii="Google Sans" w:eastAsia="Pretendard" w:hAnsi="Google Sans" w:cs="Google Sans"/>
                <w:sz w:val="16"/>
              </w:rPr>
              <w:t>?</w:t>
            </w:r>
          </w:p>
        </w:tc>
        <w:tc>
          <w:tcPr>
            <w:tcW w:w="1300" w:type="dxa"/>
            <w:vAlign w:val="center"/>
          </w:tcPr>
          <w:p w14:paraId="792FB666"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HMW</w:t>
            </w:r>
          </w:p>
        </w:tc>
        <w:tc>
          <w:tcPr>
            <w:tcW w:w="1200" w:type="dxa"/>
            <w:vAlign w:val="center"/>
          </w:tcPr>
          <w:p w14:paraId="36756DB4" w14:textId="77777777" w:rsidR="00FB3BE5" w:rsidRPr="00BE52D0" w:rsidRDefault="00FB3BE5" w:rsidP="000E224C">
            <w:pPr>
              <w:jc w:val="center"/>
              <w:rPr>
                <w:rFonts w:ascii="Google Sans" w:eastAsia="Pretendard" w:hAnsi="Google Sans" w:cs="Google Sans"/>
              </w:rPr>
            </w:pPr>
            <w:r w:rsidRPr="00BE52D0">
              <w:rPr>
                <w:rFonts w:ascii="Google Sans" w:eastAsia="Pretendard" w:hAnsi="Google Sans" w:cs="Google Sans"/>
                <w:sz w:val="16"/>
              </w:rPr>
              <w:t xml:space="preserve">× </w:t>
            </w:r>
            <w:r w:rsidRPr="00BE52D0">
              <w:rPr>
                <w:rFonts w:ascii="Google Sans" w:eastAsia="Pretendard" w:hAnsi="Google Sans" w:cs="Google Sans"/>
                <w:sz w:val="16"/>
              </w:rPr>
              <w:t>제외</w:t>
            </w:r>
            <w:r w:rsidRPr="00BE52D0">
              <w:rPr>
                <w:rFonts w:ascii="Google Sans" w:eastAsia="Pretendard" w:hAnsi="Google Sans" w:cs="Google Sans"/>
                <w:sz w:val="16"/>
              </w:rPr>
              <w:t xml:space="preserve"> — </w:t>
            </w:r>
            <w:r w:rsidRPr="00BE52D0">
              <w:rPr>
                <w:rFonts w:ascii="Google Sans" w:eastAsia="Pretendard" w:hAnsi="Google Sans" w:cs="Google Sans"/>
                <w:sz w:val="16"/>
              </w:rPr>
              <w:t>해결책을</w:t>
            </w:r>
            <w:r w:rsidRPr="00BE52D0">
              <w:rPr>
                <w:rFonts w:ascii="Google Sans" w:eastAsia="Pretendard" w:hAnsi="Google Sans" w:cs="Google Sans"/>
                <w:sz w:val="16"/>
              </w:rPr>
              <w:t xml:space="preserve"> </w:t>
            </w:r>
            <w:r w:rsidRPr="00BE52D0">
              <w:rPr>
                <w:rFonts w:ascii="Google Sans" w:eastAsia="Pretendard" w:hAnsi="Google Sans" w:cs="Google Sans"/>
                <w:sz w:val="16"/>
              </w:rPr>
              <w:t>미리</w:t>
            </w:r>
            <w:r w:rsidRPr="00BE52D0">
              <w:rPr>
                <w:rFonts w:ascii="Google Sans" w:eastAsia="Pretendard" w:hAnsi="Google Sans" w:cs="Google Sans"/>
                <w:sz w:val="16"/>
              </w:rPr>
              <w:t xml:space="preserve"> </w:t>
            </w:r>
            <w:r w:rsidRPr="00BE52D0">
              <w:rPr>
                <w:rFonts w:ascii="Google Sans" w:eastAsia="Pretendard" w:hAnsi="Google Sans" w:cs="Google Sans"/>
                <w:sz w:val="16"/>
              </w:rPr>
              <w:t>정함</w:t>
            </w:r>
          </w:p>
        </w:tc>
      </w:tr>
    </w:tbl>
    <w:p w14:paraId="28966497" w14:textId="77777777" w:rsidR="00FB3BE5" w:rsidRPr="00BE52D0" w:rsidRDefault="00136D96">
      <w:pPr>
        <w:pStyle w:val="2"/>
        <w:numPr>
          <w:ilvl w:val="0"/>
          <w:numId w:val="0"/>
        </w:numPr>
        <w:spacing w:before="360" w:after="360"/>
        <w:rPr>
          <w:rFonts w:ascii="Google Sans" w:hAnsi="Google Sans" w:cs="Google Sans"/>
        </w:rPr>
      </w:pPr>
      <w:r w:rsidRPr="00BE52D0">
        <w:rPr>
          <w:rFonts w:ascii="Google Sans" w:hAnsi="Google Sans" w:cs="Google Sans"/>
        </w:rPr>
        <w:t xml:space="preserve">2.1 </w:t>
      </w:r>
      <w:r w:rsidRPr="00BE52D0">
        <w:rPr>
          <w:rFonts w:ascii="Google Sans" w:hAnsi="Google Sans" w:cs="Google Sans"/>
        </w:rPr>
        <w:t>최종</w:t>
      </w:r>
      <w:r w:rsidRPr="00BE52D0">
        <w:rPr>
          <w:rFonts w:ascii="Google Sans" w:hAnsi="Google Sans" w:cs="Google Sans"/>
        </w:rPr>
        <w:t xml:space="preserve"> </w:t>
      </w:r>
      <w:r w:rsidRPr="00BE52D0">
        <w:rPr>
          <w:rFonts w:ascii="Google Sans" w:hAnsi="Google Sans" w:cs="Google Sans"/>
        </w:rPr>
        <w:t>선정</w:t>
      </w:r>
      <w:r w:rsidRPr="00BE52D0">
        <w:rPr>
          <w:rFonts w:ascii="Google Sans" w:hAnsi="Google Sans" w:cs="Google Sans"/>
        </w:rPr>
        <w:t xml:space="preserve"> </w:t>
      </w:r>
      <w:r w:rsidRPr="00BE52D0">
        <w:rPr>
          <w:rFonts w:ascii="Google Sans" w:hAnsi="Google Sans" w:cs="Google Sans"/>
        </w:rPr>
        <w:t>문제</w:t>
      </w:r>
      <w:r w:rsidRPr="00BE52D0">
        <w:rPr>
          <w:rFonts w:ascii="Google Sans" w:hAnsi="Google Sans" w:cs="Google Sans"/>
        </w:rPr>
        <w:t xml:space="preserve"> </w:t>
      </w:r>
      <w:r w:rsidRPr="00BE52D0">
        <w:rPr>
          <w:rFonts w:ascii="Google Sans" w:hAnsi="Google Sans" w:cs="Google Sans"/>
        </w:rPr>
        <w:t>정의문</w:t>
      </w:r>
      <w:r w:rsidRPr="00BE52D0">
        <w:rPr>
          <w:rFonts w:ascii="Google Sans" w:hAnsi="Google Sans" w:cs="Google Sans"/>
        </w:rPr>
        <w:t xml:space="preserve"> (</w:t>
      </w:r>
      <w:r w:rsidRPr="00BE52D0">
        <w:rPr>
          <w:rFonts w:ascii="Google Sans" w:hAnsi="Google Sans" w:cs="Google Sans"/>
        </w:rPr>
        <w:t>브레인스토밍의</w:t>
      </w:r>
      <w:r w:rsidRPr="00BE52D0">
        <w:rPr>
          <w:rFonts w:ascii="Google Sans" w:hAnsi="Google Sans" w:cs="Google Sans"/>
        </w:rPr>
        <w:t xml:space="preserve"> </w:t>
      </w:r>
      <w:r w:rsidRPr="00BE52D0">
        <w:rPr>
          <w:rFonts w:ascii="Google Sans" w:hAnsi="Google Sans" w:cs="Google Sans"/>
        </w:rPr>
        <w:t>중심</w:t>
      </w:r>
      <w:r w:rsidRPr="00BE52D0">
        <w:rPr>
          <w:rFonts w:ascii="Google Sans" w:hAnsi="Google Sans" w:cs="Google Sans"/>
        </w:rPr>
        <w:t xml:space="preserve"> </w:t>
      </w:r>
      <w:r w:rsidRPr="00BE52D0">
        <w:rPr>
          <w:rFonts w:ascii="Google Sans" w:hAnsi="Google Sans" w:cs="Google Sans"/>
        </w:rPr>
        <w:t>문장</w:t>
      </w:r>
      <w:r w:rsidRPr="00BE52D0">
        <w:rPr>
          <w:rFonts w:ascii="Google Sans" w:hAnsi="Google Sans" w:cs="Google Sans"/>
        </w:rPr>
        <w:t>)</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rsidRPr="00BE52D0" w14:paraId="3A85B190" w14:textId="77777777">
        <w:trPr>
          <w:trHeight w:val="1400"/>
        </w:trPr>
        <w:tc>
          <w:tcPr>
            <w:tcW w:w="8500" w:type="dxa"/>
          </w:tcPr>
          <w:p w14:paraId="2C9DBDC3"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rPr>
              <w:t>어떻게</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하면</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우리가</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경복궁을</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자유</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관람하는</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한국어</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관광</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정보에</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익숙하지</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않은</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외국인이</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눈앞의</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전각이나</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세부</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대상을</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빠르고</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신뢰할</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수</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있게</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식별하고</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필요한</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설명에</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바로</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연결되도록</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도울</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수</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있을까</w:t>
            </w:r>
            <w:r w:rsidRPr="00BE52D0">
              <w:rPr>
                <w:rFonts w:ascii="Google Sans" w:eastAsia="Noto Sans CJK KR" w:hAnsi="Google Sans" w:cs="Google Sans"/>
              </w:rPr>
              <w:t>?</w:t>
            </w:r>
          </w:p>
        </w:tc>
      </w:tr>
    </w:tbl>
    <w:p w14:paraId="35F9C558" w14:textId="77777777" w:rsidR="00FB3BE5" w:rsidRPr="00BE52D0" w:rsidRDefault="00136D96">
      <w:pPr>
        <w:pStyle w:val="10"/>
        <w:numPr>
          <w:ilvl w:val="0"/>
          <w:numId w:val="0"/>
        </w:numPr>
        <w:spacing w:before="540" w:after="360"/>
        <w:rPr>
          <w:rFonts w:ascii="Google Sans" w:hAnsi="Google Sans" w:cs="Google Sans"/>
        </w:rPr>
      </w:pPr>
      <w:r w:rsidRPr="00BE52D0">
        <w:rPr>
          <w:rFonts w:ascii="Google Sans" w:hAnsi="Google Sans" w:cs="Google Sans"/>
        </w:rPr>
        <w:lastRenderedPageBreak/>
        <w:t xml:space="preserve">3. </w:t>
      </w:r>
      <w:r w:rsidRPr="00BE52D0">
        <w:rPr>
          <w:rFonts w:ascii="Google Sans" w:hAnsi="Google Sans" w:cs="Google Sans"/>
        </w:rPr>
        <w:t>아이디어</w:t>
      </w:r>
      <w:r w:rsidRPr="00BE52D0">
        <w:rPr>
          <w:rFonts w:ascii="Google Sans" w:hAnsi="Google Sans" w:cs="Google Sans"/>
        </w:rPr>
        <w:t xml:space="preserve"> </w:t>
      </w:r>
      <w:r w:rsidRPr="00BE52D0">
        <w:rPr>
          <w:rFonts w:ascii="Google Sans" w:hAnsi="Google Sans" w:cs="Google Sans"/>
        </w:rPr>
        <w:t>발산</w:t>
      </w:r>
      <w:r w:rsidRPr="00BE52D0">
        <w:rPr>
          <w:rFonts w:ascii="Google Sans" w:hAnsi="Google Sans" w:cs="Google Sans"/>
        </w:rPr>
        <w:t xml:space="preserve"> (Ideate)</w:t>
      </w:r>
    </w:p>
    <w:p w14:paraId="4A148740" w14:textId="77777777" w:rsidR="00FB3BE5" w:rsidRPr="00BE52D0" w:rsidRDefault="00136D96">
      <w:pPr>
        <w:pStyle w:val="2"/>
        <w:numPr>
          <w:ilvl w:val="0"/>
          <w:numId w:val="0"/>
        </w:numPr>
        <w:spacing w:before="360" w:after="360"/>
        <w:rPr>
          <w:rFonts w:ascii="Google Sans" w:hAnsi="Google Sans" w:cs="Google Sans"/>
        </w:rPr>
      </w:pPr>
      <w:r w:rsidRPr="00BE52D0">
        <w:rPr>
          <w:rFonts w:ascii="Google Sans" w:hAnsi="Google Sans" w:cs="Google Sans"/>
        </w:rPr>
        <w:t xml:space="preserve">3.1 </w:t>
      </w:r>
      <w:r w:rsidRPr="00BE52D0">
        <w:rPr>
          <w:rFonts w:ascii="Google Sans" w:hAnsi="Google Sans" w:cs="Google Sans"/>
        </w:rPr>
        <w:t>발산</w:t>
      </w:r>
      <w:r w:rsidRPr="00BE52D0">
        <w:rPr>
          <w:rFonts w:ascii="Google Sans" w:hAnsi="Google Sans" w:cs="Google Sans"/>
        </w:rPr>
        <w:t xml:space="preserve"> </w:t>
      </w:r>
      <w:r w:rsidRPr="00BE52D0">
        <w:rPr>
          <w:rFonts w:ascii="Google Sans" w:hAnsi="Google Sans" w:cs="Google Sans"/>
        </w:rPr>
        <w:t>활동</w:t>
      </w:r>
      <w:r w:rsidRPr="00BE52D0">
        <w:rPr>
          <w:rFonts w:ascii="Google Sans" w:hAnsi="Google Sans" w:cs="Google Sans"/>
        </w:rPr>
        <w:t xml:space="preserve"> </w:t>
      </w:r>
      <w:r w:rsidRPr="00BE52D0">
        <w:rPr>
          <w:rFonts w:ascii="Google Sans" w:hAnsi="Google Sans" w:cs="Google Sans"/>
        </w:rPr>
        <w:t>개요</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400"/>
        <w:gridCol w:w="2850"/>
        <w:gridCol w:w="1400"/>
        <w:gridCol w:w="2850"/>
      </w:tblGrid>
      <w:tr w:rsidR="00FB3BE5" w:rsidRPr="00BE52D0" w14:paraId="0B8F1410" w14:textId="77777777">
        <w:trPr>
          <w:cantSplit/>
          <w:trHeight w:val="420"/>
        </w:trPr>
        <w:tc>
          <w:tcPr>
            <w:tcW w:w="1400" w:type="dxa"/>
            <w:shd w:val="clear" w:color="auto" w:fill="DFDFDF"/>
            <w:vAlign w:val="center"/>
          </w:tcPr>
          <w:p w14:paraId="10958AA1"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일시</w:t>
            </w:r>
          </w:p>
        </w:tc>
        <w:tc>
          <w:tcPr>
            <w:tcW w:w="2850" w:type="dxa"/>
            <w:vAlign w:val="center"/>
          </w:tcPr>
          <w:p w14:paraId="53F3F6F0" w14:textId="77777777" w:rsidR="00FB3BE5" w:rsidRPr="00BE52D0" w:rsidRDefault="00FB3BE5">
            <w:pPr>
              <w:rPr>
                <w:rFonts w:ascii="Google Sans" w:hAnsi="Google Sans" w:cs="Google Sans"/>
              </w:rPr>
            </w:pPr>
            <w:r w:rsidRPr="00BE52D0">
              <w:rPr>
                <w:rFonts w:ascii="Google Sans" w:eastAsia="Noto Sans CJK KR" w:hAnsi="Google Sans" w:cs="Google Sans"/>
              </w:rPr>
              <w:t>2026. 09. 23.~09.27.</w:t>
            </w:r>
          </w:p>
        </w:tc>
        <w:tc>
          <w:tcPr>
            <w:tcW w:w="1400" w:type="dxa"/>
            <w:shd w:val="clear" w:color="auto" w:fill="DFDFDF"/>
            <w:vAlign w:val="center"/>
          </w:tcPr>
          <w:p w14:paraId="515534B8"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장소</w:t>
            </w:r>
          </w:p>
        </w:tc>
        <w:tc>
          <w:tcPr>
            <w:tcW w:w="2850" w:type="dxa"/>
            <w:vAlign w:val="center"/>
          </w:tcPr>
          <w:p w14:paraId="4CD46763"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rPr>
              <w:t>개인</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온라인</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정리</w:t>
            </w:r>
            <w:r w:rsidRPr="00BE52D0">
              <w:rPr>
                <w:rFonts w:ascii="Google Sans" w:eastAsia="Noto Sans CJK KR" w:hAnsi="Google Sans" w:cs="Google Sans"/>
              </w:rPr>
              <w:t xml:space="preserve"> / </w:t>
            </w:r>
            <w:r w:rsidRPr="00BE52D0">
              <w:rPr>
                <w:rFonts w:ascii="맑은 고딕" w:eastAsia="맑은 고딕" w:hAnsi="맑은 고딕" w:cs="맑은 고딕" w:hint="eastAsia"/>
              </w:rPr>
              <w:t>지인</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의견</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공유</w:t>
            </w:r>
          </w:p>
        </w:tc>
      </w:tr>
      <w:tr w:rsidR="00FB3BE5" w:rsidRPr="00BE52D0" w14:paraId="3A978836" w14:textId="77777777">
        <w:trPr>
          <w:cantSplit/>
          <w:trHeight w:val="420"/>
        </w:trPr>
        <w:tc>
          <w:tcPr>
            <w:tcW w:w="1400" w:type="dxa"/>
            <w:shd w:val="clear" w:color="auto" w:fill="DFDFDF"/>
            <w:vAlign w:val="center"/>
          </w:tcPr>
          <w:p w14:paraId="0B016E27"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참여자</w:t>
            </w:r>
          </w:p>
        </w:tc>
        <w:tc>
          <w:tcPr>
            <w:tcW w:w="2850" w:type="dxa"/>
            <w:vAlign w:val="center"/>
          </w:tcPr>
          <w:p w14:paraId="50EB7475" w14:textId="77777777" w:rsidR="00FB3BE5" w:rsidRPr="00BE52D0" w:rsidRDefault="00FB3BE5">
            <w:pPr>
              <w:rPr>
                <w:rFonts w:ascii="Google Sans" w:hAnsi="Google Sans" w:cs="Google Sans"/>
              </w:rPr>
            </w:pPr>
            <w:r w:rsidRPr="00BE52D0">
              <w:rPr>
                <w:rFonts w:ascii="맑은 고딕" w:eastAsia="맑은 고딕" w:hAnsi="맑은 고딕" w:cs="맑은 고딕" w:hint="eastAsia"/>
              </w:rPr>
              <w:t>본인</w:t>
            </w:r>
            <w:r w:rsidRPr="00BE52D0">
              <w:rPr>
                <w:rFonts w:ascii="Google Sans" w:eastAsia="Noto Sans CJK KR" w:hAnsi="Google Sans" w:cs="Google Sans"/>
              </w:rPr>
              <w:t xml:space="preserve"> + </w:t>
            </w:r>
            <w:r w:rsidRPr="00BE52D0">
              <w:rPr>
                <w:rFonts w:ascii="맑은 고딕" w:eastAsia="맑은 고딕" w:hAnsi="맑은 고딕" w:cs="맑은 고딕" w:hint="eastAsia"/>
              </w:rPr>
              <w:t>지인</w:t>
            </w:r>
            <w:r w:rsidRPr="00BE52D0">
              <w:rPr>
                <w:rFonts w:ascii="Google Sans" w:eastAsia="Noto Sans CJK KR" w:hAnsi="Google Sans" w:cs="Google Sans"/>
              </w:rPr>
              <w:t xml:space="preserve"> 2</w:t>
            </w:r>
            <w:r w:rsidRPr="00BE52D0">
              <w:rPr>
                <w:rFonts w:ascii="맑은 고딕" w:eastAsia="맑은 고딕" w:hAnsi="맑은 고딕" w:cs="맑은 고딕" w:hint="eastAsia"/>
              </w:rPr>
              <w:t>명</w:t>
            </w:r>
            <w:r w:rsidRPr="00BE52D0">
              <w:rPr>
                <w:rFonts w:ascii="Google Sans" w:eastAsia="Noto Sans CJK KR" w:hAnsi="Google Sans" w:cs="Google Sans"/>
              </w:rPr>
              <w:t>(</w:t>
            </w:r>
            <w:r w:rsidRPr="00BE52D0">
              <w:rPr>
                <w:rFonts w:ascii="맑은 고딕" w:eastAsia="맑은 고딕" w:hAnsi="맑은 고딕" w:cs="맑은 고딕" w:hint="eastAsia"/>
              </w:rPr>
              <w:t>간단</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의견</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공유</w:t>
            </w:r>
            <w:r w:rsidRPr="00BE52D0">
              <w:rPr>
                <w:rFonts w:ascii="Google Sans" w:eastAsia="Noto Sans CJK KR" w:hAnsi="Google Sans" w:cs="Google Sans"/>
              </w:rPr>
              <w:t>)</w:t>
            </w:r>
          </w:p>
        </w:tc>
        <w:tc>
          <w:tcPr>
            <w:tcW w:w="1400" w:type="dxa"/>
            <w:shd w:val="clear" w:color="auto" w:fill="DFDFDF"/>
            <w:vAlign w:val="center"/>
          </w:tcPr>
          <w:p w14:paraId="73DF7F5F"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소요</w:t>
            </w:r>
            <w:r w:rsidRPr="00BE52D0">
              <w:rPr>
                <w:rFonts w:ascii="Google Sans" w:eastAsia="맑은 고딕" w:hAnsi="Google Sans" w:cs="Google Sans"/>
                <w:b/>
              </w:rPr>
              <w:t xml:space="preserve"> </w:t>
            </w:r>
            <w:r w:rsidRPr="00BE52D0">
              <w:rPr>
                <w:rFonts w:ascii="Google Sans" w:eastAsia="맑은 고딕" w:hAnsi="Google Sans" w:cs="Google Sans"/>
                <w:b/>
              </w:rPr>
              <w:t>시간</w:t>
            </w:r>
          </w:p>
        </w:tc>
        <w:tc>
          <w:tcPr>
            <w:tcW w:w="2850" w:type="dxa"/>
            <w:vAlign w:val="center"/>
          </w:tcPr>
          <w:p w14:paraId="60265BAB" w14:textId="77777777" w:rsidR="00FB3BE5" w:rsidRPr="00BE52D0" w:rsidRDefault="00136D96">
            <w:pPr>
              <w:rPr>
                <w:rFonts w:ascii="Google Sans" w:hAnsi="Google Sans" w:cs="Google Sans"/>
              </w:rPr>
            </w:pPr>
            <w:r w:rsidRPr="00BE52D0">
              <w:rPr>
                <w:rFonts w:ascii="맑은 고딕" w:eastAsia="맑은 고딕" w:hAnsi="맑은 고딕" w:cs="맑은 고딕" w:hint="eastAsia"/>
              </w:rPr>
              <w:t>분산</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진행</w:t>
            </w:r>
            <w:r w:rsidRPr="00BE52D0">
              <w:rPr>
                <w:rFonts w:ascii="Google Sans" w:eastAsia="Noto Sans CJK KR" w:hAnsi="Google Sans" w:cs="Google Sans"/>
              </w:rPr>
              <w:t>(</w:t>
            </w:r>
            <w:r w:rsidRPr="00BE52D0">
              <w:rPr>
                <w:rFonts w:ascii="맑은 고딕" w:eastAsia="맑은 고딕" w:hAnsi="맑은 고딕" w:cs="맑은 고딕" w:hint="eastAsia"/>
              </w:rPr>
              <w:t>정확한</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시간</w:t>
            </w:r>
            <w:r w:rsidRPr="00BE52D0">
              <w:rPr>
                <w:rFonts w:ascii="Google Sans" w:eastAsia="Noto Sans CJK KR" w:hAnsi="Google Sans" w:cs="Google Sans"/>
              </w:rPr>
              <w:t xml:space="preserve"> </w:t>
            </w:r>
            <w:r w:rsidRPr="00BE52D0">
              <w:rPr>
                <w:rFonts w:ascii="맑은 고딕" w:eastAsia="맑은 고딕" w:hAnsi="맑은 고딕" w:cs="맑은 고딕" w:hint="eastAsia"/>
              </w:rPr>
              <w:t>미기록</w:t>
            </w:r>
            <w:r w:rsidRPr="00BE52D0">
              <w:rPr>
                <w:rFonts w:ascii="Google Sans" w:eastAsia="Noto Sans CJK KR" w:hAnsi="Google Sans" w:cs="Google Sans"/>
              </w:rPr>
              <w:t>)</w:t>
            </w:r>
          </w:p>
        </w:tc>
      </w:tr>
      <w:tr w:rsidR="00FB3BE5" w:rsidRPr="00BE52D0" w14:paraId="65B6911D" w14:textId="77777777">
        <w:trPr>
          <w:cantSplit/>
          <w:trHeight w:val="340"/>
        </w:trPr>
        <w:tc>
          <w:tcPr>
            <w:tcW w:w="8500" w:type="dxa"/>
            <w:gridSpan w:val="4"/>
            <w:shd w:val="clear" w:color="auto" w:fill="DFDFDF"/>
            <w:vAlign w:val="center"/>
          </w:tcPr>
          <w:p w14:paraId="62515855" w14:textId="77777777" w:rsidR="00FB3BE5" w:rsidRPr="00BE52D0" w:rsidRDefault="00136D96">
            <w:pPr>
              <w:jc w:val="center"/>
              <w:rPr>
                <w:rFonts w:ascii="Google Sans" w:hAnsi="Google Sans" w:cs="Google Sans"/>
              </w:rPr>
            </w:pPr>
            <w:r w:rsidRPr="00BE52D0">
              <w:rPr>
                <w:rFonts w:ascii="Google Sans" w:eastAsia="맑은 고딕" w:hAnsi="Google Sans" w:cs="Google Sans"/>
                <w:b/>
              </w:rPr>
              <w:t>사용한</w:t>
            </w:r>
            <w:r w:rsidRPr="00BE52D0">
              <w:rPr>
                <w:rFonts w:ascii="Google Sans" w:eastAsia="맑은 고딕" w:hAnsi="Google Sans" w:cs="Google Sans"/>
                <w:b/>
              </w:rPr>
              <w:t xml:space="preserve"> </w:t>
            </w:r>
            <w:r w:rsidRPr="00BE52D0">
              <w:rPr>
                <w:rFonts w:ascii="Google Sans" w:eastAsia="맑은 고딕" w:hAnsi="Google Sans" w:cs="Google Sans"/>
                <w:b/>
              </w:rPr>
              <w:t>발산</w:t>
            </w:r>
            <w:r w:rsidRPr="00BE52D0">
              <w:rPr>
                <w:rFonts w:ascii="Google Sans" w:eastAsia="맑은 고딕" w:hAnsi="Google Sans" w:cs="Google Sans"/>
                <w:b/>
              </w:rPr>
              <w:t xml:space="preserve"> </w:t>
            </w:r>
            <w:r w:rsidRPr="00BE52D0">
              <w:rPr>
                <w:rFonts w:ascii="Google Sans" w:eastAsia="맑은 고딕" w:hAnsi="Google Sans" w:cs="Google Sans"/>
                <w:b/>
              </w:rPr>
              <w:t>기법</w:t>
            </w:r>
            <w:r w:rsidRPr="00BE52D0">
              <w:rPr>
                <w:rFonts w:ascii="Google Sans" w:eastAsia="맑은 고딕" w:hAnsi="Google Sans" w:cs="Google Sans"/>
                <w:b/>
              </w:rPr>
              <w:t xml:space="preserve"> (</w:t>
            </w:r>
            <w:r w:rsidRPr="00BE52D0">
              <w:rPr>
                <w:rFonts w:ascii="Google Sans" w:eastAsia="맑은 고딕" w:hAnsi="Google Sans" w:cs="Google Sans"/>
                <w:b/>
              </w:rPr>
              <w:t>해당</w:t>
            </w:r>
            <w:r w:rsidRPr="00BE52D0">
              <w:rPr>
                <w:rFonts w:ascii="Google Sans" w:eastAsia="맑은 고딕" w:hAnsi="Google Sans" w:cs="Google Sans"/>
                <w:b/>
              </w:rPr>
              <w:t xml:space="preserve"> </w:t>
            </w:r>
            <w:r w:rsidRPr="00BE52D0">
              <w:rPr>
                <w:rFonts w:ascii="Google Sans" w:eastAsia="맑은 고딕" w:hAnsi="Google Sans" w:cs="Google Sans"/>
                <w:b/>
              </w:rPr>
              <w:t>항목에</w:t>
            </w:r>
            <w:r w:rsidRPr="00BE52D0">
              <w:rPr>
                <w:rFonts w:ascii="Google Sans" w:eastAsia="맑은 고딕" w:hAnsi="Google Sans" w:cs="Google Sans"/>
                <w:b/>
              </w:rPr>
              <w:t xml:space="preserve"> </w:t>
            </w:r>
            <w:r w:rsidRPr="00BE52D0">
              <w:rPr>
                <w:rFonts w:ascii="Segoe UI Emoji" w:eastAsia="맑은 고딕" w:hAnsi="Segoe UI Emoji" w:cs="Segoe UI Emoji"/>
                <w:b/>
              </w:rPr>
              <w:t>☑</w:t>
            </w:r>
            <w:r w:rsidRPr="00BE52D0">
              <w:rPr>
                <w:rFonts w:ascii="Google Sans" w:eastAsia="맑은 고딕" w:hAnsi="Google Sans" w:cs="Google Sans"/>
                <w:b/>
              </w:rPr>
              <w:t>)</w:t>
            </w:r>
          </w:p>
        </w:tc>
      </w:tr>
      <w:tr w:rsidR="00FB3BE5" w:rsidRPr="00BE52D0" w14:paraId="1D6FCBAF" w14:textId="77777777" w:rsidTr="00F06CAA">
        <w:trPr>
          <w:cantSplit/>
          <w:trHeight w:val="349"/>
        </w:trPr>
        <w:tc>
          <w:tcPr>
            <w:tcW w:w="8500" w:type="dxa"/>
            <w:gridSpan w:val="4"/>
            <w:vAlign w:val="center"/>
          </w:tcPr>
          <w:p w14:paraId="27E9F661" w14:textId="3323D030" w:rsidR="00FB3BE5" w:rsidRPr="00BE52D0" w:rsidRDefault="00136D96" w:rsidP="00D92C6D">
            <w:pPr>
              <w:jc w:val="center"/>
              <w:rPr>
                <w:rFonts w:ascii="Google Sans" w:eastAsia="맑은 고딕" w:hAnsi="Google Sans" w:cs="Google Sans"/>
              </w:rPr>
            </w:pPr>
            <w:r w:rsidRPr="00BE52D0">
              <w:rPr>
                <w:rFonts w:ascii="Segoe UI Emoji" w:eastAsia="Noto Sans CJK KR" w:hAnsi="Segoe UI Emoji" w:cs="Segoe UI Emoji"/>
                <w:sz w:val="16"/>
              </w:rPr>
              <w:t>☑</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브레인스토밍</w:t>
            </w:r>
            <w:r w:rsidRPr="00BE52D0">
              <w:rPr>
                <w:rFonts w:ascii="Google Sans" w:eastAsia="Noto Sans CJK KR" w:hAnsi="Google Sans" w:cs="Google Sans"/>
                <w:sz w:val="16"/>
              </w:rPr>
              <w:t xml:space="preserve">    </w:t>
            </w:r>
            <w:r w:rsidR="00D92C6D" w:rsidRPr="00BE52D0">
              <w:rPr>
                <w:rFonts w:ascii="Segoe UI Emoji" w:eastAsia="Noto Sans CJK KR" w:hAnsi="Segoe UI Emoji" w:cs="Segoe UI Emoji"/>
                <w:sz w:val="16"/>
              </w:rPr>
              <w:t>☑</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시각자극법</w:t>
            </w:r>
            <w:r w:rsidR="00D92C6D" w:rsidRPr="00BE52D0">
              <w:rPr>
                <w:rFonts w:ascii="Segoe UI Emoji" w:eastAsia="Noto Sans CJK KR" w:hAnsi="Segoe UI Emoji" w:cs="Segoe UI Emoji"/>
                <w:sz w:val="16"/>
              </w:rPr>
              <w:t>☑</w:t>
            </w:r>
            <w:r w:rsidR="00D92C6D" w:rsidRPr="00BE52D0">
              <w:rPr>
                <w:rFonts w:ascii="Google Sans" w:eastAsia="Noto Sans CJK KR" w:hAnsi="Google Sans" w:cs="Google Sans"/>
                <w:sz w:val="16"/>
              </w:rPr>
              <w:t xml:space="preserve"> </w:t>
            </w:r>
            <w:r w:rsidR="00D92C6D" w:rsidRPr="00BE52D0">
              <w:rPr>
                <w:rFonts w:ascii="Google Sans" w:eastAsia="맑은 고딕" w:hAnsi="Google Sans" w:cs="Google Sans"/>
                <w:sz w:val="16"/>
              </w:rPr>
              <w:t>아이디어를</w:t>
            </w:r>
            <w:r w:rsidR="00D92C6D" w:rsidRPr="00BE52D0">
              <w:rPr>
                <w:rFonts w:ascii="Google Sans" w:eastAsia="맑은 고딕" w:hAnsi="Google Sans" w:cs="Google Sans"/>
                <w:sz w:val="16"/>
              </w:rPr>
              <w:t xml:space="preserve"> </w:t>
            </w:r>
            <w:r w:rsidR="00D92C6D" w:rsidRPr="00BE52D0">
              <w:rPr>
                <w:rFonts w:ascii="Google Sans" w:eastAsia="맑은 고딕" w:hAnsi="Google Sans" w:cs="Google Sans"/>
                <w:sz w:val="16"/>
              </w:rPr>
              <w:t>담을</w:t>
            </w:r>
            <w:r w:rsidR="00D92C6D" w:rsidRPr="00BE52D0">
              <w:rPr>
                <w:rFonts w:ascii="Google Sans" w:eastAsia="맑은 고딕" w:hAnsi="Google Sans" w:cs="Google Sans"/>
                <w:sz w:val="16"/>
              </w:rPr>
              <w:t xml:space="preserve"> </w:t>
            </w:r>
            <w:r w:rsidR="00D92C6D" w:rsidRPr="00BE52D0">
              <w:rPr>
                <w:rFonts w:ascii="Google Sans" w:eastAsia="맑은 고딕" w:hAnsi="Google Sans" w:cs="Google Sans"/>
                <w:sz w:val="16"/>
              </w:rPr>
              <w:t>공간</w:t>
            </w:r>
          </w:p>
        </w:tc>
      </w:tr>
    </w:tbl>
    <w:p w14:paraId="5E05925A" w14:textId="61D231B3" w:rsidR="00FB3BE5" w:rsidRPr="00BE52D0" w:rsidRDefault="00136D96" w:rsidP="00F06CAA">
      <w:pPr>
        <w:pStyle w:val="2"/>
        <w:numPr>
          <w:ilvl w:val="0"/>
          <w:numId w:val="0"/>
        </w:numPr>
        <w:spacing w:before="360" w:after="360"/>
        <w:rPr>
          <w:rFonts w:ascii="Google Sans" w:hAnsi="Google Sans" w:cs="Google Sans"/>
        </w:rPr>
      </w:pPr>
      <w:r w:rsidRPr="00BE52D0">
        <w:rPr>
          <w:rFonts w:ascii="Google Sans" w:hAnsi="Google Sans" w:cs="Google Sans"/>
        </w:rPr>
        <w:t xml:space="preserve">3.2 </w:t>
      </w:r>
      <w:r w:rsidRPr="00BE52D0">
        <w:rPr>
          <w:rFonts w:ascii="Google Sans" w:hAnsi="Google Sans" w:cs="Google Sans"/>
        </w:rPr>
        <w:t>발산</w:t>
      </w:r>
      <w:r w:rsidRPr="00BE52D0">
        <w:rPr>
          <w:rFonts w:ascii="Google Sans" w:hAnsi="Google Sans" w:cs="Google Sans"/>
        </w:rPr>
        <w:t xml:space="preserve"> </w:t>
      </w:r>
      <w:r w:rsidRPr="00BE52D0">
        <w:rPr>
          <w:rFonts w:ascii="Google Sans" w:hAnsi="Google Sans" w:cs="Google Sans"/>
        </w:rPr>
        <w:t>회의</w:t>
      </w:r>
      <w:r w:rsidRPr="00BE52D0">
        <w:rPr>
          <w:rFonts w:ascii="Google Sans" w:hAnsi="Google Sans" w:cs="Google Sans"/>
        </w:rPr>
        <w:t xml:space="preserve"> </w:t>
      </w:r>
      <w:r w:rsidRPr="00BE52D0">
        <w:rPr>
          <w:rFonts w:ascii="Google Sans" w:hAnsi="Google Sans" w:cs="Google Sans"/>
        </w:rPr>
        <w:t>장면</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rsidRPr="00BE52D0" w14:paraId="3DEA480A" w14:textId="77777777">
        <w:trPr>
          <w:trHeight w:val="3000"/>
        </w:trPr>
        <w:tc>
          <w:tcPr>
            <w:tcW w:w="8500" w:type="dxa"/>
          </w:tcPr>
          <w:p w14:paraId="74DB0699" w14:textId="1D214B7E" w:rsidR="00D92C6D" w:rsidRPr="00BE52D0" w:rsidRDefault="004E516B">
            <w:pPr>
              <w:rPr>
                <w:rFonts w:ascii="Google Sans" w:eastAsia="맑은 고딕" w:hAnsi="Google Sans" w:cs="Google Sans"/>
                <w:sz w:val="17"/>
              </w:rPr>
            </w:pPr>
            <w:r>
              <w:rPr>
                <w:rFonts w:ascii="Google Sans" w:eastAsia="맑은 고딕" w:hAnsi="Google Sans" w:cs="Google Sans"/>
                <w:sz w:val="17"/>
              </w:rPr>
              <w:pict w14:anchorId="491AF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233.25pt">
                  <v:imagedata r:id="rId8" o:title=""/>
                </v:shape>
              </w:pict>
            </w:r>
          </w:p>
          <w:p w14:paraId="16CC7D29" w14:textId="774E71B1" w:rsidR="00FB3BE5" w:rsidRPr="00BE52D0" w:rsidRDefault="00136D96">
            <w:pPr>
              <w:rPr>
                <w:rFonts w:ascii="Google Sans" w:eastAsia="Noto Sans CJK KR" w:hAnsi="Google Sans" w:cs="Google Sans"/>
                <w:sz w:val="17"/>
              </w:rPr>
            </w:pPr>
            <w:r w:rsidRPr="00BE52D0">
              <w:rPr>
                <w:rFonts w:ascii="맑은 고딕" w:eastAsia="맑은 고딕" w:hAnsi="맑은 고딕" w:cs="맑은 고딕" w:hint="eastAsia"/>
                <w:sz w:val="17"/>
              </w:rPr>
              <w:t>개인</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브레인스토밍과</w:t>
            </w:r>
            <w:r w:rsidRPr="00BE52D0">
              <w:rPr>
                <w:rFonts w:ascii="Google Sans" w:eastAsia="Noto Sans CJK KR" w:hAnsi="Google Sans" w:cs="Google Sans"/>
                <w:sz w:val="17"/>
              </w:rPr>
              <w:t xml:space="preserve"> GPT </w:t>
            </w:r>
            <w:r w:rsidRPr="00BE52D0">
              <w:rPr>
                <w:rFonts w:ascii="맑은 고딕" w:eastAsia="맑은 고딕" w:hAnsi="맑은 고딕" w:cs="맑은 고딕" w:hint="eastAsia"/>
                <w:sz w:val="17"/>
              </w:rPr>
              <w:t>대화를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통해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아이디어를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정리하고</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지인</w:t>
            </w:r>
            <w:r w:rsidRPr="00BE52D0">
              <w:rPr>
                <w:rFonts w:ascii="Google Sans" w:eastAsia="Noto Sans CJK KR" w:hAnsi="Google Sans" w:cs="Google Sans"/>
                <w:sz w:val="17"/>
              </w:rPr>
              <w:t xml:space="preserve"> 2</w:t>
            </w:r>
            <w:r w:rsidRPr="00BE52D0">
              <w:rPr>
                <w:rFonts w:ascii="맑은 고딕" w:eastAsia="맑은 고딕" w:hAnsi="맑은 고딕" w:cs="맑은 고딕" w:hint="eastAsia"/>
                <w:sz w:val="17"/>
              </w:rPr>
              <w:t>명과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짧게</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의견을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공유해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다음</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내용을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통합했</w:t>
            </w:r>
            <w:r w:rsidR="00F06CAA" w:rsidRPr="00BE52D0">
              <w:rPr>
                <w:rFonts w:ascii="Google Sans" w:eastAsia="맑은 고딕" w:hAnsi="Google Sans" w:cs="Google Sans"/>
                <w:sz w:val="17"/>
              </w:rPr>
              <w:t>습니다</w:t>
            </w:r>
            <w:r w:rsidR="00F06CAA" w:rsidRPr="00BE52D0">
              <w:rPr>
                <w:rFonts w:ascii="Google Sans" w:eastAsia="맑은 고딕" w:hAnsi="Google Sans" w:cs="Google Sans"/>
                <w:sz w:val="17"/>
              </w:rPr>
              <w:t>.</w:t>
            </w:r>
            <w:r w:rsidRPr="00BE52D0">
              <w:rPr>
                <w:rFonts w:ascii="Google Sans" w:eastAsia="Noto Sans CJK KR" w:hAnsi="Google Sans" w:cs="Google Sans"/>
                <w:sz w:val="17"/>
              </w:rPr>
              <w:br/>
              <w:t xml:space="preserve">· </w:t>
            </w:r>
            <w:r w:rsidRPr="00BE52D0">
              <w:rPr>
                <w:rFonts w:ascii="맑은 고딕" w:eastAsia="맑은 고딕" w:hAnsi="맑은 고딕" w:cs="맑은 고딕" w:hint="eastAsia"/>
                <w:sz w:val="17"/>
              </w:rPr>
              <w:t>단순한</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장소</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소개는</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이미</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많고</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차별성이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약하므로</w:t>
            </w:r>
            <w:r w:rsidRPr="00BE52D0">
              <w:rPr>
                <w:rFonts w:ascii="Google Sans" w:eastAsia="Noto Sans CJK KR" w:hAnsi="Google Sans" w:cs="Google Sans"/>
                <w:sz w:val="17"/>
              </w:rPr>
              <w:t>, “</w:t>
            </w:r>
            <w:r w:rsidRPr="00BE52D0">
              <w:rPr>
                <w:rFonts w:ascii="맑은 고딕" w:eastAsia="맑은 고딕" w:hAnsi="맑은 고딕" w:cs="맑은 고딕" w:hint="eastAsia"/>
                <w:sz w:val="17"/>
              </w:rPr>
              <w:t>왜</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중요한지</w:t>
            </w:r>
            <w:r w:rsidRPr="00BE52D0">
              <w:rPr>
                <w:rFonts w:ascii="Google Sans" w:eastAsia="Noto Sans CJK KR" w:hAnsi="Google Sans" w:cs="Google Sans"/>
                <w:sz w:val="17"/>
              </w:rPr>
              <w:t>·</w:t>
            </w:r>
            <w:r w:rsidRPr="00BE52D0">
              <w:rPr>
                <w:rFonts w:ascii="맑은 고딕" w:eastAsia="맑은 고딕" w:hAnsi="맑은 고딕" w:cs="맑은 고딕" w:hint="eastAsia"/>
                <w:sz w:val="17"/>
              </w:rPr>
              <w:t>무엇이</w:t>
            </w:r>
            <w:r w:rsidRPr="00BE52D0">
              <w:rPr>
                <w:rFonts w:ascii="Google Sans" w:eastAsia="Noto Sans CJK KR" w:hAnsi="Google Sans" w:cs="Google Sans"/>
                <w:sz w:val="17"/>
              </w:rPr>
              <w:t xml:space="preserve"> </w:t>
            </w:r>
            <w:proofErr w:type="spellStart"/>
            <w:r w:rsidRPr="00BE52D0">
              <w:rPr>
                <w:rFonts w:ascii="맑은 고딕" w:eastAsia="맑은 고딕" w:hAnsi="맑은 고딕" w:cs="맑은 고딕" w:hint="eastAsia"/>
                <w:sz w:val="17"/>
              </w:rPr>
              <w:t>다른지</w:t>
            </w:r>
            <w:proofErr w:type="spellEnd"/>
            <w:r w:rsidRPr="00BE52D0">
              <w:rPr>
                <w:rFonts w:ascii="Google Sans" w:eastAsia="Noto Sans CJK KR" w:hAnsi="Google Sans" w:cs="Google Sans"/>
                <w:sz w:val="17"/>
              </w:rPr>
              <w:t>”</w:t>
            </w:r>
            <w:proofErr w:type="spellStart"/>
            <w:r w:rsidRPr="00BE52D0">
              <w:rPr>
                <w:rFonts w:ascii="맑은 고딕" w:eastAsia="맑은 고딕" w:hAnsi="맑은 고딕" w:cs="맑은 고딕" w:hint="eastAsia"/>
                <w:sz w:val="17"/>
              </w:rPr>
              <w:t>를</w:t>
            </w:r>
            <w:proofErr w:type="spellEnd"/>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설명하는</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방향이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필요함</w:t>
            </w:r>
            <w:r w:rsidRPr="00BE52D0">
              <w:rPr>
                <w:rFonts w:ascii="Google Sans" w:eastAsia="Noto Sans CJK KR" w:hAnsi="Google Sans" w:cs="Google Sans"/>
                <w:sz w:val="17"/>
              </w:rPr>
              <w:t>.</w:t>
            </w:r>
            <w:r w:rsidR="00F06CAA"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경복궁에는</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기존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가이드가</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있으므로</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가이드가</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있어도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남는</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문제를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찾아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그</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부분을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보완해야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함</w:t>
            </w:r>
            <w:r w:rsidRPr="00BE52D0">
              <w:rPr>
                <w:rFonts w:ascii="Google Sans" w:eastAsia="Noto Sans CJK KR" w:hAnsi="Google Sans" w:cs="Google Sans"/>
                <w:sz w:val="17"/>
              </w:rPr>
              <w:t>.</w:t>
            </w:r>
            <w:r w:rsidRPr="00BE52D0">
              <w:rPr>
                <w:rFonts w:ascii="Google Sans" w:eastAsia="Noto Sans CJK KR" w:hAnsi="Google Sans" w:cs="Google Sans"/>
                <w:sz w:val="17"/>
              </w:rPr>
              <w:br/>
              <w:t>· Odii</w:t>
            </w:r>
            <w:r w:rsidRPr="00BE52D0">
              <w:rPr>
                <w:rFonts w:ascii="맑은 고딕" w:eastAsia="맑은 고딕" w:hAnsi="맑은 고딕" w:cs="맑은 고딕" w:hint="eastAsia"/>
                <w:sz w:val="17"/>
              </w:rPr>
              <w:t>라는</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기존</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서비스가</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있으므로</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동일한</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오디오</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설명을</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반복하기보다</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눈앞</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대상</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식별</w:t>
            </w:r>
            <w:r w:rsidRPr="00BE52D0">
              <w:rPr>
                <w:rFonts w:ascii="Google Sans" w:eastAsia="Noto Sans CJK KR" w:hAnsi="Google Sans" w:cs="Google Sans"/>
                <w:sz w:val="17"/>
              </w:rPr>
              <w:t>·</w:t>
            </w:r>
            <w:r w:rsidRPr="00BE52D0">
              <w:rPr>
                <w:rFonts w:ascii="맑은 고딕" w:eastAsia="맑은 고딕" w:hAnsi="맑은 고딕" w:cs="맑은 고딕" w:hint="eastAsia"/>
                <w:sz w:val="17"/>
              </w:rPr>
              <w:t>구별</w:t>
            </w:r>
            <w:r w:rsidRPr="00BE52D0">
              <w:rPr>
                <w:rFonts w:ascii="Google Sans" w:eastAsia="Noto Sans CJK KR" w:hAnsi="Google Sans" w:cs="Google Sans"/>
                <w:sz w:val="17"/>
              </w:rPr>
              <w:t>·</w:t>
            </w:r>
            <w:r w:rsidRPr="00BE52D0">
              <w:rPr>
                <w:rFonts w:ascii="맑은 고딕" w:eastAsia="맑은 고딕" w:hAnsi="맑은 고딕" w:cs="맑은 고딕" w:hint="eastAsia"/>
                <w:sz w:val="17"/>
              </w:rPr>
              <w:t>설명</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연결</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등</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다른</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가치를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검토해야</w:t>
            </w:r>
            <w:r w:rsidRPr="00BE52D0">
              <w:rPr>
                <w:rFonts w:ascii="Google Sans" w:eastAsia="Noto Sans CJK KR" w:hAnsi="Google Sans" w:cs="Google Sans"/>
                <w:sz w:val="17"/>
              </w:rPr>
              <w:t xml:space="preserve"> </w:t>
            </w:r>
            <w:r w:rsidRPr="00BE52D0">
              <w:rPr>
                <w:rFonts w:ascii="맑은 고딕" w:eastAsia="맑은 고딕" w:hAnsi="맑은 고딕" w:cs="맑은 고딕" w:hint="eastAsia"/>
                <w:sz w:val="17"/>
              </w:rPr>
              <w:t>함</w:t>
            </w:r>
            <w:r w:rsidRPr="00BE52D0">
              <w:rPr>
                <w:rFonts w:ascii="Google Sans" w:eastAsia="Noto Sans CJK KR" w:hAnsi="Google Sans" w:cs="Google Sans"/>
                <w:sz w:val="17"/>
              </w:rPr>
              <w:t>.</w:t>
            </w:r>
          </w:p>
        </w:tc>
      </w:tr>
    </w:tbl>
    <w:p w14:paraId="5C60D3BB" w14:textId="7B3BA042" w:rsidR="00FB3BE5" w:rsidRPr="00BE52D0" w:rsidRDefault="00136D96" w:rsidP="0018072C">
      <w:pPr>
        <w:pStyle w:val="2"/>
        <w:numPr>
          <w:ilvl w:val="0"/>
          <w:numId w:val="0"/>
        </w:numPr>
        <w:spacing w:before="360" w:after="360"/>
        <w:rPr>
          <w:rFonts w:ascii="Google Sans" w:hAnsi="Google Sans" w:cs="Google Sans"/>
        </w:rPr>
      </w:pPr>
      <w:r w:rsidRPr="00BE52D0">
        <w:rPr>
          <w:rFonts w:ascii="Google Sans" w:hAnsi="Google Sans" w:cs="Google Sans"/>
        </w:rPr>
        <w:lastRenderedPageBreak/>
        <w:t xml:space="preserve">3.3 </w:t>
      </w:r>
      <w:r w:rsidRPr="00BE52D0">
        <w:rPr>
          <w:rFonts w:ascii="Google Sans" w:hAnsi="Google Sans" w:cs="Google Sans"/>
        </w:rPr>
        <w:t>도출</w:t>
      </w:r>
      <w:r w:rsidRPr="00BE52D0">
        <w:rPr>
          <w:rFonts w:ascii="Google Sans" w:hAnsi="Google Sans" w:cs="Google Sans"/>
        </w:rPr>
        <w:t xml:space="preserve"> </w:t>
      </w:r>
      <w:r w:rsidRPr="00BE52D0">
        <w:rPr>
          <w:rFonts w:ascii="Google Sans" w:hAnsi="Google Sans" w:cs="Google Sans"/>
        </w:rPr>
        <w:t>아이디어</w:t>
      </w:r>
      <w:r w:rsidRPr="00BE52D0">
        <w:rPr>
          <w:rFonts w:ascii="Google Sans" w:hAnsi="Google Sans" w:cs="Google Sans"/>
        </w:rPr>
        <w:t xml:space="preserve"> </w:t>
      </w:r>
      <w:r w:rsidRPr="00BE52D0">
        <w:rPr>
          <w:rFonts w:ascii="Google Sans" w:hAnsi="Google Sans" w:cs="Google Sans"/>
        </w:rPr>
        <w:t>전체</w:t>
      </w:r>
      <w:r w:rsidRPr="00BE52D0">
        <w:rPr>
          <w:rFonts w:ascii="Google Sans" w:hAnsi="Google Sans" w:cs="Google Sans"/>
        </w:rPr>
        <w:t xml:space="preserve"> </w:t>
      </w:r>
      <w:r w:rsidRPr="00BE52D0">
        <w:rPr>
          <w:rFonts w:ascii="Google Sans" w:hAnsi="Google Sans" w:cs="Google Sans"/>
        </w:rPr>
        <w:t>목록</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4400"/>
        <w:gridCol w:w="2000"/>
        <w:gridCol w:w="1400"/>
      </w:tblGrid>
      <w:tr w:rsidR="00FB3BE5" w:rsidRPr="00BE52D0" w14:paraId="3749D94D" w14:textId="77777777">
        <w:trPr>
          <w:cantSplit/>
          <w:trHeight w:val="420"/>
          <w:tblHeader/>
        </w:trPr>
        <w:tc>
          <w:tcPr>
            <w:tcW w:w="700" w:type="dxa"/>
            <w:shd w:val="clear" w:color="auto" w:fill="DFDFDF"/>
            <w:vAlign w:val="center"/>
          </w:tcPr>
          <w:p w14:paraId="09A79C81" w14:textId="77777777" w:rsidR="00FB3BE5" w:rsidRPr="00BE52D0" w:rsidRDefault="00136D96">
            <w:pPr>
              <w:jc w:val="center"/>
              <w:rPr>
                <w:rFonts w:ascii="Google Sans" w:eastAsia="Pretendard" w:hAnsi="Google Sans" w:cs="Google Sans"/>
              </w:rPr>
            </w:pPr>
            <w:r w:rsidRPr="00BE52D0">
              <w:rPr>
                <w:rFonts w:ascii="Google Sans" w:eastAsia="Pretendard" w:hAnsi="Google Sans" w:cs="Google Sans"/>
                <w:b/>
              </w:rPr>
              <w:t>번호</w:t>
            </w:r>
          </w:p>
        </w:tc>
        <w:tc>
          <w:tcPr>
            <w:tcW w:w="4400" w:type="dxa"/>
            <w:shd w:val="clear" w:color="auto" w:fill="DFDFDF"/>
            <w:vAlign w:val="center"/>
          </w:tcPr>
          <w:p w14:paraId="7E2BC618" w14:textId="77777777" w:rsidR="00FB3BE5" w:rsidRPr="00BE52D0" w:rsidRDefault="00136D96">
            <w:pPr>
              <w:jc w:val="center"/>
              <w:rPr>
                <w:rFonts w:ascii="Google Sans" w:eastAsia="Pretendard" w:hAnsi="Google Sans" w:cs="Google Sans"/>
              </w:rPr>
            </w:pPr>
            <w:r w:rsidRPr="00BE52D0">
              <w:rPr>
                <w:rFonts w:ascii="Google Sans" w:eastAsia="Pretendard" w:hAnsi="Google Sans" w:cs="Google Sans"/>
                <w:b/>
              </w:rPr>
              <w:t>아이디어</w:t>
            </w:r>
          </w:p>
        </w:tc>
        <w:tc>
          <w:tcPr>
            <w:tcW w:w="2000" w:type="dxa"/>
            <w:shd w:val="clear" w:color="auto" w:fill="DFDFDF"/>
            <w:vAlign w:val="center"/>
          </w:tcPr>
          <w:p w14:paraId="705B80A0" w14:textId="77777777" w:rsidR="00FB3BE5" w:rsidRPr="00BE52D0" w:rsidRDefault="00136D96">
            <w:pPr>
              <w:jc w:val="center"/>
              <w:rPr>
                <w:rFonts w:ascii="Google Sans" w:eastAsia="Pretendard" w:hAnsi="Google Sans" w:cs="Google Sans"/>
              </w:rPr>
            </w:pPr>
            <w:r w:rsidRPr="00BE52D0">
              <w:rPr>
                <w:rFonts w:ascii="Google Sans" w:eastAsia="Pretendard" w:hAnsi="Google Sans" w:cs="Google Sans"/>
                <w:b/>
              </w:rPr>
              <w:t>도출</w:t>
            </w:r>
            <w:r w:rsidRPr="00BE52D0">
              <w:rPr>
                <w:rFonts w:ascii="Google Sans" w:eastAsia="Pretendard" w:hAnsi="Google Sans" w:cs="Google Sans"/>
                <w:b/>
              </w:rPr>
              <w:t xml:space="preserve"> </w:t>
            </w:r>
            <w:r w:rsidRPr="00BE52D0">
              <w:rPr>
                <w:rFonts w:ascii="Google Sans" w:eastAsia="Pretendard" w:hAnsi="Google Sans" w:cs="Google Sans"/>
                <w:b/>
              </w:rPr>
              <w:t>기법</w:t>
            </w:r>
            <w:r w:rsidRPr="00BE52D0">
              <w:rPr>
                <w:rFonts w:ascii="Google Sans" w:eastAsia="Pretendard" w:hAnsi="Google Sans" w:cs="Google Sans"/>
                <w:b/>
              </w:rPr>
              <w:t xml:space="preserve"> · </w:t>
            </w:r>
            <w:r w:rsidRPr="00BE52D0">
              <w:rPr>
                <w:rFonts w:ascii="Google Sans" w:eastAsia="Pretendard" w:hAnsi="Google Sans" w:cs="Google Sans"/>
                <w:b/>
              </w:rPr>
              <w:t>자극</w:t>
            </w:r>
            <w:r w:rsidRPr="00BE52D0">
              <w:rPr>
                <w:rFonts w:ascii="Google Sans" w:eastAsia="Pretendard" w:hAnsi="Google Sans" w:cs="Google Sans"/>
                <w:b/>
              </w:rPr>
              <w:t xml:space="preserve"> </w:t>
            </w:r>
            <w:r w:rsidRPr="00BE52D0">
              <w:rPr>
                <w:rFonts w:ascii="Google Sans" w:eastAsia="Pretendard" w:hAnsi="Google Sans" w:cs="Google Sans"/>
                <w:b/>
              </w:rPr>
              <w:t>단어</w:t>
            </w:r>
          </w:p>
        </w:tc>
        <w:tc>
          <w:tcPr>
            <w:tcW w:w="1400" w:type="dxa"/>
            <w:shd w:val="clear" w:color="auto" w:fill="DFDFDF"/>
            <w:vAlign w:val="center"/>
          </w:tcPr>
          <w:p w14:paraId="01626859" w14:textId="77777777" w:rsidR="00FB3BE5" w:rsidRPr="00BE52D0" w:rsidRDefault="00136D96">
            <w:pPr>
              <w:jc w:val="center"/>
              <w:rPr>
                <w:rFonts w:ascii="Google Sans" w:eastAsia="Pretendard" w:hAnsi="Google Sans" w:cs="Google Sans"/>
              </w:rPr>
            </w:pPr>
            <w:r w:rsidRPr="00BE52D0">
              <w:rPr>
                <w:rFonts w:ascii="Google Sans" w:eastAsia="Pretendard" w:hAnsi="Google Sans" w:cs="Google Sans"/>
                <w:b/>
              </w:rPr>
              <w:t>제안자</w:t>
            </w:r>
          </w:p>
        </w:tc>
      </w:tr>
      <w:tr w:rsidR="00FB3BE5" w:rsidRPr="00BE52D0" w14:paraId="2D07474F" w14:textId="77777777">
        <w:trPr>
          <w:cantSplit/>
          <w:trHeight w:val="380"/>
        </w:trPr>
        <w:tc>
          <w:tcPr>
            <w:tcW w:w="700" w:type="dxa"/>
            <w:vAlign w:val="center"/>
          </w:tcPr>
          <w:p w14:paraId="272236F1" w14:textId="77777777" w:rsidR="00FB3BE5" w:rsidRPr="00BE52D0" w:rsidRDefault="00136D96">
            <w:pPr>
              <w:jc w:val="center"/>
              <w:rPr>
                <w:rFonts w:ascii="Google Sans" w:eastAsia="Pretendard" w:hAnsi="Google Sans" w:cs="Google Sans"/>
              </w:rPr>
            </w:pPr>
            <w:r w:rsidRPr="00BE52D0">
              <w:rPr>
                <w:rFonts w:ascii="Google Sans" w:eastAsia="Pretendard" w:hAnsi="Google Sans" w:cs="Google Sans"/>
                <w:sz w:val="16"/>
              </w:rPr>
              <w:t>1</w:t>
            </w:r>
          </w:p>
        </w:tc>
        <w:tc>
          <w:tcPr>
            <w:tcW w:w="4400" w:type="dxa"/>
            <w:vAlign w:val="center"/>
          </w:tcPr>
          <w:p w14:paraId="66A283EE" w14:textId="77777777" w:rsidR="00FB3BE5" w:rsidRPr="00BE52D0" w:rsidRDefault="00FB3BE5">
            <w:pPr>
              <w:rPr>
                <w:rFonts w:ascii="Google Sans" w:eastAsia="Pretendard" w:hAnsi="Google Sans" w:cs="Google Sans"/>
              </w:rPr>
            </w:pPr>
            <w:r w:rsidRPr="00BE52D0">
              <w:rPr>
                <w:rFonts w:ascii="Google Sans" w:eastAsia="Pretendard" w:hAnsi="Google Sans" w:cs="Google Sans"/>
                <w:sz w:val="16"/>
              </w:rPr>
              <w:t>한글</w:t>
            </w:r>
            <w:r w:rsidRPr="00BE52D0">
              <w:rPr>
                <w:rFonts w:ascii="Google Sans" w:eastAsia="Pretendard" w:hAnsi="Google Sans" w:cs="Google Sans"/>
                <w:sz w:val="16"/>
              </w:rPr>
              <w:t>·</w:t>
            </w:r>
            <w:r w:rsidRPr="00BE52D0">
              <w:rPr>
                <w:rFonts w:ascii="Google Sans" w:eastAsia="Pretendard" w:hAnsi="Google Sans" w:cs="Google Sans"/>
                <w:sz w:val="16"/>
              </w:rPr>
              <w:t>영문</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w:t>
            </w:r>
            <w:r w:rsidRPr="00BE52D0">
              <w:rPr>
                <w:rFonts w:ascii="Google Sans" w:eastAsia="Pretendard" w:hAnsi="Google Sans" w:cs="Google Sans"/>
                <w:sz w:val="16"/>
              </w:rPr>
              <w:t>시설</w:t>
            </w:r>
            <w:r w:rsidRPr="00BE52D0">
              <w:rPr>
                <w:rFonts w:ascii="Google Sans" w:eastAsia="Pretendard" w:hAnsi="Google Sans" w:cs="Google Sans"/>
                <w:sz w:val="16"/>
              </w:rPr>
              <w:t xml:space="preserve"> </w:t>
            </w:r>
            <w:r w:rsidRPr="00BE52D0">
              <w:rPr>
                <w:rFonts w:ascii="Google Sans" w:eastAsia="Pretendard" w:hAnsi="Google Sans" w:cs="Google Sans"/>
                <w:sz w:val="16"/>
              </w:rPr>
              <w:t>이름으로</w:t>
            </w:r>
            <w:r w:rsidRPr="00BE52D0">
              <w:rPr>
                <w:rFonts w:ascii="Google Sans" w:eastAsia="Pretendard" w:hAnsi="Google Sans" w:cs="Google Sans"/>
                <w:sz w:val="16"/>
              </w:rPr>
              <w:t xml:space="preserve"> </w:t>
            </w:r>
            <w:r w:rsidRPr="00BE52D0">
              <w:rPr>
                <w:rFonts w:ascii="Google Sans" w:eastAsia="Pretendard" w:hAnsi="Google Sans" w:cs="Google Sans"/>
                <w:sz w:val="16"/>
              </w:rPr>
              <w:t>직접</w:t>
            </w:r>
            <w:r w:rsidRPr="00BE52D0">
              <w:rPr>
                <w:rFonts w:ascii="Google Sans" w:eastAsia="Pretendard" w:hAnsi="Google Sans" w:cs="Google Sans"/>
                <w:sz w:val="16"/>
              </w:rPr>
              <w:t xml:space="preserve"> </w:t>
            </w:r>
            <w:r w:rsidRPr="00BE52D0">
              <w:rPr>
                <w:rFonts w:ascii="Google Sans" w:eastAsia="Pretendard" w:hAnsi="Google Sans" w:cs="Google Sans"/>
                <w:sz w:val="16"/>
              </w:rPr>
              <w:t>검색</w:t>
            </w:r>
          </w:p>
        </w:tc>
        <w:tc>
          <w:tcPr>
            <w:tcW w:w="2000" w:type="dxa"/>
            <w:vAlign w:val="center"/>
          </w:tcPr>
          <w:p w14:paraId="03AC2D23" w14:textId="6A891447" w:rsidR="00FB3BE5" w:rsidRPr="00BE52D0" w:rsidRDefault="00FB3BE5">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이름을</w:t>
            </w:r>
            <w:r w:rsidRPr="00BE52D0">
              <w:rPr>
                <w:rFonts w:ascii="Google Sans" w:eastAsia="Pretendard" w:hAnsi="Google Sans" w:cs="Google Sans"/>
                <w:sz w:val="16"/>
              </w:rPr>
              <w:t xml:space="preserve"> </w:t>
            </w:r>
            <w:r w:rsidRPr="00BE52D0">
              <w:rPr>
                <w:rFonts w:ascii="Google Sans" w:eastAsia="Pretendard" w:hAnsi="Google Sans" w:cs="Google Sans"/>
                <w:sz w:val="16"/>
              </w:rPr>
              <w:t>아는</w:t>
            </w:r>
            <w:r w:rsidRPr="00BE52D0">
              <w:rPr>
                <w:rFonts w:ascii="Google Sans" w:eastAsia="Pretendard" w:hAnsi="Google Sans" w:cs="Google Sans"/>
                <w:sz w:val="16"/>
              </w:rPr>
              <w:t xml:space="preserve"> </w:t>
            </w:r>
            <w:r w:rsidRPr="00BE52D0">
              <w:rPr>
                <w:rFonts w:ascii="Google Sans" w:eastAsia="Pretendard" w:hAnsi="Google Sans" w:cs="Google Sans"/>
                <w:sz w:val="16"/>
              </w:rPr>
              <w:t>경우</w:t>
            </w:r>
          </w:p>
        </w:tc>
        <w:tc>
          <w:tcPr>
            <w:tcW w:w="1400" w:type="dxa"/>
            <w:vAlign w:val="center"/>
          </w:tcPr>
          <w:p w14:paraId="7F4C4BDD" w14:textId="27BDA0B7" w:rsidR="00FB3BE5"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0E2EC8CB" w14:textId="77777777" w:rsidTr="007005D0">
        <w:trPr>
          <w:cantSplit/>
          <w:trHeight w:val="380"/>
        </w:trPr>
        <w:tc>
          <w:tcPr>
            <w:tcW w:w="700" w:type="dxa"/>
            <w:vAlign w:val="center"/>
          </w:tcPr>
          <w:p w14:paraId="0B477C71"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2</w:t>
            </w:r>
          </w:p>
        </w:tc>
        <w:tc>
          <w:tcPr>
            <w:tcW w:w="4400" w:type="dxa"/>
            <w:vAlign w:val="center"/>
          </w:tcPr>
          <w:p w14:paraId="507DAD41"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현재</w:t>
            </w:r>
            <w:r w:rsidRPr="00BE52D0">
              <w:rPr>
                <w:rFonts w:ascii="Google Sans" w:eastAsia="Pretendard" w:hAnsi="Google Sans" w:cs="Google Sans"/>
                <w:sz w:val="16"/>
              </w:rPr>
              <w:t xml:space="preserve"> </w:t>
            </w:r>
            <w:r w:rsidRPr="00BE52D0">
              <w:rPr>
                <w:rFonts w:ascii="Google Sans" w:eastAsia="Pretendard" w:hAnsi="Google Sans" w:cs="Google Sans"/>
                <w:sz w:val="16"/>
              </w:rPr>
              <w:t>구역의</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 xml:space="preserve"> </w:t>
            </w:r>
            <w:r w:rsidRPr="00BE52D0">
              <w:rPr>
                <w:rFonts w:ascii="Google Sans" w:eastAsia="Pretendard" w:hAnsi="Google Sans" w:cs="Google Sans"/>
                <w:sz w:val="16"/>
              </w:rPr>
              <w:t>사진</w:t>
            </w:r>
            <w:r w:rsidRPr="00BE52D0">
              <w:rPr>
                <w:rFonts w:ascii="Google Sans" w:eastAsia="Pretendard" w:hAnsi="Google Sans" w:cs="Google Sans"/>
                <w:sz w:val="16"/>
              </w:rPr>
              <w:t xml:space="preserve"> </w:t>
            </w:r>
            <w:r w:rsidRPr="00BE52D0">
              <w:rPr>
                <w:rFonts w:ascii="Google Sans" w:eastAsia="Pretendard" w:hAnsi="Google Sans" w:cs="Google Sans"/>
                <w:sz w:val="16"/>
              </w:rPr>
              <w:t>썸네일에서</w:t>
            </w:r>
            <w:r w:rsidRPr="00BE52D0">
              <w:rPr>
                <w:rFonts w:ascii="Google Sans" w:eastAsia="Pretendard" w:hAnsi="Google Sans" w:cs="Google Sans"/>
                <w:sz w:val="16"/>
              </w:rPr>
              <w:t xml:space="preserve"> </w:t>
            </w:r>
            <w:r w:rsidRPr="00BE52D0">
              <w:rPr>
                <w:rFonts w:ascii="Google Sans" w:eastAsia="Pretendard" w:hAnsi="Google Sans" w:cs="Google Sans"/>
                <w:sz w:val="16"/>
              </w:rPr>
              <w:t>눈앞</w:t>
            </w:r>
            <w:r w:rsidRPr="00BE52D0">
              <w:rPr>
                <w:rFonts w:ascii="Google Sans" w:eastAsia="Pretendard" w:hAnsi="Google Sans" w:cs="Google Sans"/>
                <w:sz w:val="16"/>
              </w:rPr>
              <w:t xml:space="preserve"> </w:t>
            </w:r>
            <w:r w:rsidRPr="00BE52D0">
              <w:rPr>
                <w:rFonts w:ascii="Google Sans" w:eastAsia="Pretendard" w:hAnsi="Google Sans" w:cs="Google Sans"/>
                <w:sz w:val="16"/>
              </w:rPr>
              <w:t>대상을</w:t>
            </w:r>
            <w:r w:rsidRPr="00BE52D0">
              <w:rPr>
                <w:rFonts w:ascii="Google Sans" w:eastAsia="Pretendard" w:hAnsi="Google Sans" w:cs="Google Sans"/>
                <w:sz w:val="16"/>
              </w:rPr>
              <w:t xml:space="preserve"> </w:t>
            </w:r>
            <w:r w:rsidRPr="00BE52D0">
              <w:rPr>
                <w:rFonts w:ascii="Google Sans" w:eastAsia="Pretendard" w:hAnsi="Google Sans" w:cs="Google Sans"/>
                <w:sz w:val="16"/>
              </w:rPr>
              <w:t>직접</w:t>
            </w:r>
            <w:r w:rsidRPr="00BE52D0">
              <w:rPr>
                <w:rFonts w:ascii="Google Sans" w:eastAsia="Pretendard" w:hAnsi="Google Sans" w:cs="Google Sans"/>
                <w:sz w:val="16"/>
              </w:rPr>
              <w:t xml:space="preserve"> </w:t>
            </w:r>
            <w:r w:rsidRPr="00BE52D0">
              <w:rPr>
                <w:rFonts w:ascii="Google Sans" w:eastAsia="Pretendard" w:hAnsi="Google Sans" w:cs="Google Sans"/>
                <w:sz w:val="16"/>
              </w:rPr>
              <w:t>선택</w:t>
            </w:r>
          </w:p>
        </w:tc>
        <w:tc>
          <w:tcPr>
            <w:tcW w:w="2000" w:type="dxa"/>
            <w:vAlign w:val="center"/>
          </w:tcPr>
          <w:p w14:paraId="006C64EB" w14:textId="3A48F458"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사진</w:t>
            </w:r>
            <w:r w:rsidRPr="00BE52D0">
              <w:rPr>
                <w:rFonts w:ascii="Google Sans" w:eastAsia="Pretendard" w:hAnsi="Google Sans" w:cs="Google Sans"/>
                <w:sz w:val="16"/>
              </w:rPr>
              <w:t xml:space="preserve"> </w:t>
            </w:r>
            <w:r w:rsidRPr="00BE52D0">
              <w:rPr>
                <w:rFonts w:ascii="Google Sans" w:eastAsia="Pretendard" w:hAnsi="Google Sans" w:cs="Google Sans"/>
                <w:sz w:val="16"/>
              </w:rPr>
              <w:t>선택</w:t>
            </w:r>
          </w:p>
        </w:tc>
        <w:tc>
          <w:tcPr>
            <w:tcW w:w="1400" w:type="dxa"/>
          </w:tcPr>
          <w:p w14:paraId="596837BA" w14:textId="5BA05831"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763BE438" w14:textId="77777777" w:rsidTr="007005D0">
        <w:trPr>
          <w:cantSplit/>
          <w:trHeight w:val="380"/>
        </w:trPr>
        <w:tc>
          <w:tcPr>
            <w:tcW w:w="700" w:type="dxa"/>
            <w:vAlign w:val="center"/>
          </w:tcPr>
          <w:p w14:paraId="33D9DA1B"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3</w:t>
            </w:r>
          </w:p>
        </w:tc>
        <w:tc>
          <w:tcPr>
            <w:tcW w:w="4400" w:type="dxa"/>
            <w:vAlign w:val="center"/>
          </w:tcPr>
          <w:p w14:paraId="479106CA"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경복궁</w:t>
            </w:r>
            <w:r w:rsidRPr="00BE52D0">
              <w:rPr>
                <w:rFonts w:ascii="Google Sans" w:eastAsia="Pretendard" w:hAnsi="Google Sans" w:cs="Google Sans"/>
                <w:sz w:val="16"/>
              </w:rPr>
              <w:t xml:space="preserve"> </w:t>
            </w:r>
            <w:r w:rsidRPr="00BE52D0">
              <w:rPr>
                <w:rFonts w:ascii="Google Sans" w:eastAsia="Pretendard" w:hAnsi="Google Sans" w:cs="Google Sans"/>
                <w:sz w:val="16"/>
              </w:rPr>
              <w:t>지도에서</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전각을</w:t>
            </w:r>
            <w:r w:rsidRPr="00BE52D0">
              <w:rPr>
                <w:rFonts w:ascii="Google Sans" w:eastAsia="Pretendard" w:hAnsi="Google Sans" w:cs="Google Sans"/>
                <w:sz w:val="16"/>
              </w:rPr>
              <w:t xml:space="preserve"> </w:t>
            </w:r>
            <w:r w:rsidRPr="00BE52D0">
              <w:rPr>
                <w:rFonts w:ascii="Google Sans" w:eastAsia="Pretendard" w:hAnsi="Google Sans" w:cs="Google Sans"/>
                <w:sz w:val="16"/>
              </w:rPr>
              <w:t>터치해</w:t>
            </w:r>
            <w:r w:rsidRPr="00BE52D0">
              <w:rPr>
                <w:rFonts w:ascii="Google Sans" w:eastAsia="Pretendard" w:hAnsi="Google Sans" w:cs="Google Sans"/>
                <w:sz w:val="16"/>
              </w:rPr>
              <w:t xml:space="preserve"> </w:t>
            </w:r>
            <w:r w:rsidRPr="00BE52D0">
              <w:rPr>
                <w:rFonts w:ascii="Google Sans" w:eastAsia="Pretendard" w:hAnsi="Google Sans" w:cs="Google Sans"/>
                <w:sz w:val="16"/>
              </w:rPr>
              <w:t>공식</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w:t>
            </w:r>
            <w:r w:rsidRPr="00BE52D0">
              <w:rPr>
                <w:rFonts w:ascii="Google Sans" w:eastAsia="Pretendard" w:hAnsi="Google Sans" w:cs="Google Sans"/>
                <w:sz w:val="16"/>
              </w:rPr>
              <w:t xml:space="preserve"> </w:t>
            </w:r>
            <w:r w:rsidRPr="00BE52D0">
              <w:rPr>
                <w:rFonts w:ascii="Google Sans" w:eastAsia="Pretendard" w:hAnsi="Google Sans" w:cs="Google Sans"/>
                <w:sz w:val="16"/>
              </w:rPr>
              <w:t>확인</w:t>
            </w:r>
          </w:p>
        </w:tc>
        <w:tc>
          <w:tcPr>
            <w:tcW w:w="2000" w:type="dxa"/>
            <w:vAlign w:val="center"/>
          </w:tcPr>
          <w:p w14:paraId="21BE4A14" w14:textId="7B8279F5"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지도</w:t>
            </w:r>
          </w:p>
        </w:tc>
        <w:tc>
          <w:tcPr>
            <w:tcW w:w="1400" w:type="dxa"/>
          </w:tcPr>
          <w:p w14:paraId="1C2C9AD0" w14:textId="6CAF3274"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3A2DC5C2" w14:textId="77777777" w:rsidTr="007005D0">
        <w:trPr>
          <w:cantSplit/>
          <w:trHeight w:val="380"/>
        </w:trPr>
        <w:tc>
          <w:tcPr>
            <w:tcW w:w="700" w:type="dxa"/>
            <w:vAlign w:val="center"/>
          </w:tcPr>
          <w:p w14:paraId="72AF1D32"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4</w:t>
            </w:r>
          </w:p>
        </w:tc>
        <w:tc>
          <w:tcPr>
            <w:tcW w:w="4400" w:type="dxa"/>
            <w:vAlign w:val="center"/>
          </w:tcPr>
          <w:p w14:paraId="42FFF3E3"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사진을</w:t>
            </w:r>
            <w:r w:rsidRPr="00BE52D0">
              <w:rPr>
                <w:rFonts w:ascii="Google Sans" w:eastAsia="Pretendard" w:hAnsi="Google Sans" w:cs="Google Sans"/>
                <w:sz w:val="16"/>
              </w:rPr>
              <w:t xml:space="preserve"> </w:t>
            </w:r>
            <w:r w:rsidRPr="00BE52D0">
              <w:rPr>
                <w:rFonts w:ascii="Google Sans" w:eastAsia="Pretendard" w:hAnsi="Google Sans" w:cs="Google Sans"/>
                <w:sz w:val="16"/>
              </w:rPr>
              <w:t>촬영해</w:t>
            </w:r>
            <w:r w:rsidRPr="00BE52D0">
              <w:rPr>
                <w:rFonts w:ascii="Google Sans" w:eastAsia="Pretendard" w:hAnsi="Google Sans" w:cs="Google Sans"/>
                <w:sz w:val="16"/>
              </w:rPr>
              <w:t xml:space="preserve"> </w:t>
            </w:r>
            <w:r w:rsidRPr="00BE52D0">
              <w:rPr>
                <w:rFonts w:ascii="Google Sans" w:eastAsia="Pretendard" w:hAnsi="Google Sans" w:cs="Google Sans"/>
                <w:sz w:val="16"/>
              </w:rPr>
              <w:t>세부</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 xml:space="preserve"> </w:t>
            </w:r>
            <w:r w:rsidRPr="00BE52D0">
              <w:rPr>
                <w:rFonts w:ascii="Google Sans" w:eastAsia="Pretendard" w:hAnsi="Google Sans" w:cs="Google Sans"/>
                <w:sz w:val="16"/>
              </w:rPr>
              <w:t>후보를</w:t>
            </w:r>
            <w:r w:rsidRPr="00BE52D0">
              <w:rPr>
                <w:rFonts w:ascii="Google Sans" w:eastAsia="Pretendard" w:hAnsi="Google Sans" w:cs="Google Sans"/>
                <w:sz w:val="16"/>
              </w:rPr>
              <w:t xml:space="preserve"> </w:t>
            </w:r>
            <w:r w:rsidRPr="00BE52D0">
              <w:rPr>
                <w:rFonts w:ascii="Google Sans" w:eastAsia="Pretendard" w:hAnsi="Google Sans" w:cs="Google Sans"/>
                <w:sz w:val="16"/>
              </w:rPr>
              <w:t>찾기</w:t>
            </w:r>
          </w:p>
        </w:tc>
        <w:tc>
          <w:tcPr>
            <w:tcW w:w="2000" w:type="dxa"/>
            <w:vAlign w:val="center"/>
          </w:tcPr>
          <w:p w14:paraId="703C1484" w14:textId="1FA3BEC9"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·GPT </w:t>
            </w:r>
            <w:r w:rsidRPr="00BE52D0">
              <w:rPr>
                <w:rFonts w:ascii="Google Sans" w:eastAsia="Pretendard" w:hAnsi="Google Sans" w:cs="Google Sans"/>
                <w:sz w:val="16"/>
              </w:rPr>
              <w:t>대화</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 xml:space="preserve">- </w:t>
            </w:r>
            <w:r w:rsidRPr="00BE52D0">
              <w:rPr>
                <w:rFonts w:ascii="Google Sans" w:eastAsia="Pretendard" w:hAnsi="Google Sans" w:cs="Google Sans"/>
                <w:sz w:val="16"/>
              </w:rPr>
              <w:t>사진</w:t>
            </w:r>
            <w:r w:rsidRPr="00BE52D0">
              <w:rPr>
                <w:rFonts w:ascii="Google Sans" w:eastAsia="Pretendard" w:hAnsi="Google Sans" w:cs="Google Sans"/>
                <w:sz w:val="16"/>
              </w:rPr>
              <w:t xml:space="preserve"> </w:t>
            </w:r>
            <w:r w:rsidRPr="00BE52D0">
              <w:rPr>
                <w:rFonts w:ascii="Google Sans" w:eastAsia="Pretendard" w:hAnsi="Google Sans" w:cs="Google Sans"/>
                <w:sz w:val="16"/>
              </w:rPr>
              <w:t>검색</w:t>
            </w:r>
          </w:p>
        </w:tc>
        <w:tc>
          <w:tcPr>
            <w:tcW w:w="1400" w:type="dxa"/>
          </w:tcPr>
          <w:p w14:paraId="4BEC0FFA" w14:textId="6EAFD12F"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267785D8" w14:textId="77777777" w:rsidTr="007005D0">
        <w:trPr>
          <w:cantSplit/>
          <w:trHeight w:val="380"/>
        </w:trPr>
        <w:tc>
          <w:tcPr>
            <w:tcW w:w="700" w:type="dxa"/>
            <w:vAlign w:val="center"/>
          </w:tcPr>
          <w:p w14:paraId="09087873"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5</w:t>
            </w:r>
          </w:p>
        </w:tc>
        <w:tc>
          <w:tcPr>
            <w:tcW w:w="4400" w:type="dxa"/>
            <w:vAlign w:val="center"/>
          </w:tcPr>
          <w:p w14:paraId="25018681"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사진과</w:t>
            </w:r>
            <w:r w:rsidRPr="00BE52D0">
              <w:rPr>
                <w:rFonts w:ascii="Google Sans" w:eastAsia="Pretendard" w:hAnsi="Google Sans" w:cs="Google Sans"/>
                <w:sz w:val="16"/>
              </w:rPr>
              <w:t xml:space="preserve"> </w:t>
            </w:r>
            <w:r w:rsidRPr="00BE52D0">
              <w:rPr>
                <w:rFonts w:ascii="Google Sans" w:eastAsia="Pretendard" w:hAnsi="Google Sans" w:cs="Google Sans"/>
                <w:sz w:val="16"/>
              </w:rPr>
              <w:t>현재</w:t>
            </w:r>
            <w:r w:rsidRPr="00BE52D0">
              <w:rPr>
                <w:rFonts w:ascii="Google Sans" w:eastAsia="Pretendard" w:hAnsi="Google Sans" w:cs="Google Sans"/>
                <w:sz w:val="16"/>
              </w:rPr>
              <w:t xml:space="preserve"> </w:t>
            </w:r>
            <w:r w:rsidRPr="00BE52D0">
              <w:rPr>
                <w:rFonts w:ascii="Google Sans" w:eastAsia="Pretendard" w:hAnsi="Google Sans" w:cs="Google Sans"/>
                <w:sz w:val="16"/>
              </w:rPr>
              <w:t>위치를</w:t>
            </w:r>
            <w:r w:rsidRPr="00BE52D0">
              <w:rPr>
                <w:rFonts w:ascii="Google Sans" w:eastAsia="Pretendard" w:hAnsi="Google Sans" w:cs="Google Sans"/>
                <w:sz w:val="16"/>
              </w:rPr>
              <w:t xml:space="preserve"> </w:t>
            </w:r>
            <w:r w:rsidRPr="00BE52D0">
              <w:rPr>
                <w:rFonts w:ascii="Google Sans" w:eastAsia="Pretendard" w:hAnsi="Google Sans" w:cs="Google Sans"/>
                <w:sz w:val="16"/>
              </w:rPr>
              <w:t>함께</w:t>
            </w:r>
            <w:r w:rsidRPr="00BE52D0">
              <w:rPr>
                <w:rFonts w:ascii="Google Sans" w:eastAsia="Pretendard" w:hAnsi="Google Sans" w:cs="Google Sans"/>
                <w:sz w:val="16"/>
              </w:rPr>
              <w:t xml:space="preserve"> </w:t>
            </w:r>
            <w:r w:rsidRPr="00BE52D0">
              <w:rPr>
                <w:rFonts w:ascii="Google Sans" w:eastAsia="Pretendard" w:hAnsi="Google Sans" w:cs="Google Sans"/>
                <w:sz w:val="16"/>
              </w:rPr>
              <w:t>사용해</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r w:rsidRPr="00BE52D0">
              <w:rPr>
                <w:rFonts w:ascii="Google Sans" w:eastAsia="Pretendard" w:hAnsi="Google Sans" w:cs="Google Sans"/>
                <w:sz w:val="16"/>
              </w:rPr>
              <w:t xml:space="preserve"> </w:t>
            </w:r>
            <w:r w:rsidRPr="00BE52D0">
              <w:rPr>
                <w:rFonts w:ascii="Google Sans" w:eastAsia="Pretendard" w:hAnsi="Google Sans" w:cs="Google Sans"/>
                <w:sz w:val="16"/>
              </w:rPr>
              <w:t>후보</w:t>
            </w:r>
            <w:r w:rsidRPr="00BE52D0">
              <w:rPr>
                <w:rFonts w:ascii="Google Sans" w:eastAsia="Pretendard" w:hAnsi="Google Sans" w:cs="Google Sans"/>
                <w:sz w:val="16"/>
              </w:rPr>
              <w:t xml:space="preserve"> </w:t>
            </w:r>
            <w:r w:rsidRPr="00BE52D0">
              <w:rPr>
                <w:rFonts w:ascii="Google Sans" w:eastAsia="Pretendard" w:hAnsi="Google Sans" w:cs="Google Sans"/>
                <w:sz w:val="16"/>
              </w:rPr>
              <w:t>범위를</w:t>
            </w:r>
            <w:r w:rsidRPr="00BE52D0">
              <w:rPr>
                <w:rFonts w:ascii="Google Sans" w:eastAsia="Pretendard" w:hAnsi="Google Sans" w:cs="Google Sans"/>
                <w:sz w:val="16"/>
              </w:rPr>
              <w:t xml:space="preserve"> </w:t>
            </w:r>
            <w:r w:rsidRPr="00BE52D0">
              <w:rPr>
                <w:rFonts w:ascii="Google Sans" w:eastAsia="Pretendard" w:hAnsi="Google Sans" w:cs="Google Sans"/>
                <w:sz w:val="16"/>
              </w:rPr>
              <w:t>좁히기</w:t>
            </w:r>
          </w:p>
        </w:tc>
        <w:tc>
          <w:tcPr>
            <w:tcW w:w="2000" w:type="dxa"/>
            <w:vAlign w:val="center"/>
          </w:tcPr>
          <w:p w14:paraId="4691DB94" w14:textId="10D89AB1"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·GPT </w:t>
            </w:r>
            <w:r w:rsidRPr="00BE52D0">
              <w:rPr>
                <w:rFonts w:ascii="Google Sans" w:eastAsia="Pretendard" w:hAnsi="Google Sans" w:cs="Google Sans"/>
                <w:sz w:val="16"/>
              </w:rPr>
              <w:t>대화</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위치</w:t>
            </w:r>
            <w:r w:rsidRPr="00BE52D0">
              <w:rPr>
                <w:rFonts w:ascii="Google Sans" w:eastAsia="Pretendard" w:hAnsi="Google Sans" w:cs="Google Sans"/>
                <w:sz w:val="16"/>
              </w:rPr>
              <w:t xml:space="preserve"> </w:t>
            </w:r>
            <w:r w:rsidRPr="00BE52D0">
              <w:rPr>
                <w:rFonts w:ascii="Google Sans" w:eastAsia="Pretendard" w:hAnsi="Google Sans" w:cs="Google Sans"/>
                <w:sz w:val="16"/>
              </w:rPr>
              <w:t>결합</w:t>
            </w:r>
          </w:p>
        </w:tc>
        <w:tc>
          <w:tcPr>
            <w:tcW w:w="1400" w:type="dxa"/>
          </w:tcPr>
          <w:p w14:paraId="64A19900" w14:textId="0EE97283"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6F17B253" w14:textId="77777777" w:rsidTr="007005D0">
        <w:trPr>
          <w:cantSplit/>
          <w:trHeight w:val="380"/>
        </w:trPr>
        <w:tc>
          <w:tcPr>
            <w:tcW w:w="700" w:type="dxa"/>
            <w:vAlign w:val="center"/>
          </w:tcPr>
          <w:p w14:paraId="52567813"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6</w:t>
            </w:r>
          </w:p>
        </w:tc>
        <w:tc>
          <w:tcPr>
            <w:tcW w:w="4400" w:type="dxa"/>
            <w:vAlign w:val="center"/>
          </w:tcPr>
          <w:p w14:paraId="5A494B1D"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식별이</w:t>
            </w:r>
            <w:r w:rsidRPr="00BE52D0">
              <w:rPr>
                <w:rFonts w:ascii="Google Sans" w:eastAsia="Pretendard" w:hAnsi="Google Sans" w:cs="Google Sans"/>
                <w:sz w:val="16"/>
              </w:rPr>
              <w:t xml:space="preserve"> </w:t>
            </w:r>
            <w:r w:rsidRPr="00BE52D0">
              <w:rPr>
                <w:rFonts w:ascii="Google Sans" w:eastAsia="Pretendard" w:hAnsi="Google Sans" w:cs="Google Sans"/>
                <w:sz w:val="16"/>
              </w:rPr>
              <w:t>불확실하면</w:t>
            </w:r>
            <w:r w:rsidRPr="00BE52D0">
              <w:rPr>
                <w:rFonts w:ascii="Google Sans" w:eastAsia="Pretendard" w:hAnsi="Google Sans" w:cs="Google Sans"/>
                <w:sz w:val="16"/>
              </w:rPr>
              <w:t xml:space="preserve"> </w:t>
            </w:r>
            <w:r w:rsidRPr="00BE52D0">
              <w:rPr>
                <w:rFonts w:ascii="Google Sans" w:eastAsia="Pretendard" w:hAnsi="Google Sans" w:cs="Google Sans"/>
                <w:sz w:val="16"/>
              </w:rPr>
              <w:t>한</w:t>
            </w:r>
            <w:r w:rsidRPr="00BE52D0">
              <w:rPr>
                <w:rFonts w:ascii="Google Sans" w:eastAsia="Pretendard" w:hAnsi="Google Sans" w:cs="Google Sans"/>
                <w:sz w:val="16"/>
              </w:rPr>
              <w:t xml:space="preserve"> </w:t>
            </w:r>
            <w:r w:rsidRPr="00BE52D0">
              <w:rPr>
                <w:rFonts w:ascii="Google Sans" w:eastAsia="Pretendard" w:hAnsi="Google Sans" w:cs="Google Sans"/>
                <w:sz w:val="16"/>
              </w:rPr>
              <w:t>곳으로</w:t>
            </w:r>
            <w:r w:rsidRPr="00BE52D0">
              <w:rPr>
                <w:rFonts w:ascii="Google Sans" w:eastAsia="Pretendard" w:hAnsi="Google Sans" w:cs="Google Sans"/>
                <w:sz w:val="16"/>
              </w:rPr>
              <w:t xml:space="preserve"> </w:t>
            </w:r>
            <w:r w:rsidRPr="00BE52D0">
              <w:rPr>
                <w:rFonts w:ascii="Google Sans" w:eastAsia="Pretendard" w:hAnsi="Google Sans" w:cs="Google Sans"/>
                <w:sz w:val="16"/>
              </w:rPr>
              <w:t>단정하지</w:t>
            </w:r>
            <w:r w:rsidRPr="00BE52D0">
              <w:rPr>
                <w:rFonts w:ascii="Google Sans" w:eastAsia="Pretendard" w:hAnsi="Google Sans" w:cs="Google Sans"/>
                <w:sz w:val="16"/>
              </w:rPr>
              <w:t xml:space="preserve"> </w:t>
            </w:r>
            <w:r w:rsidRPr="00BE52D0">
              <w:rPr>
                <w:rFonts w:ascii="Google Sans" w:eastAsia="Pretendard" w:hAnsi="Google Sans" w:cs="Google Sans"/>
                <w:sz w:val="16"/>
              </w:rPr>
              <w:t>않고</w:t>
            </w:r>
            <w:r w:rsidRPr="00BE52D0">
              <w:rPr>
                <w:rFonts w:ascii="Google Sans" w:eastAsia="Pretendard" w:hAnsi="Google Sans" w:cs="Google Sans"/>
                <w:sz w:val="16"/>
              </w:rPr>
              <w:t xml:space="preserve"> </w:t>
            </w:r>
            <w:r w:rsidRPr="00BE52D0">
              <w:rPr>
                <w:rFonts w:ascii="Google Sans" w:eastAsia="Pretendard" w:hAnsi="Google Sans" w:cs="Google Sans"/>
                <w:sz w:val="16"/>
              </w:rPr>
              <w:t>후보</w:t>
            </w:r>
            <w:r w:rsidRPr="00BE52D0">
              <w:rPr>
                <w:rFonts w:ascii="Google Sans" w:eastAsia="Pretendard" w:hAnsi="Google Sans" w:cs="Google Sans"/>
                <w:sz w:val="16"/>
              </w:rPr>
              <w:t xml:space="preserve"> 2~3</w:t>
            </w:r>
            <w:r w:rsidRPr="00BE52D0">
              <w:rPr>
                <w:rFonts w:ascii="Google Sans" w:eastAsia="Pretendard" w:hAnsi="Google Sans" w:cs="Google Sans"/>
                <w:sz w:val="16"/>
              </w:rPr>
              <w:t>개와</w:t>
            </w:r>
            <w:r w:rsidRPr="00BE52D0">
              <w:rPr>
                <w:rFonts w:ascii="Google Sans" w:eastAsia="Pretendard" w:hAnsi="Google Sans" w:cs="Google Sans"/>
                <w:sz w:val="16"/>
              </w:rPr>
              <w:t xml:space="preserve"> </w:t>
            </w:r>
            <w:r w:rsidRPr="00BE52D0">
              <w:rPr>
                <w:rFonts w:ascii="Google Sans" w:eastAsia="Pretendard" w:hAnsi="Google Sans" w:cs="Google Sans"/>
                <w:sz w:val="16"/>
              </w:rPr>
              <w:t>구별</w:t>
            </w:r>
            <w:r w:rsidRPr="00BE52D0">
              <w:rPr>
                <w:rFonts w:ascii="Google Sans" w:eastAsia="Pretendard" w:hAnsi="Google Sans" w:cs="Google Sans"/>
                <w:sz w:val="16"/>
              </w:rPr>
              <w:t xml:space="preserve"> </w:t>
            </w:r>
            <w:r w:rsidRPr="00BE52D0">
              <w:rPr>
                <w:rFonts w:ascii="Google Sans" w:eastAsia="Pretendard" w:hAnsi="Google Sans" w:cs="Google Sans"/>
                <w:sz w:val="16"/>
              </w:rPr>
              <w:t>근거를</w:t>
            </w:r>
            <w:r w:rsidRPr="00BE52D0">
              <w:rPr>
                <w:rFonts w:ascii="Google Sans" w:eastAsia="Pretendard" w:hAnsi="Google Sans" w:cs="Google Sans"/>
                <w:sz w:val="16"/>
              </w:rPr>
              <w:t xml:space="preserve"> </w:t>
            </w:r>
            <w:r w:rsidRPr="00BE52D0">
              <w:rPr>
                <w:rFonts w:ascii="Google Sans" w:eastAsia="Pretendard" w:hAnsi="Google Sans" w:cs="Google Sans"/>
                <w:sz w:val="16"/>
              </w:rPr>
              <w:t>표시</w:t>
            </w:r>
          </w:p>
        </w:tc>
        <w:tc>
          <w:tcPr>
            <w:tcW w:w="2000" w:type="dxa"/>
            <w:vAlign w:val="center"/>
          </w:tcPr>
          <w:p w14:paraId="48D38C0C" w14:textId="572725FF"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 xml:space="preserve">GPT </w:t>
            </w:r>
            <w:r w:rsidRPr="00BE52D0">
              <w:rPr>
                <w:rFonts w:ascii="Google Sans" w:eastAsia="Pretendard" w:hAnsi="Google Sans" w:cs="Google Sans"/>
                <w:sz w:val="16"/>
              </w:rPr>
              <w:t>반론</w:t>
            </w:r>
            <w:r w:rsidRPr="00BE52D0">
              <w:rPr>
                <w:rFonts w:ascii="Google Sans" w:eastAsia="Pretendard" w:hAnsi="Google Sans" w:cs="Google Sans"/>
                <w:sz w:val="16"/>
              </w:rPr>
              <w:t xml:space="preserve"> </w:t>
            </w:r>
            <w:r w:rsidRPr="00BE52D0">
              <w:rPr>
                <w:rFonts w:ascii="Google Sans" w:eastAsia="Pretendard" w:hAnsi="Google Sans" w:cs="Google Sans"/>
                <w:sz w:val="16"/>
              </w:rPr>
              <w:t>검토</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proofErr w:type="spellStart"/>
            <w:r w:rsidRPr="00BE52D0">
              <w:rPr>
                <w:rFonts w:ascii="Google Sans" w:eastAsia="Pretendard" w:hAnsi="Google Sans" w:cs="Google Sans"/>
                <w:sz w:val="16"/>
              </w:rPr>
              <w:t>오식별</w:t>
            </w:r>
            <w:proofErr w:type="spellEnd"/>
            <w:r w:rsidRPr="00BE52D0">
              <w:rPr>
                <w:rFonts w:ascii="Google Sans" w:eastAsia="Pretendard" w:hAnsi="Google Sans" w:cs="Google Sans"/>
                <w:sz w:val="16"/>
              </w:rPr>
              <w:t xml:space="preserve"> </w:t>
            </w:r>
            <w:r w:rsidRPr="00BE52D0">
              <w:rPr>
                <w:rFonts w:ascii="Google Sans" w:eastAsia="Pretendard" w:hAnsi="Google Sans" w:cs="Google Sans"/>
                <w:sz w:val="16"/>
              </w:rPr>
              <w:t>위험</w:t>
            </w:r>
          </w:p>
        </w:tc>
        <w:tc>
          <w:tcPr>
            <w:tcW w:w="1400" w:type="dxa"/>
          </w:tcPr>
          <w:p w14:paraId="76B09381" w14:textId="5FE65514"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7D45245D" w14:textId="77777777" w:rsidTr="007005D0">
        <w:trPr>
          <w:cantSplit/>
          <w:trHeight w:val="380"/>
        </w:trPr>
        <w:tc>
          <w:tcPr>
            <w:tcW w:w="700" w:type="dxa"/>
            <w:vAlign w:val="center"/>
          </w:tcPr>
          <w:p w14:paraId="7B20FABB"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7</w:t>
            </w:r>
          </w:p>
        </w:tc>
        <w:tc>
          <w:tcPr>
            <w:tcW w:w="4400" w:type="dxa"/>
            <w:vAlign w:val="center"/>
          </w:tcPr>
          <w:p w14:paraId="3B3FDD62"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비슷한</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전각의</w:t>
            </w:r>
            <w:r w:rsidRPr="00BE52D0">
              <w:rPr>
                <w:rFonts w:ascii="Google Sans" w:eastAsia="Pretendard" w:hAnsi="Google Sans" w:cs="Google Sans"/>
                <w:sz w:val="16"/>
              </w:rPr>
              <w:t xml:space="preserve"> </w:t>
            </w:r>
            <w:r w:rsidRPr="00BE52D0">
              <w:rPr>
                <w:rFonts w:ascii="Google Sans" w:eastAsia="Pretendard" w:hAnsi="Google Sans" w:cs="Google Sans"/>
                <w:sz w:val="16"/>
              </w:rPr>
              <w:t>위치</w:t>
            </w:r>
            <w:r w:rsidRPr="00BE52D0">
              <w:rPr>
                <w:rFonts w:ascii="Google Sans" w:eastAsia="Pretendard" w:hAnsi="Google Sans" w:cs="Google Sans"/>
                <w:sz w:val="16"/>
              </w:rPr>
              <w:t>·</w:t>
            </w:r>
            <w:r w:rsidRPr="00BE52D0">
              <w:rPr>
                <w:rFonts w:ascii="Google Sans" w:eastAsia="Pretendard" w:hAnsi="Google Sans" w:cs="Google Sans"/>
                <w:sz w:val="16"/>
              </w:rPr>
              <w:t>현판</w:t>
            </w:r>
            <w:r w:rsidRPr="00BE52D0">
              <w:rPr>
                <w:rFonts w:ascii="Google Sans" w:eastAsia="Pretendard" w:hAnsi="Google Sans" w:cs="Google Sans"/>
                <w:sz w:val="16"/>
              </w:rPr>
              <w:t>·</w:t>
            </w:r>
            <w:r w:rsidRPr="00BE52D0">
              <w:rPr>
                <w:rFonts w:ascii="Google Sans" w:eastAsia="Pretendard" w:hAnsi="Google Sans" w:cs="Google Sans"/>
                <w:sz w:val="16"/>
              </w:rPr>
              <w:t>외관</w:t>
            </w:r>
            <w:r w:rsidRPr="00BE52D0">
              <w:rPr>
                <w:rFonts w:ascii="Google Sans" w:eastAsia="Pretendard" w:hAnsi="Google Sans" w:cs="Google Sans"/>
                <w:sz w:val="16"/>
              </w:rPr>
              <w:t>·</w:t>
            </w:r>
            <w:r w:rsidRPr="00BE52D0">
              <w:rPr>
                <w:rFonts w:ascii="Google Sans" w:eastAsia="Pretendard" w:hAnsi="Google Sans" w:cs="Google Sans"/>
                <w:sz w:val="16"/>
              </w:rPr>
              <w:t>용도</w:t>
            </w:r>
            <w:r w:rsidRPr="00BE52D0">
              <w:rPr>
                <w:rFonts w:ascii="Google Sans" w:eastAsia="Pretendard" w:hAnsi="Google Sans" w:cs="Google Sans"/>
                <w:sz w:val="16"/>
              </w:rPr>
              <w:t xml:space="preserve"> </w:t>
            </w:r>
            <w:r w:rsidRPr="00BE52D0">
              <w:rPr>
                <w:rFonts w:ascii="Google Sans" w:eastAsia="Pretendard" w:hAnsi="Google Sans" w:cs="Google Sans"/>
                <w:sz w:val="16"/>
              </w:rPr>
              <w:t>차이를</w:t>
            </w:r>
            <w:r w:rsidRPr="00BE52D0">
              <w:rPr>
                <w:rFonts w:ascii="Google Sans" w:eastAsia="Pretendard" w:hAnsi="Google Sans" w:cs="Google Sans"/>
                <w:sz w:val="16"/>
              </w:rPr>
              <w:t xml:space="preserve"> </w:t>
            </w:r>
            <w:r w:rsidRPr="00BE52D0">
              <w:rPr>
                <w:rFonts w:ascii="Google Sans" w:eastAsia="Pretendard" w:hAnsi="Google Sans" w:cs="Google Sans"/>
                <w:sz w:val="16"/>
              </w:rPr>
              <w:t>비교해</w:t>
            </w:r>
            <w:r w:rsidRPr="00BE52D0">
              <w:rPr>
                <w:rFonts w:ascii="Google Sans" w:eastAsia="Pretendard" w:hAnsi="Google Sans" w:cs="Google Sans"/>
                <w:sz w:val="16"/>
              </w:rPr>
              <w:t xml:space="preserve"> </w:t>
            </w:r>
            <w:r w:rsidRPr="00BE52D0">
              <w:rPr>
                <w:rFonts w:ascii="Google Sans" w:eastAsia="Pretendard" w:hAnsi="Google Sans" w:cs="Google Sans"/>
                <w:sz w:val="16"/>
              </w:rPr>
              <w:t>보여주기</w:t>
            </w:r>
          </w:p>
        </w:tc>
        <w:tc>
          <w:tcPr>
            <w:tcW w:w="2000" w:type="dxa"/>
            <w:vAlign w:val="center"/>
          </w:tcPr>
          <w:p w14:paraId="1C1CBF69" w14:textId="7FABBBE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유사</w:t>
            </w:r>
            <w:r w:rsidRPr="00BE52D0">
              <w:rPr>
                <w:rFonts w:ascii="Google Sans" w:eastAsia="Pretendard" w:hAnsi="Google Sans" w:cs="Google Sans"/>
                <w:sz w:val="16"/>
              </w:rPr>
              <w:t xml:space="preserve"> </w:t>
            </w:r>
            <w:r w:rsidRPr="00BE52D0">
              <w:rPr>
                <w:rFonts w:ascii="Google Sans" w:eastAsia="Pretendard" w:hAnsi="Google Sans" w:cs="Google Sans"/>
                <w:sz w:val="16"/>
              </w:rPr>
              <w:t>전각</w:t>
            </w:r>
          </w:p>
        </w:tc>
        <w:tc>
          <w:tcPr>
            <w:tcW w:w="1400" w:type="dxa"/>
          </w:tcPr>
          <w:p w14:paraId="15E7EB93" w14:textId="0EDBC163"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6BC95DAF" w14:textId="77777777" w:rsidTr="007005D0">
        <w:trPr>
          <w:cantSplit/>
          <w:trHeight w:val="380"/>
        </w:trPr>
        <w:tc>
          <w:tcPr>
            <w:tcW w:w="700" w:type="dxa"/>
            <w:vAlign w:val="center"/>
          </w:tcPr>
          <w:p w14:paraId="60910C4E"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8</w:t>
            </w:r>
          </w:p>
        </w:tc>
        <w:tc>
          <w:tcPr>
            <w:tcW w:w="4400" w:type="dxa"/>
            <w:vAlign w:val="center"/>
          </w:tcPr>
          <w:p w14:paraId="3791E461"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세부</w:t>
            </w:r>
            <w:r w:rsidRPr="00BE52D0">
              <w:rPr>
                <w:rFonts w:ascii="Google Sans" w:eastAsia="Pretendard" w:hAnsi="Google Sans" w:cs="Google Sans"/>
                <w:sz w:val="16"/>
              </w:rPr>
              <w:t xml:space="preserve"> </w:t>
            </w:r>
            <w:r w:rsidRPr="00BE52D0">
              <w:rPr>
                <w:rFonts w:ascii="Google Sans" w:eastAsia="Pretendard" w:hAnsi="Google Sans" w:cs="Google Sans"/>
                <w:sz w:val="16"/>
              </w:rPr>
              <w:t>장식</w:t>
            </w:r>
            <w:r w:rsidRPr="00BE52D0">
              <w:rPr>
                <w:rFonts w:ascii="Google Sans" w:eastAsia="Pretendard" w:hAnsi="Google Sans" w:cs="Google Sans"/>
                <w:sz w:val="16"/>
              </w:rPr>
              <w:t>·</w:t>
            </w:r>
            <w:r w:rsidRPr="00BE52D0">
              <w:rPr>
                <w:rFonts w:ascii="Google Sans" w:eastAsia="Pretendard" w:hAnsi="Google Sans" w:cs="Google Sans"/>
                <w:sz w:val="16"/>
              </w:rPr>
              <w:t>문양을</w:t>
            </w:r>
            <w:r w:rsidRPr="00BE52D0">
              <w:rPr>
                <w:rFonts w:ascii="Google Sans" w:eastAsia="Pretendard" w:hAnsi="Google Sans" w:cs="Google Sans"/>
                <w:sz w:val="16"/>
              </w:rPr>
              <w:t xml:space="preserve"> </w:t>
            </w:r>
            <w:r w:rsidRPr="00BE52D0">
              <w:rPr>
                <w:rFonts w:ascii="Google Sans" w:eastAsia="Pretendard" w:hAnsi="Google Sans" w:cs="Google Sans"/>
                <w:sz w:val="16"/>
              </w:rPr>
              <w:t>촬영해</w:t>
            </w:r>
            <w:r w:rsidRPr="00BE52D0">
              <w:rPr>
                <w:rFonts w:ascii="Google Sans" w:eastAsia="Pretendard" w:hAnsi="Google Sans" w:cs="Google Sans"/>
                <w:sz w:val="16"/>
              </w:rPr>
              <w:t xml:space="preserve"> </w:t>
            </w:r>
            <w:r w:rsidRPr="00BE52D0">
              <w:rPr>
                <w:rFonts w:ascii="Google Sans" w:eastAsia="Pretendard" w:hAnsi="Google Sans" w:cs="Google Sans"/>
                <w:sz w:val="16"/>
              </w:rPr>
              <w:t>해당</w:t>
            </w:r>
            <w:r w:rsidRPr="00BE52D0">
              <w:rPr>
                <w:rFonts w:ascii="Google Sans" w:eastAsia="Pretendard" w:hAnsi="Google Sans" w:cs="Google Sans"/>
                <w:sz w:val="16"/>
              </w:rPr>
              <w:t xml:space="preserve"> </w:t>
            </w:r>
            <w:r w:rsidRPr="00BE52D0">
              <w:rPr>
                <w:rFonts w:ascii="Google Sans" w:eastAsia="Pretendard" w:hAnsi="Google Sans" w:cs="Google Sans"/>
                <w:sz w:val="16"/>
              </w:rPr>
              <w:t>요소의</w:t>
            </w:r>
            <w:r w:rsidRPr="00BE52D0">
              <w:rPr>
                <w:rFonts w:ascii="Google Sans" w:eastAsia="Pretendard" w:hAnsi="Google Sans" w:cs="Google Sans"/>
                <w:sz w:val="16"/>
              </w:rPr>
              <w:t xml:space="preserve"> </w:t>
            </w:r>
            <w:r w:rsidRPr="00BE52D0">
              <w:rPr>
                <w:rFonts w:ascii="Google Sans" w:eastAsia="Pretendard" w:hAnsi="Google Sans" w:cs="Google Sans"/>
                <w:sz w:val="16"/>
              </w:rPr>
              <w:t>의미와</w:t>
            </w:r>
            <w:r w:rsidRPr="00BE52D0">
              <w:rPr>
                <w:rFonts w:ascii="Google Sans" w:eastAsia="Pretendard" w:hAnsi="Google Sans" w:cs="Google Sans"/>
                <w:sz w:val="16"/>
              </w:rPr>
              <w:t xml:space="preserve"> </w:t>
            </w:r>
            <w:r w:rsidRPr="00BE52D0">
              <w:rPr>
                <w:rFonts w:ascii="Google Sans" w:eastAsia="Pretendard" w:hAnsi="Google Sans" w:cs="Google Sans"/>
                <w:sz w:val="16"/>
              </w:rPr>
              <w:t>관련</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설명으로</w:t>
            </w:r>
            <w:r w:rsidRPr="00BE52D0">
              <w:rPr>
                <w:rFonts w:ascii="Google Sans" w:eastAsia="Pretendard" w:hAnsi="Google Sans" w:cs="Google Sans"/>
                <w:sz w:val="16"/>
              </w:rPr>
              <w:t xml:space="preserve"> </w:t>
            </w:r>
            <w:r w:rsidRPr="00BE52D0">
              <w:rPr>
                <w:rFonts w:ascii="Google Sans" w:eastAsia="Pretendard" w:hAnsi="Google Sans" w:cs="Google Sans"/>
                <w:sz w:val="16"/>
              </w:rPr>
              <w:t>연결</w:t>
            </w:r>
          </w:p>
        </w:tc>
        <w:tc>
          <w:tcPr>
            <w:tcW w:w="2000" w:type="dxa"/>
            <w:vAlign w:val="center"/>
          </w:tcPr>
          <w:p w14:paraId="72F3211F" w14:textId="191E2B5B"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세부</w:t>
            </w:r>
            <w:r w:rsidRPr="00BE52D0">
              <w:rPr>
                <w:rFonts w:ascii="Google Sans" w:eastAsia="Pretendard" w:hAnsi="Google Sans" w:cs="Google Sans"/>
                <w:sz w:val="16"/>
              </w:rPr>
              <w:t xml:space="preserve"> </w:t>
            </w:r>
            <w:r w:rsidRPr="00BE52D0">
              <w:rPr>
                <w:rFonts w:ascii="Google Sans" w:eastAsia="Pretendard" w:hAnsi="Google Sans" w:cs="Google Sans"/>
                <w:sz w:val="16"/>
              </w:rPr>
              <w:t>관찰</w:t>
            </w:r>
          </w:p>
        </w:tc>
        <w:tc>
          <w:tcPr>
            <w:tcW w:w="1400" w:type="dxa"/>
          </w:tcPr>
          <w:p w14:paraId="744A91D4" w14:textId="73171C3A"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7D455E20" w14:textId="77777777" w:rsidTr="007005D0">
        <w:trPr>
          <w:cantSplit/>
          <w:trHeight w:val="380"/>
        </w:trPr>
        <w:tc>
          <w:tcPr>
            <w:tcW w:w="700" w:type="dxa"/>
            <w:vAlign w:val="center"/>
          </w:tcPr>
          <w:p w14:paraId="271C0387"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9</w:t>
            </w:r>
          </w:p>
        </w:tc>
        <w:tc>
          <w:tcPr>
            <w:tcW w:w="4400" w:type="dxa"/>
            <w:vAlign w:val="center"/>
          </w:tcPr>
          <w:p w14:paraId="78C01CBE"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공식</w:t>
            </w:r>
            <w:r w:rsidRPr="00BE52D0">
              <w:rPr>
                <w:rFonts w:ascii="Google Sans" w:eastAsia="Pretendard" w:hAnsi="Google Sans" w:cs="Google Sans"/>
                <w:sz w:val="16"/>
              </w:rPr>
              <w:t xml:space="preserve"> </w:t>
            </w:r>
            <w:r w:rsidRPr="00BE52D0">
              <w:rPr>
                <w:rFonts w:ascii="Google Sans" w:eastAsia="Pretendard" w:hAnsi="Google Sans" w:cs="Google Sans"/>
                <w:sz w:val="16"/>
              </w:rPr>
              <w:t>한글명</w:t>
            </w:r>
            <w:r w:rsidRPr="00BE52D0">
              <w:rPr>
                <w:rFonts w:ascii="Google Sans" w:eastAsia="Pretendard" w:hAnsi="Google Sans" w:cs="Google Sans"/>
                <w:sz w:val="16"/>
              </w:rPr>
              <w:t>·</w:t>
            </w:r>
            <w:r w:rsidRPr="00BE52D0">
              <w:rPr>
                <w:rFonts w:ascii="Google Sans" w:eastAsia="Pretendard" w:hAnsi="Google Sans" w:cs="Google Sans"/>
                <w:sz w:val="16"/>
              </w:rPr>
              <w:t>영문명</w:t>
            </w:r>
            <w:r w:rsidRPr="00BE52D0">
              <w:rPr>
                <w:rFonts w:ascii="Google Sans" w:eastAsia="Pretendard" w:hAnsi="Google Sans" w:cs="Google Sans"/>
                <w:sz w:val="16"/>
              </w:rPr>
              <w:t>·</w:t>
            </w:r>
            <w:r w:rsidRPr="00BE52D0">
              <w:rPr>
                <w:rFonts w:ascii="Google Sans" w:eastAsia="Pretendard" w:hAnsi="Google Sans" w:cs="Google Sans"/>
                <w:sz w:val="16"/>
              </w:rPr>
              <w:t>위치</w:t>
            </w:r>
            <w:r w:rsidRPr="00BE52D0">
              <w:rPr>
                <w:rFonts w:ascii="Google Sans" w:eastAsia="Pretendard" w:hAnsi="Google Sans" w:cs="Google Sans"/>
                <w:sz w:val="16"/>
              </w:rPr>
              <w:t>·</w:t>
            </w:r>
            <w:r w:rsidRPr="00BE52D0">
              <w:rPr>
                <w:rFonts w:ascii="Google Sans" w:eastAsia="Pretendard" w:hAnsi="Google Sans" w:cs="Google Sans"/>
                <w:sz w:val="16"/>
              </w:rPr>
              <w:t>짧은</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w:t>
            </w:r>
            <w:r w:rsidRPr="00BE52D0">
              <w:rPr>
                <w:rFonts w:ascii="Google Sans" w:eastAsia="Pretendard" w:hAnsi="Google Sans" w:cs="Google Sans"/>
                <w:sz w:val="16"/>
              </w:rPr>
              <w:t>·</w:t>
            </w:r>
            <w:r w:rsidRPr="00BE52D0">
              <w:rPr>
                <w:rFonts w:ascii="Google Sans" w:eastAsia="Pretendard" w:hAnsi="Google Sans" w:cs="Google Sans"/>
                <w:sz w:val="16"/>
              </w:rPr>
              <w:t>출처를</w:t>
            </w:r>
            <w:r w:rsidRPr="00BE52D0">
              <w:rPr>
                <w:rFonts w:ascii="Google Sans" w:eastAsia="Pretendard" w:hAnsi="Google Sans" w:cs="Google Sans"/>
                <w:sz w:val="16"/>
              </w:rPr>
              <w:t xml:space="preserve"> </w:t>
            </w:r>
            <w:r w:rsidRPr="00BE52D0">
              <w:rPr>
                <w:rFonts w:ascii="Google Sans" w:eastAsia="Pretendard" w:hAnsi="Google Sans" w:cs="Google Sans"/>
                <w:sz w:val="16"/>
              </w:rPr>
              <w:t>함께</w:t>
            </w:r>
            <w:r w:rsidRPr="00BE52D0">
              <w:rPr>
                <w:rFonts w:ascii="Google Sans" w:eastAsia="Pretendard" w:hAnsi="Google Sans" w:cs="Google Sans"/>
                <w:sz w:val="16"/>
              </w:rPr>
              <w:t xml:space="preserve"> </w:t>
            </w:r>
            <w:r w:rsidRPr="00BE52D0">
              <w:rPr>
                <w:rFonts w:ascii="Google Sans" w:eastAsia="Pretendard" w:hAnsi="Google Sans" w:cs="Google Sans"/>
                <w:sz w:val="16"/>
              </w:rPr>
              <w:t>표시</w:t>
            </w:r>
          </w:p>
        </w:tc>
        <w:tc>
          <w:tcPr>
            <w:tcW w:w="2000" w:type="dxa"/>
            <w:vAlign w:val="center"/>
          </w:tcPr>
          <w:p w14:paraId="7D1BA8E5" w14:textId="71A5C644"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·GPT </w:t>
            </w:r>
            <w:r w:rsidRPr="00BE52D0">
              <w:rPr>
                <w:rFonts w:ascii="Google Sans" w:eastAsia="Pretendard" w:hAnsi="Google Sans" w:cs="Google Sans"/>
                <w:sz w:val="16"/>
              </w:rPr>
              <w:t>대화</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신뢰성</w:t>
            </w:r>
          </w:p>
        </w:tc>
        <w:tc>
          <w:tcPr>
            <w:tcW w:w="1400" w:type="dxa"/>
          </w:tcPr>
          <w:p w14:paraId="292B4D68" w14:textId="78EA90CD"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39309DB5" w14:textId="77777777">
        <w:trPr>
          <w:cantSplit/>
          <w:trHeight w:val="380"/>
        </w:trPr>
        <w:tc>
          <w:tcPr>
            <w:tcW w:w="700" w:type="dxa"/>
            <w:vAlign w:val="center"/>
          </w:tcPr>
          <w:p w14:paraId="6938FF89"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10</w:t>
            </w:r>
          </w:p>
        </w:tc>
        <w:tc>
          <w:tcPr>
            <w:tcW w:w="4400" w:type="dxa"/>
            <w:vAlign w:val="center"/>
          </w:tcPr>
          <w:p w14:paraId="4AB02C2C"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단순</w:t>
            </w:r>
            <w:r w:rsidRPr="00BE52D0">
              <w:rPr>
                <w:rFonts w:ascii="Google Sans" w:eastAsia="Pretendard" w:hAnsi="Google Sans" w:cs="Google Sans"/>
                <w:sz w:val="16"/>
              </w:rPr>
              <w:t xml:space="preserve"> </w:t>
            </w:r>
            <w:r w:rsidRPr="00BE52D0">
              <w:rPr>
                <w:rFonts w:ascii="Google Sans" w:eastAsia="Pretendard" w:hAnsi="Google Sans" w:cs="Google Sans"/>
                <w:sz w:val="16"/>
              </w:rPr>
              <w:t>장소</w:t>
            </w:r>
            <w:r w:rsidRPr="00BE52D0">
              <w:rPr>
                <w:rFonts w:ascii="Google Sans" w:eastAsia="Pretendard" w:hAnsi="Google Sans" w:cs="Google Sans"/>
                <w:sz w:val="16"/>
              </w:rPr>
              <w:t xml:space="preserve"> </w:t>
            </w:r>
            <w:r w:rsidRPr="00BE52D0">
              <w:rPr>
                <w:rFonts w:ascii="Google Sans" w:eastAsia="Pretendard" w:hAnsi="Google Sans" w:cs="Google Sans"/>
                <w:sz w:val="16"/>
              </w:rPr>
              <w:t>소개보다</w:t>
            </w:r>
            <w:r w:rsidRPr="00BE52D0">
              <w:rPr>
                <w:rFonts w:ascii="Google Sans" w:eastAsia="Pretendard" w:hAnsi="Google Sans" w:cs="Google Sans"/>
                <w:sz w:val="16"/>
              </w:rPr>
              <w:t xml:space="preserve"> “</w:t>
            </w:r>
            <w:r w:rsidRPr="00BE52D0">
              <w:rPr>
                <w:rFonts w:ascii="Google Sans" w:eastAsia="Pretendard" w:hAnsi="Google Sans" w:cs="Google Sans"/>
                <w:sz w:val="16"/>
              </w:rPr>
              <w:t>왜</w:t>
            </w:r>
            <w:r w:rsidRPr="00BE52D0">
              <w:rPr>
                <w:rFonts w:ascii="Google Sans" w:eastAsia="Pretendard" w:hAnsi="Google Sans" w:cs="Google Sans"/>
                <w:sz w:val="16"/>
              </w:rPr>
              <w:t xml:space="preserve"> </w:t>
            </w:r>
            <w:r w:rsidRPr="00BE52D0">
              <w:rPr>
                <w:rFonts w:ascii="Google Sans" w:eastAsia="Pretendard" w:hAnsi="Google Sans" w:cs="Google Sans"/>
                <w:sz w:val="16"/>
              </w:rPr>
              <w:t>중요한지</w:t>
            </w:r>
            <w:r w:rsidRPr="00BE52D0">
              <w:rPr>
                <w:rFonts w:ascii="Google Sans" w:eastAsia="Pretendard" w:hAnsi="Google Sans" w:cs="Google Sans"/>
                <w:sz w:val="16"/>
              </w:rPr>
              <w:t>·</w:t>
            </w:r>
            <w:r w:rsidRPr="00BE52D0">
              <w:rPr>
                <w:rFonts w:ascii="Google Sans" w:eastAsia="Pretendard" w:hAnsi="Google Sans" w:cs="Google Sans"/>
                <w:sz w:val="16"/>
              </w:rPr>
              <w:t>무엇이</w:t>
            </w:r>
            <w:r w:rsidRPr="00BE52D0">
              <w:rPr>
                <w:rFonts w:ascii="Google Sans" w:eastAsia="Pretendard" w:hAnsi="Google Sans" w:cs="Google Sans"/>
                <w:sz w:val="16"/>
              </w:rPr>
              <w:t xml:space="preserve"> </w:t>
            </w:r>
            <w:r w:rsidRPr="00BE52D0">
              <w:rPr>
                <w:rFonts w:ascii="Google Sans" w:eastAsia="Pretendard" w:hAnsi="Google Sans" w:cs="Google Sans"/>
                <w:sz w:val="16"/>
              </w:rPr>
              <w:t>다른지</w:t>
            </w:r>
            <w:r w:rsidRPr="00BE52D0">
              <w:rPr>
                <w:rFonts w:ascii="Google Sans" w:eastAsia="Pretendard" w:hAnsi="Google Sans" w:cs="Google Sans"/>
                <w:sz w:val="16"/>
              </w:rPr>
              <w:t xml:space="preserve">” </w:t>
            </w:r>
            <w:r w:rsidRPr="00BE52D0">
              <w:rPr>
                <w:rFonts w:ascii="Google Sans" w:eastAsia="Pretendard" w:hAnsi="Google Sans" w:cs="Google Sans"/>
                <w:sz w:val="16"/>
              </w:rPr>
              <w:t>중심으로</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설명하고</w:t>
            </w:r>
            <w:r w:rsidRPr="00BE52D0">
              <w:rPr>
                <w:rFonts w:ascii="Google Sans" w:eastAsia="Pretendard" w:hAnsi="Google Sans" w:cs="Google Sans"/>
                <w:sz w:val="16"/>
              </w:rPr>
              <w:t xml:space="preserve">, </w:t>
            </w:r>
            <w:r w:rsidRPr="00BE52D0">
              <w:rPr>
                <w:rFonts w:ascii="Google Sans" w:eastAsia="Pretendard" w:hAnsi="Google Sans" w:cs="Google Sans"/>
                <w:sz w:val="16"/>
              </w:rPr>
              <w:t>한</w:t>
            </w:r>
            <w:r w:rsidRPr="00BE52D0">
              <w:rPr>
                <w:rFonts w:ascii="Google Sans" w:eastAsia="Pretendard" w:hAnsi="Google Sans" w:cs="Google Sans"/>
                <w:sz w:val="16"/>
              </w:rPr>
              <w:t xml:space="preserve"> </w:t>
            </w:r>
            <w:r w:rsidRPr="00BE52D0">
              <w:rPr>
                <w:rFonts w:ascii="Google Sans" w:eastAsia="Pretendard" w:hAnsi="Google Sans" w:cs="Google Sans"/>
                <w:sz w:val="16"/>
              </w:rPr>
              <w:t>문장</w:t>
            </w:r>
            <w:r w:rsidRPr="00BE52D0">
              <w:rPr>
                <w:rFonts w:ascii="Google Sans" w:eastAsia="Pretendard" w:hAnsi="Google Sans" w:cs="Google Sans"/>
                <w:sz w:val="16"/>
              </w:rPr>
              <w:t xml:space="preserve"> </w:t>
            </w:r>
            <w:r w:rsidRPr="00BE52D0">
              <w:rPr>
                <w:rFonts w:ascii="Google Sans" w:eastAsia="Pretendard" w:hAnsi="Google Sans" w:cs="Google Sans"/>
                <w:sz w:val="16"/>
              </w:rPr>
              <w:t>요약</w:t>
            </w:r>
            <w:r w:rsidRPr="00BE52D0">
              <w:rPr>
                <w:rFonts w:ascii="Google Sans" w:eastAsia="Pretendard" w:hAnsi="Google Sans" w:cs="Google Sans"/>
                <w:sz w:val="16"/>
              </w:rPr>
              <w:t>→</w:t>
            </w:r>
            <w:r w:rsidRPr="00BE52D0">
              <w:rPr>
                <w:rFonts w:ascii="Google Sans" w:eastAsia="Pretendard" w:hAnsi="Google Sans" w:cs="Google Sans"/>
                <w:sz w:val="16"/>
              </w:rPr>
              <w:t>짧은</w:t>
            </w:r>
            <w:r w:rsidRPr="00BE52D0">
              <w:rPr>
                <w:rFonts w:ascii="Google Sans" w:eastAsia="Pretendard" w:hAnsi="Google Sans" w:cs="Google Sans"/>
                <w:sz w:val="16"/>
              </w:rPr>
              <w:t xml:space="preserve"> </w:t>
            </w:r>
            <w:r w:rsidRPr="00BE52D0">
              <w:rPr>
                <w:rFonts w:ascii="Google Sans" w:eastAsia="Pretendard" w:hAnsi="Google Sans" w:cs="Google Sans"/>
                <w:sz w:val="16"/>
              </w:rPr>
              <w:t>설명</w:t>
            </w:r>
            <w:r w:rsidRPr="00BE52D0">
              <w:rPr>
                <w:rFonts w:ascii="Google Sans" w:eastAsia="Pretendard" w:hAnsi="Google Sans" w:cs="Google Sans"/>
                <w:sz w:val="16"/>
              </w:rPr>
              <w:t>→</w:t>
            </w:r>
            <w:r w:rsidRPr="00BE52D0">
              <w:rPr>
                <w:rFonts w:ascii="Google Sans" w:eastAsia="Pretendard" w:hAnsi="Google Sans" w:cs="Google Sans"/>
                <w:sz w:val="16"/>
              </w:rPr>
              <w:t>자세히</w:t>
            </w:r>
            <w:r w:rsidRPr="00BE52D0">
              <w:rPr>
                <w:rFonts w:ascii="Google Sans" w:eastAsia="Pretendard" w:hAnsi="Google Sans" w:cs="Google Sans"/>
                <w:sz w:val="16"/>
              </w:rPr>
              <w:t xml:space="preserve"> </w:t>
            </w:r>
            <w:r w:rsidRPr="00BE52D0">
              <w:rPr>
                <w:rFonts w:ascii="Google Sans" w:eastAsia="Pretendard" w:hAnsi="Google Sans" w:cs="Google Sans"/>
                <w:sz w:val="16"/>
              </w:rPr>
              <w:t>보기로</w:t>
            </w:r>
            <w:r w:rsidRPr="00BE52D0">
              <w:rPr>
                <w:rFonts w:ascii="Google Sans" w:eastAsia="Pretendard" w:hAnsi="Google Sans" w:cs="Google Sans"/>
                <w:sz w:val="16"/>
              </w:rPr>
              <w:t xml:space="preserve"> </w:t>
            </w:r>
            <w:r w:rsidRPr="00BE52D0">
              <w:rPr>
                <w:rFonts w:ascii="Google Sans" w:eastAsia="Pretendard" w:hAnsi="Google Sans" w:cs="Google Sans"/>
                <w:sz w:val="16"/>
              </w:rPr>
              <w:t>단계화</w:t>
            </w:r>
          </w:p>
        </w:tc>
        <w:tc>
          <w:tcPr>
            <w:tcW w:w="2000" w:type="dxa"/>
            <w:vAlign w:val="center"/>
          </w:tcPr>
          <w:p w14:paraId="639B620F"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지인</w:t>
            </w:r>
            <w:r w:rsidRPr="00BE52D0">
              <w:rPr>
                <w:rFonts w:ascii="Google Sans" w:eastAsia="Pretendard" w:hAnsi="Google Sans" w:cs="Google Sans"/>
                <w:sz w:val="16"/>
              </w:rPr>
              <w:t xml:space="preserve"> </w:t>
            </w:r>
            <w:r w:rsidRPr="00BE52D0">
              <w:rPr>
                <w:rFonts w:ascii="Google Sans" w:eastAsia="Pretendard" w:hAnsi="Google Sans" w:cs="Google Sans"/>
                <w:sz w:val="16"/>
              </w:rPr>
              <w:t>의견</w:t>
            </w:r>
            <w:r w:rsidRPr="00BE52D0">
              <w:rPr>
                <w:rFonts w:ascii="Google Sans" w:eastAsia="Pretendard" w:hAnsi="Google Sans" w:cs="Google Sans"/>
                <w:sz w:val="16"/>
              </w:rPr>
              <w:t xml:space="preserve"> + </w:t>
            </w:r>
            <w:r w:rsidRPr="00BE52D0">
              <w:rPr>
                <w:rFonts w:ascii="Google Sans" w:eastAsia="Pretendard" w:hAnsi="Google Sans" w:cs="Google Sans"/>
                <w:sz w:val="16"/>
              </w:rPr>
              <w:t>본인</w:t>
            </w:r>
            <w:r w:rsidRPr="00BE52D0">
              <w:rPr>
                <w:rFonts w:ascii="Google Sans" w:eastAsia="Pretendard" w:hAnsi="Google Sans" w:cs="Google Sans"/>
                <w:sz w:val="16"/>
              </w:rPr>
              <w:t xml:space="preserve"> </w:t>
            </w:r>
            <w:r w:rsidRPr="00BE52D0">
              <w:rPr>
                <w:rFonts w:ascii="Google Sans" w:eastAsia="Pretendard" w:hAnsi="Google Sans" w:cs="Google Sans"/>
                <w:sz w:val="16"/>
              </w:rPr>
              <w:t>확장</w:t>
            </w:r>
          </w:p>
        </w:tc>
        <w:tc>
          <w:tcPr>
            <w:tcW w:w="1400" w:type="dxa"/>
            <w:vAlign w:val="center"/>
          </w:tcPr>
          <w:p w14:paraId="5B0DBDA1" w14:textId="37AE11C7"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sz w:val="16"/>
              </w:rPr>
              <w:t>지인</w:t>
            </w:r>
            <w:r w:rsidRPr="00BE52D0">
              <w:rPr>
                <w:rFonts w:ascii="Google Sans" w:eastAsia="Pretendard" w:hAnsi="Google Sans" w:cs="Google Sans"/>
                <w:sz w:val="16"/>
              </w:rPr>
              <w:t xml:space="preserve"> </w:t>
            </w:r>
            <w:r w:rsidRPr="00BE52D0">
              <w:rPr>
                <w:rFonts w:ascii="Google Sans" w:eastAsia="Pretendard" w:hAnsi="Google Sans" w:cs="Google Sans"/>
                <w:sz w:val="16"/>
              </w:rPr>
              <w:t>의견</w:t>
            </w:r>
            <w:r w:rsidRPr="00BE52D0">
              <w:rPr>
                <w:rFonts w:ascii="Google Sans" w:eastAsia="Pretendard" w:hAnsi="Google Sans" w:cs="Google Sans"/>
                <w:sz w:val="16"/>
              </w:rPr>
              <w:t>·</w:t>
            </w:r>
            <w:r w:rsidRPr="00BE52D0">
              <w:rPr>
                <w:rFonts w:ascii="Google Sans" w:eastAsia="Pretendard" w:hAnsi="Google Sans" w:cs="Google Sans"/>
                <w:sz w:val="16"/>
              </w:rPr>
              <w:t>본인</w:t>
            </w:r>
          </w:p>
        </w:tc>
      </w:tr>
      <w:tr w:rsidR="00061C32" w:rsidRPr="00BE52D0" w14:paraId="28773FCA" w14:textId="77777777">
        <w:trPr>
          <w:cantSplit/>
          <w:trHeight w:val="380"/>
        </w:trPr>
        <w:tc>
          <w:tcPr>
            <w:tcW w:w="700" w:type="dxa"/>
            <w:vAlign w:val="center"/>
          </w:tcPr>
          <w:p w14:paraId="191F08E4"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11</w:t>
            </w:r>
          </w:p>
        </w:tc>
        <w:tc>
          <w:tcPr>
            <w:tcW w:w="4400" w:type="dxa"/>
            <w:vAlign w:val="center"/>
          </w:tcPr>
          <w:p w14:paraId="56A4C807" w14:textId="33925668" w:rsidR="00061C32" w:rsidRPr="00BE52D0" w:rsidRDefault="00F41666" w:rsidP="00061C32">
            <w:pPr>
              <w:rPr>
                <w:rFonts w:ascii="Google Sans" w:eastAsia="Pretendard" w:hAnsi="Google Sans" w:cs="Google Sans"/>
              </w:rPr>
            </w:pPr>
            <w:r w:rsidRPr="00BE52D0">
              <w:rPr>
                <w:rStyle w:val="af9"/>
                <w:rFonts w:ascii="Google Sans" w:eastAsia="Pretendard" w:hAnsi="Google Sans" w:cs="Google Sans"/>
                <w:b w:val="0"/>
                <w:bCs w:val="0"/>
                <w:sz w:val="16"/>
                <w:szCs w:val="20"/>
              </w:rPr>
              <w:t>질문형</w:t>
            </w:r>
            <w:r w:rsidRPr="00BE52D0">
              <w:rPr>
                <w:rStyle w:val="af9"/>
                <w:rFonts w:ascii="Google Sans" w:eastAsia="Pretendard" w:hAnsi="Google Sans" w:cs="Google Sans"/>
                <w:b w:val="0"/>
                <w:bCs w:val="0"/>
                <w:sz w:val="16"/>
                <w:szCs w:val="20"/>
              </w:rPr>
              <w:t>·</w:t>
            </w:r>
            <w:r w:rsidRPr="00BE52D0">
              <w:rPr>
                <w:rStyle w:val="af9"/>
                <w:rFonts w:ascii="Google Sans" w:eastAsia="Pretendard" w:hAnsi="Google Sans" w:cs="Google Sans"/>
                <w:b w:val="0"/>
                <w:bCs w:val="0"/>
                <w:sz w:val="16"/>
                <w:szCs w:val="20"/>
              </w:rPr>
              <w:t>맥락형</w:t>
            </w:r>
            <w:r w:rsidRPr="00BE52D0">
              <w:rPr>
                <w:rStyle w:val="af9"/>
                <w:rFonts w:ascii="Google Sans" w:eastAsia="Pretendard" w:hAnsi="Google Sans" w:cs="Google Sans"/>
                <w:b w:val="0"/>
                <w:bCs w:val="0"/>
                <w:sz w:val="16"/>
                <w:szCs w:val="20"/>
              </w:rPr>
              <w:t xml:space="preserve"> </w:t>
            </w:r>
            <w:r w:rsidRPr="00BE52D0">
              <w:rPr>
                <w:rStyle w:val="af9"/>
                <w:rFonts w:ascii="Google Sans" w:eastAsia="Pretendard" w:hAnsi="Google Sans" w:cs="Google Sans"/>
                <w:b w:val="0"/>
                <w:bCs w:val="0"/>
                <w:sz w:val="16"/>
                <w:szCs w:val="20"/>
              </w:rPr>
              <w:t>해설</w:t>
            </w:r>
            <w:r w:rsidR="00897CD2" w:rsidRPr="00BE52D0">
              <w:rPr>
                <w:rFonts w:ascii="Google Sans" w:hAnsi="Google Sans" w:cs="Google Sans"/>
              </w:rPr>
              <w:t xml:space="preserve"> </w:t>
            </w:r>
            <w:r w:rsidRPr="00BE52D0">
              <w:rPr>
                <w:rFonts w:ascii="Google Sans" w:eastAsia="Pretendard" w:hAnsi="Google Sans" w:cs="Google Sans"/>
                <w:sz w:val="16"/>
                <w:szCs w:val="20"/>
              </w:rPr>
              <w:t>확인된</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자료를</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바탕으로</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왜</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중요한가</w:t>
            </w:r>
            <w:r w:rsidRPr="00BE52D0">
              <w:rPr>
                <w:rFonts w:ascii="Google Sans" w:eastAsia="Pretendard" w:hAnsi="Google Sans" w:cs="Google Sans"/>
                <w:sz w:val="16"/>
                <w:szCs w:val="20"/>
              </w:rPr>
              <w:t>?”, “</w:t>
            </w:r>
            <w:r w:rsidRPr="00BE52D0">
              <w:rPr>
                <w:rFonts w:ascii="Google Sans" w:eastAsia="Pretendard" w:hAnsi="Google Sans" w:cs="Google Sans"/>
                <w:sz w:val="16"/>
                <w:szCs w:val="20"/>
              </w:rPr>
              <w:t>무엇에</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사용됐는가</w:t>
            </w:r>
            <w:r w:rsidRPr="00BE52D0">
              <w:rPr>
                <w:rFonts w:ascii="Google Sans" w:eastAsia="Pretendard" w:hAnsi="Google Sans" w:cs="Google Sans"/>
                <w:sz w:val="16"/>
                <w:szCs w:val="20"/>
              </w:rPr>
              <w:t>?”, “</w:t>
            </w:r>
            <w:r w:rsidRPr="00BE52D0">
              <w:rPr>
                <w:rFonts w:ascii="Google Sans" w:eastAsia="Pretendard" w:hAnsi="Google Sans" w:cs="Google Sans"/>
                <w:sz w:val="16"/>
                <w:szCs w:val="20"/>
              </w:rPr>
              <w:t>비슷한</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전각과</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무엇이</w:t>
            </w:r>
            <w:r w:rsidRPr="00BE52D0">
              <w:rPr>
                <w:rFonts w:ascii="Google Sans" w:eastAsia="Pretendard" w:hAnsi="Google Sans" w:cs="Google Sans"/>
                <w:sz w:val="16"/>
                <w:szCs w:val="20"/>
              </w:rPr>
              <w:t xml:space="preserve"> </w:t>
            </w:r>
            <w:proofErr w:type="spellStart"/>
            <w:r w:rsidRPr="00BE52D0">
              <w:rPr>
                <w:rFonts w:ascii="Google Sans" w:eastAsia="Pretendard" w:hAnsi="Google Sans" w:cs="Google Sans"/>
                <w:sz w:val="16"/>
                <w:szCs w:val="20"/>
              </w:rPr>
              <w:t>다른가</w:t>
            </w:r>
            <w:proofErr w:type="spellEnd"/>
            <w:r w:rsidRPr="00BE52D0">
              <w:rPr>
                <w:rFonts w:ascii="Google Sans" w:eastAsia="Pretendard" w:hAnsi="Google Sans" w:cs="Google Sans"/>
                <w:sz w:val="16"/>
                <w:szCs w:val="20"/>
              </w:rPr>
              <w:t>?”</w:t>
            </w:r>
            <w:r w:rsidRPr="00BE52D0">
              <w:rPr>
                <w:rFonts w:ascii="Google Sans" w:eastAsia="Pretendard" w:hAnsi="Google Sans" w:cs="Google Sans"/>
                <w:sz w:val="16"/>
                <w:szCs w:val="20"/>
              </w:rPr>
              <w:t>와</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같은</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질문에</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답하도록</w:t>
            </w:r>
            <w:r w:rsidRPr="00BE52D0">
              <w:rPr>
                <w:rFonts w:ascii="Google Sans" w:eastAsia="Pretendard" w:hAnsi="Google Sans" w:cs="Google Sans"/>
                <w:sz w:val="16"/>
                <w:szCs w:val="20"/>
              </w:rPr>
              <w:t xml:space="preserve"> </w:t>
            </w:r>
            <w:r w:rsidRPr="00BE52D0">
              <w:rPr>
                <w:rFonts w:ascii="Google Sans" w:eastAsia="Pretendard" w:hAnsi="Google Sans" w:cs="Google Sans"/>
                <w:sz w:val="16"/>
                <w:szCs w:val="20"/>
              </w:rPr>
              <w:t>한다</w:t>
            </w:r>
            <w:r w:rsidRPr="00BE52D0">
              <w:rPr>
                <w:rFonts w:ascii="Google Sans" w:eastAsia="Pretendard" w:hAnsi="Google Sans" w:cs="Google Sans"/>
                <w:sz w:val="16"/>
                <w:szCs w:val="20"/>
              </w:rPr>
              <w:t>.</w:t>
            </w:r>
          </w:p>
        </w:tc>
        <w:tc>
          <w:tcPr>
            <w:tcW w:w="2000" w:type="dxa"/>
            <w:vAlign w:val="center"/>
          </w:tcPr>
          <w:p w14:paraId="0A9A8D09" w14:textId="40E4F001"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지인</w:t>
            </w:r>
            <w:r w:rsidRPr="00BE52D0">
              <w:rPr>
                <w:rFonts w:ascii="Google Sans" w:eastAsia="Pretendard" w:hAnsi="Google Sans" w:cs="Google Sans"/>
                <w:sz w:val="16"/>
              </w:rPr>
              <w:t xml:space="preserve"> </w:t>
            </w:r>
            <w:r w:rsidRPr="00BE52D0">
              <w:rPr>
                <w:rFonts w:ascii="Google Sans" w:eastAsia="Pretendard" w:hAnsi="Google Sans" w:cs="Google Sans"/>
                <w:sz w:val="16"/>
              </w:rPr>
              <w:t>의견</w:t>
            </w:r>
            <w:r w:rsidRPr="00BE52D0">
              <w:rPr>
                <w:rFonts w:ascii="Google Sans" w:eastAsia="Pretendard" w:hAnsi="Google Sans" w:cs="Google Sans"/>
                <w:sz w:val="16"/>
              </w:rPr>
              <w:t xml:space="preserve"> + GPT </w:t>
            </w:r>
            <w:r w:rsidRPr="00BE52D0">
              <w:rPr>
                <w:rFonts w:ascii="Google Sans" w:eastAsia="Pretendard" w:hAnsi="Google Sans" w:cs="Google Sans"/>
                <w:sz w:val="16"/>
              </w:rPr>
              <w:t>대화</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proofErr w:type="spellStart"/>
            <w:r w:rsidRPr="00BE52D0">
              <w:rPr>
                <w:rFonts w:ascii="Google Sans" w:eastAsia="Pretendard" w:hAnsi="Google Sans" w:cs="Google Sans"/>
                <w:sz w:val="16"/>
              </w:rPr>
              <w:t>Odii</w:t>
            </w:r>
            <w:proofErr w:type="spellEnd"/>
            <w:r w:rsidRPr="00BE52D0">
              <w:rPr>
                <w:rFonts w:ascii="Google Sans" w:eastAsia="Pretendard" w:hAnsi="Google Sans" w:cs="Google Sans"/>
                <w:sz w:val="16"/>
              </w:rPr>
              <w:t xml:space="preserve"> </w:t>
            </w:r>
            <w:r w:rsidRPr="00BE52D0">
              <w:rPr>
                <w:rFonts w:ascii="Google Sans" w:eastAsia="Pretendard" w:hAnsi="Google Sans" w:cs="Google Sans"/>
                <w:sz w:val="16"/>
              </w:rPr>
              <w:t>차별화</w:t>
            </w:r>
          </w:p>
        </w:tc>
        <w:tc>
          <w:tcPr>
            <w:tcW w:w="1400" w:type="dxa"/>
            <w:vAlign w:val="center"/>
          </w:tcPr>
          <w:p w14:paraId="66215999" w14:textId="77777777"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sz w:val="16"/>
              </w:rPr>
              <w:t>지인</w:t>
            </w:r>
            <w:r w:rsidRPr="00BE52D0">
              <w:rPr>
                <w:rFonts w:ascii="Google Sans" w:eastAsia="Pretendard" w:hAnsi="Google Sans" w:cs="Google Sans"/>
                <w:sz w:val="16"/>
              </w:rPr>
              <w:t xml:space="preserve"> </w:t>
            </w:r>
            <w:r w:rsidRPr="00BE52D0">
              <w:rPr>
                <w:rFonts w:ascii="Google Sans" w:eastAsia="Pretendard" w:hAnsi="Google Sans" w:cs="Google Sans"/>
                <w:sz w:val="16"/>
              </w:rPr>
              <w:t>의견</w:t>
            </w:r>
            <w:r w:rsidRPr="00BE52D0">
              <w:rPr>
                <w:rFonts w:ascii="Google Sans" w:eastAsia="Pretendard" w:hAnsi="Google Sans" w:cs="Google Sans"/>
                <w:sz w:val="16"/>
              </w:rPr>
              <w:t>·</w:t>
            </w:r>
            <w:r w:rsidRPr="00BE52D0">
              <w:rPr>
                <w:rFonts w:ascii="Google Sans" w:eastAsia="Pretendard" w:hAnsi="Google Sans" w:cs="Google Sans"/>
                <w:sz w:val="16"/>
              </w:rPr>
              <w:t>본인</w:t>
            </w:r>
          </w:p>
        </w:tc>
      </w:tr>
      <w:tr w:rsidR="00061C32" w:rsidRPr="00BE52D0" w14:paraId="09E66921" w14:textId="77777777" w:rsidTr="00D8181E">
        <w:trPr>
          <w:cantSplit/>
          <w:trHeight w:val="380"/>
        </w:trPr>
        <w:tc>
          <w:tcPr>
            <w:tcW w:w="700" w:type="dxa"/>
            <w:vAlign w:val="center"/>
          </w:tcPr>
          <w:p w14:paraId="01D6EFDE" w14:textId="77777777" w:rsidR="00061C32" w:rsidRPr="00BE52D0" w:rsidRDefault="00061C32" w:rsidP="00061C32">
            <w:pPr>
              <w:jc w:val="center"/>
              <w:rPr>
                <w:rFonts w:ascii="Google Sans" w:eastAsia="Pretendard" w:hAnsi="Google Sans" w:cs="Google Sans"/>
              </w:rPr>
            </w:pPr>
            <w:r w:rsidRPr="00BE52D0">
              <w:rPr>
                <w:rFonts w:ascii="Google Sans" w:eastAsia="Pretendard" w:hAnsi="Google Sans" w:cs="Google Sans"/>
                <w:sz w:val="16"/>
              </w:rPr>
              <w:t>12</w:t>
            </w:r>
          </w:p>
        </w:tc>
        <w:tc>
          <w:tcPr>
            <w:tcW w:w="4400" w:type="dxa"/>
            <w:vAlign w:val="center"/>
          </w:tcPr>
          <w:p w14:paraId="2DBCD611" w14:textId="77777777"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정규</w:t>
            </w:r>
            <w:r w:rsidRPr="00BE52D0">
              <w:rPr>
                <w:rFonts w:ascii="Google Sans" w:eastAsia="Pretendard" w:hAnsi="Google Sans" w:cs="Google Sans"/>
                <w:sz w:val="16"/>
              </w:rPr>
              <w:t xml:space="preserve"> </w:t>
            </w:r>
            <w:r w:rsidRPr="00BE52D0">
              <w:rPr>
                <w:rFonts w:ascii="Google Sans" w:eastAsia="Pretendard" w:hAnsi="Google Sans" w:cs="Google Sans"/>
                <w:sz w:val="16"/>
              </w:rPr>
              <w:t>영어</w:t>
            </w:r>
            <w:r w:rsidRPr="00BE52D0">
              <w:rPr>
                <w:rFonts w:ascii="Google Sans" w:eastAsia="Pretendard" w:hAnsi="Google Sans" w:cs="Google Sans"/>
                <w:sz w:val="16"/>
              </w:rPr>
              <w:t xml:space="preserve"> </w:t>
            </w:r>
            <w:r w:rsidRPr="00BE52D0">
              <w:rPr>
                <w:rFonts w:ascii="Google Sans" w:eastAsia="Pretendard" w:hAnsi="Google Sans" w:cs="Google Sans"/>
                <w:sz w:val="16"/>
              </w:rPr>
              <w:t>해설</w:t>
            </w:r>
            <w:r w:rsidRPr="00BE52D0">
              <w:rPr>
                <w:rFonts w:ascii="Google Sans" w:eastAsia="Pretendard" w:hAnsi="Google Sans" w:cs="Google Sans"/>
                <w:sz w:val="16"/>
              </w:rPr>
              <w:t xml:space="preserve"> </w:t>
            </w:r>
            <w:r w:rsidRPr="00BE52D0">
              <w:rPr>
                <w:rFonts w:ascii="Google Sans" w:eastAsia="Pretendard" w:hAnsi="Google Sans" w:cs="Google Sans"/>
                <w:sz w:val="16"/>
              </w:rPr>
              <w:t>시간과</w:t>
            </w:r>
            <w:r w:rsidRPr="00BE52D0">
              <w:rPr>
                <w:rFonts w:ascii="Google Sans" w:eastAsia="Pretendard" w:hAnsi="Google Sans" w:cs="Google Sans"/>
                <w:sz w:val="16"/>
              </w:rPr>
              <w:t xml:space="preserve"> </w:t>
            </w:r>
            <w:r w:rsidRPr="00BE52D0">
              <w:rPr>
                <w:rFonts w:ascii="Google Sans" w:eastAsia="Pretendard" w:hAnsi="Google Sans" w:cs="Google Sans"/>
                <w:sz w:val="16"/>
              </w:rPr>
              <w:t>참여</w:t>
            </w:r>
            <w:r w:rsidRPr="00BE52D0">
              <w:rPr>
                <w:rFonts w:ascii="Google Sans" w:eastAsia="Pretendard" w:hAnsi="Google Sans" w:cs="Google Sans"/>
                <w:sz w:val="16"/>
              </w:rPr>
              <w:t xml:space="preserve"> </w:t>
            </w:r>
            <w:r w:rsidRPr="00BE52D0">
              <w:rPr>
                <w:rFonts w:ascii="Google Sans" w:eastAsia="Pretendard" w:hAnsi="Google Sans" w:cs="Google Sans"/>
                <w:sz w:val="16"/>
              </w:rPr>
              <w:t>가능</w:t>
            </w:r>
            <w:r w:rsidRPr="00BE52D0">
              <w:rPr>
                <w:rFonts w:ascii="Google Sans" w:eastAsia="Pretendard" w:hAnsi="Google Sans" w:cs="Google Sans"/>
                <w:sz w:val="16"/>
              </w:rPr>
              <w:t xml:space="preserve"> </w:t>
            </w:r>
            <w:r w:rsidRPr="00BE52D0">
              <w:rPr>
                <w:rFonts w:ascii="Google Sans" w:eastAsia="Pretendard" w:hAnsi="Google Sans" w:cs="Google Sans"/>
                <w:sz w:val="16"/>
              </w:rPr>
              <w:t>여부를</w:t>
            </w:r>
            <w:r w:rsidRPr="00BE52D0">
              <w:rPr>
                <w:rFonts w:ascii="Google Sans" w:eastAsia="Pretendard" w:hAnsi="Google Sans" w:cs="Google Sans"/>
                <w:sz w:val="16"/>
              </w:rPr>
              <w:t xml:space="preserve"> </w:t>
            </w:r>
            <w:r w:rsidRPr="00BE52D0">
              <w:rPr>
                <w:rFonts w:ascii="Google Sans" w:eastAsia="Pretendard" w:hAnsi="Google Sans" w:cs="Google Sans"/>
                <w:sz w:val="16"/>
              </w:rPr>
              <w:t>함께</w:t>
            </w:r>
            <w:r w:rsidRPr="00BE52D0">
              <w:rPr>
                <w:rFonts w:ascii="Google Sans" w:eastAsia="Pretendard" w:hAnsi="Google Sans" w:cs="Google Sans"/>
                <w:sz w:val="16"/>
              </w:rPr>
              <w:t xml:space="preserve"> </w:t>
            </w:r>
            <w:r w:rsidRPr="00BE52D0">
              <w:rPr>
                <w:rFonts w:ascii="Google Sans" w:eastAsia="Pretendard" w:hAnsi="Google Sans" w:cs="Google Sans"/>
                <w:sz w:val="16"/>
              </w:rPr>
              <w:t>안내</w:t>
            </w:r>
          </w:p>
        </w:tc>
        <w:tc>
          <w:tcPr>
            <w:tcW w:w="2000" w:type="dxa"/>
            <w:vAlign w:val="center"/>
          </w:tcPr>
          <w:p w14:paraId="406D096B" w14:textId="37A5EEFC" w:rsidR="00061C32" w:rsidRPr="00BE52D0" w:rsidRDefault="00061C32" w:rsidP="00061C32">
            <w:pPr>
              <w:rPr>
                <w:rFonts w:ascii="Google Sans" w:eastAsia="Pretendard" w:hAnsi="Google Sans" w:cs="Google Sans"/>
              </w:rPr>
            </w:pPr>
            <w:r w:rsidRPr="00BE52D0">
              <w:rPr>
                <w:rFonts w:ascii="Google Sans" w:eastAsia="Pretendard" w:hAnsi="Google Sans" w:cs="Google Sans"/>
                <w:sz w:val="16"/>
              </w:rPr>
              <w:t>개인</w:t>
            </w:r>
            <w:r w:rsidRPr="00BE52D0">
              <w:rPr>
                <w:rFonts w:ascii="Google Sans" w:eastAsia="Pretendard" w:hAnsi="Google Sans" w:cs="Google Sans"/>
                <w:sz w:val="16"/>
              </w:rPr>
              <w:t xml:space="preserve"> </w:t>
            </w:r>
            <w:r w:rsidRPr="00BE52D0">
              <w:rPr>
                <w:rFonts w:ascii="Google Sans" w:eastAsia="Pretendard" w:hAnsi="Google Sans" w:cs="Google Sans"/>
                <w:sz w:val="16"/>
              </w:rPr>
              <w:t>브레인스토밍</w:t>
            </w:r>
            <w:r w:rsidRPr="00BE52D0">
              <w:rPr>
                <w:rFonts w:ascii="Google Sans" w:eastAsia="Pretendard" w:hAnsi="Google Sans" w:cs="Google Sans"/>
                <w:sz w:val="16"/>
              </w:rPr>
              <w:t xml:space="preserve"> </w:t>
            </w:r>
            <w:r w:rsidR="00897CD2" w:rsidRPr="00BE52D0">
              <w:rPr>
                <w:rFonts w:ascii="Google Sans" w:eastAsia="Pretendard" w:hAnsi="Google Sans" w:cs="Google Sans"/>
                <w:sz w:val="16"/>
              </w:rPr>
              <w:t>-</w:t>
            </w:r>
            <w:r w:rsidRPr="00BE52D0">
              <w:rPr>
                <w:rFonts w:ascii="Google Sans" w:eastAsia="Pretendard" w:hAnsi="Google Sans" w:cs="Google Sans"/>
                <w:sz w:val="16"/>
              </w:rPr>
              <w:t xml:space="preserve"> </w:t>
            </w:r>
            <w:r w:rsidRPr="00BE52D0">
              <w:rPr>
                <w:rFonts w:ascii="Google Sans" w:eastAsia="Pretendard" w:hAnsi="Google Sans" w:cs="Google Sans"/>
                <w:sz w:val="16"/>
              </w:rPr>
              <w:t>현장</w:t>
            </w:r>
            <w:r w:rsidRPr="00BE52D0">
              <w:rPr>
                <w:rFonts w:ascii="Google Sans" w:eastAsia="Pretendard" w:hAnsi="Google Sans" w:cs="Google Sans"/>
                <w:sz w:val="16"/>
              </w:rPr>
              <w:t xml:space="preserve"> </w:t>
            </w:r>
            <w:r w:rsidRPr="00BE52D0">
              <w:rPr>
                <w:rFonts w:ascii="Google Sans" w:eastAsia="Pretendard" w:hAnsi="Google Sans" w:cs="Google Sans"/>
                <w:sz w:val="16"/>
              </w:rPr>
              <w:t>가이드</w:t>
            </w:r>
          </w:p>
        </w:tc>
        <w:tc>
          <w:tcPr>
            <w:tcW w:w="1400" w:type="dxa"/>
          </w:tcPr>
          <w:p w14:paraId="320F240A" w14:textId="3ADA41C3" w:rsidR="00061C32" w:rsidRPr="00BE52D0" w:rsidRDefault="00061C32" w:rsidP="001A29F0">
            <w:pPr>
              <w:jc w:val="center"/>
              <w:rPr>
                <w:rFonts w:ascii="Google Sans" w:eastAsia="Pretendard" w:hAnsi="Google Sans" w:cs="Google Sans"/>
              </w:rPr>
            </w:pPr>
            <w:r w:rsidRPr="00BE52D0">
              <w:rPr>
                <w:rFonts w:ascii="Google Sans" w:eastAsia="Pretendard" w:hAnsi="Google Sans" w:cs="Google Sans"/>
              </w:rPr>
              <w:t>정현우</w:t>
            </w:r>
          </w:p>
        </w:tc>
      </w:tr>
      <w:tr w:rsidR="00061C32" w:rsidRPr="00BE52D0" w14:paraId="7A270173" w14:textId="77777777" w:rsidTr="00D8181E">
        <w:trPr>
          <w:cantSplit/>
          <w:trHeight w:val="380"/>
        </w:trPr>
        <w:tc>
          <w:tcPr>
            <w:tcW w:w="700" w:type="dxa"/>
            <w:vAlign w:val="center"/>
          </w:tcPr>
          <w:p w14:paraId="675BD421" w14:textId="77777777" w:rsidR="00061C32" w:rsidRPr="00BE52D0" w:rsidRDefault="00061C32" w:rsidP="00061C32">
            <w:pPr>
              <w:jc w:val="center"/>
              <w:rPr>
                <w:rFonts w:ascii="Google Sans" w:hAnsi="Google Sans" w:cs="Google Sans"/>
              </w:rPr>
            </w:pPr>
            <w:r w:rsidRPr="00BE52D0">
              <w:rPr>
                <w:rFonts w:ascii="Google Sans" w:eastAsia="Noto Sans CJK KR" w:hAnsi="Google Sans" w:cs="Google Sans"/>
                <w:sz w:val="16"/>
              </w:rPr>
              <w:t>13</w:t>
            </w:r>
          </w:p>
        </w:tc>
        <w:tc>
          <w:tcPr>
            <w:tcW w:w="4400" w:type="dxa"/>
            <w:vAlign w:val="center"/>
          </w:tcPr>
          <w:p w14:paraId="48E5D838" w14:textId="77777777" w:rsidR="00061C32" w:rsidRPr="00BE52D0" w:rsidRDefault="00061C32" w:rsidP="00061C32">
            <w:pPr>
              <w:rPr>
                <w:rFonts w:ascii="Google Sans" w:hAnsi="Google Sans" w:cs="Google Sans"/>
              </w:rPr>
            </w:pPr>
            <w:r w:rsidRPr="00BE52D0">
              <w:rPr>
                <w:rFonts w:ascii="맑은 고딕" w:eastAsia="맑은 고딕" w:hAnsi="맑은 고딕" w:cs="맑은 고딕" w:hint="eastAsia"/>
                <w:sz w:val="16"/>
              </w:rPr>
              <w:t>설치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없이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바로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열</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수</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있는</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경량</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웹</w:t>
            </w:r>
            <w:r w:rsidRPr="00BE52D0">
              <w:rPr>
                <w:rFonts w:ascii="Google Sans" w:eastAsia="Noto Sans CJK KR" w:hAnsi="Google Sans" w:cs="Google Sans"/>
                <w:sz w:val="16"/>
              </w:rPr>
              <w:t xml:space="preserve">/QR </w:t>
            </w:r>
            <w:r w:rsidRPr="00BE52D0">
              <w:rPr>
                <w:rFonts w:ascii="맑은 고딕" w:eastAsia="맑은 고딕" w:hAnsi="맑은 고딕" w:cs="맑은 고딕" w:hint="eastAsia"/>
                <w:sz w:val="16"/>
              </w:rPr>
              <w:t>방식으로</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제공</w:t>
            </w:r>
          </w:p>
        </w:tc>
        <w:tc>
          <w:tcPr>
            <w:tcW w:w="2000" w:type="dxa"/>
            <w:vAlign w:val="center"/>
          </w:tcPr>
          <w:p w14:paraId="34A4BB34" w14:textId="77777777" w:rsidR="00061C32" w:rsidRPr="00BE52D0" w:rsidRDefault="00061C32" w:rsidP="00061C32">
            <w:pPr>
              <w:rPr>
                <w:rFonts w:ascii="Google Sans" w:hAnsi="Google Sans" w:cs="Google Sans"/>
              </w:rPr>
            </w:pPr>
            <w:r w:rsidRPr="00BE52D0">
              <w:rPr>
                <w:rFonts w:ascii="Google Sans" w:eastAsia="Noto Sans CJK KR" w:hAnsi="Google Sans" w:cs="Google Sans"/>
                <w:sz w:val="16"/>
              </w:rPr>
              <w:t xml:space="preserve">GPT </w:t>
            </w:r>
            <w:r w:rsidRPr="00BE52D0">
              <w:rPr>
                <w:rFonts w:ascii="맑은 고딕" w:eastAsia="맑은 고딕" w:hAnsi="맑은 고딕" w:cs="맑은 고딕" w:hint="eastAsia"/>
                <w:sz w:val="16"/>
              </w:rPr>
              <w:t>대화</w:t>
            </w:r>
            <w:r w:rsidRPr="00BE52D0">
              <w:rPr>
                <w:rFonts w:ascii="Google Sans" w:eastAsia="Noto Sans CJK KR" w:hAnsi="Google Sans" w:cs="Google Sans"/>
                <w:sz w:val="16"/>
              </w:rPr>
              <w:t xml:space="preserve"> — </w:t>
            </w:r>
            <w:r w:rsidRPr="00BE52D0">
              <w:rPr>
                <w:rFonts w:ascii="맑은 고딕" w:eastAsia="맑은 고딕" w:hAnsi="맑은 고딕" w:cs="맑은 고딕" w:hint="eastAsia"/>
                <w:sz w:val="16"/>
              </w:rPr>
              <w:t>진입</w:t>
            </w:r>
            <w:r w:rsidRPr="00BE52D0">
              <w:rPr>
                <w:rFonts w:ascii="Google Sans" w:eastAsia="Noto Sans CJK KR" w:hAnsi="Google Sans" w:cs="Google Sans"/>
                <w:sz w:val="16"/>
              </w:rPr>
              <w:t xml:space="preserve"> </w:t>
            </w:r>
            <w:r w:rsidRPr="00BE52D0">
              <w:rPr>
                <w:rFonts w:ascii="맑은 고딕" w:eastAsia="맑은 고딕" w:hAnsi="맑은 고딕" w:cs="맑은 고딕" w:hint="eastAsia"/>
                <w:sz w:val="16"/>
              </w:rPr>
              <w:t>마찰</w:t>
            </w:r>
          </w:p>
        </w:tc>
        <w:tc>
          <w:tcPr>
            <w:tcW w:w="1400" w:type="dxa"/>
          </w:tcPr>
          <w:p w14:paraId="2EAE9215" w14:textId="0AAFA357" w:rsidR="00061C32" w:rsidRPr="00BE52D0" w:rsidRDefault="00061C32" w:rsidP="001A29F0">
            <w:pPr>
              <w:jc w:val="center"/>
              <w:rPr>
                <w:rFonts w:ascii="Google Sans" w:hAnsi="Google Sans" w:cs="Google Sans"/>
              </w:rPr>
            </w:pPr>
            <w:r w:rsidRPr="00BE52D0">
              <w:rPr>
                <w:rFonts w:ascii="Google Sans" w:hAnsi="Google Sans" w:cs="Google Sans"/>
              </w:rPr>
              <w:t>정현우</w:t>
            </w:r>
          </w:p>
        </w:tc>
      </w:tr>
      <w:tr w:rsidR="00061C32" w:rsidRPr="00BE52D0" w14:paraId="46923250" w14:textId="77777777" w:rsidTr="00D8181E">
        <w:trPr>
          <w:cantSplit/>
          <w:trHeight w:val="380"/>
        </w:trPr>
        <w:tc>
          <w:tcPr>
            <w:tcW w:w="700" w:type="dxa"/>
            <w:vAlign w:val="center"/>
          </w:tcPr>
          <w:p w14:paraId="456F801A"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14</w:t>
            </w:r>
          </w:p>
        </w:tc>
        <w:tc>
          <w:tcPr>
            <w:tcW w:w="4400" w:type="dxa"/>
            <w:vAlign w:val="center"/>
          </w:tcPr>
          <w:p w14:paraId="619251DD"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남은</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시간</w:t>
            </w:r>
            <w:r w:rsidRPr="00BE52D0">
              <w:rPr>
                <w:rFonts w:ascii="Google Sans" w:eastAsia="Pretendard" w:hAnsi="Google Sans" w:cs="Google Sans"/>
                <w:sz w:val="16"/>
                <w:szCs w:val="16"/>
              </w:rPr>
              <w:t>·</w:t>
            </w:r>
            <w:r w:rsidRPr="00BE52D0">
              <w:rPr>
                <w:rFonts w:ascii="Google Sans" w:eastAsia="Pretendard" w:hAnsi="Google Sans" w:cs="Google Sans"/>
                <w:sz w:val="16"/>
                <w:szCs w:val="16"/>
              </w:rPr>
              <w:t>현재</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위치</w:t>
            </w:r>
            <w:r w:rsidRPr="00BE52D0">
              <w:rPr>
                <w:rFonts w:ascii="Google Sans" w:eastAsia="Pretendard" w:hAnsi="Google Sans" w:cs="Google Sans"/>
                <w:sz w:val="16"/>
                <w:szCs w:val="16"/>
              </w:rPr>
              <w:t>·</w:t>
            </w:r>
            <w:r w:rsidRPr="00BE52D0">
              <w:rPr>
                <w:rFonts w:ascii="Google Sans" w:eastAsia="Pretendard" w:hAnsi="Google Sans" w:cs="Google Sans"/>
                <w:sz w:val="16"/>
                <w:szCs w:val="16"/>
              </w:rPr>
              <w:t>관심사</w:t>
            </w:r>
            <w:r w:rsidRPr="00BE52D0">
              <w:rPr>
                <w:rFonts w:ascii="Google Sans" w:eastAsia="Pretendard" w:hAnsi="Google Sans" w:cs="Google Sans"/>
                <w:sz w:val="16"/>
                <w:szCs w:val="16"/>
              </w:rPr>
              <w:t>·</w:t>
            </w:r>
            <w:r w:rsidRPr="00BE52D0">
              <w:rPr>
                <w:rFonts w:ascii="Google Sans" w:eastAsia="Pretendard" w:hAnsi="Google Sans" w:cs="Google Sans"/>
                <w:sz w:val="16"/>
                <w:szCs w:val="16"/>
              </w:rPr>
              <w:t>이미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전각을</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반영해</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관람</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코스를</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제안</w:t>
            </w:r>
          </w:p>
        </w:tc>
        <w:tc>
          <w:tcPr>
            <w:tcW w:w="2000" w:type="dxa"/>
            <w:vAlign w:val="center"/>
          </w:tcPr>
          <w:p w14:paraId="455B851E"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개인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브레인스토밍</w:t>
            </w:r>
            <w:r w:rsidRPr="00BE52D0">
              <w:rPr>
                <w:rFonts w:ascii="Google Sans" w:eastAsia="Pretendard" w:hAnsi="Google Sans" w:cs="Google Sans"/>
                <w:sz w:val="16"/>
                <w:szCs w:val="16"/>
              </w:rPr>
              <w:t xml:space="preserve"> — </w:t>
            </w:r>
            <w:r w:rsidRPr="00BE52D0">
              <w:rPr>
                <w:rFonts w:ascii="Google Sans" w:eastAsia="Pretendard" w:hAnsi="Google Sans" w:cs="Google Sans"/>
                <w:sz w:val="16"/>
                <w:szCs w:val="16"/>
              </w:rPr>
              <w:t>코스</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제안</w:t>
            </w:r>
          </w:p>
        </w:tc>
        <w:tc>
          <w:tcPr>
            <w:tcW w:w="1400" w:type="dxa"/>
          </w:tcPr>
          <w:p w14:paraId="630EB713" w14:textId="722E55DE"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정현우</w:t>
            </w:r>
          </w:p>
        </w:tc>
      </w:tr>
      <w:tr w:rsidR="00061C32" w:rsidRPr="00BE52D0" w14:paraId="7E569AF9" w14:textId="77777777">
        <w:trPr>
          <w:cantSplit/>
          <w:trHeight w:val="380"/>
        </w:trPr>
        <w:tc>
          <w:tcPr>
            <w:tcW w:w="700" w:type="dxa"/>
            <w:vAlign w:val="center"/>
          </w:tcPr>
          <w:p w14:paraId="71A0FBCE"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lastRenderedPageBreak/>
              <w:t>15</w:t>
            </w:r>
          </w:p>
        </w:tc>
        <w:tc>
          <w:tcPr>
            <w:tcW w:w="4400" w:type="dxa"/>
            <w:vAlign w:val="center"/>
          </w:tcPr>
          <w:p w14:paraId="47E8F862"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경복궁</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관람</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후</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관심사를</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종로의</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다음</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장소</w:t>
            </w:r>
            <w:r w:rsidRPr="00BE52D0">
              <w:rPr>
                <w:rFonts w:ascii="Google Sans" w:eastAsia="Pretendard" w:hAnsi="Google Sans" w:cs="Google Sans"/>
                <w:sz w:val="16"/>
                <w:szCs w:val="16"/>
              </w:rPr>
              <w:t>·</w:t>
            </w:r>
            <w:r w:rsidRPr="00BE52D0">
              <w:rPr>
                <w:rFonts w:ascii="Google Sans" w:eastAsia="Pretendard" w:hAnsi="Google Sans" w:cs="Google Sans"/>
                <w:sz w:val="16"/>
                <w:szCs w:val="16"/>
              </w:rPr>
              <w:t>경험과</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연결</w:t>
            </w:r>
          </w:p>
        </w:tc>
        <w:tc>
          <w:tcPr>
            <w:tcW w:w="2000" w:type="dxa"/>
            <w:vAlign w:val="center"/>
          </w:tcPr>
          <w:p w14:paraId="4F8DACD4"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개인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브레인스토밍</w:t>
            </w:r>
            <w:r w:rsidRPr="00BE52D0">
              <w:rPr>
                <w:rFonts w:ascii="Google Sans" w:eastAsia="Pretendard" w:hAnsi="Google Sans" w:cs="Google Sans"/>
                <w:sz w:val="16"/>
                <w:szCs w:val="16"/>
              </w:rPr>
              <w:t xml:space="preserve"> — </w:t>
            </w:r>
            <w:r w:rsidRPr="00BE52D0">
              <w:rPr>
                <w:rFonts w:ascii="Google Sans" w:eastAsia="Pretendard" w:hAnsi="Google Sans" w:cs="Google Sans"/>
                <w:sz w:val="16"/>
                <w:szCs w:val="16"/>
              </w:rPr>
              <w:t>관람</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이후</w:t>
            </w:r>
          </w:p>
        </w:tc>
        <w:tc>
          <w:tcPr>
            <w:tcW w:w="1400" w:type="dxa"/>
            <w:vAlign w:val="center"/>
          </w:tcPr>
          <w:p w14:paraId="092C2A12"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본인</w:t>
            </w:r>
          </w:p>
        </w:tc>
      </w:tr>
      <w:tr w:rsidR="00061C32" w:rsidRPr="00BE52D0" w14:paraId="7834B6CD" w14:textId="77777777">
        <w:trPr>
          <w:cantSplit/>
          <w:trHeight w:val="380"/>
        </w:trPr>
        <w:tc>
          <w:tcPr>
            <w:tcW w:w="700" w:type="dxa"/>
            <w:vAlign w:val="center"/>
          </w:tcPr>
          <w:p w14:paraId="5B8449A0"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16</w:t>
            </w:r>
          </w:p>
        </w:tc>
        <w:tc>
          <w:tcPr>
            <w:tcW w:w="4400" w:type="dxa"/>
            <w:vAlign w:val="center"/>
          </w:tcPr>
          <w:p w14:paraId="7D097309"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기존</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가이드</w:t>
            </w:r>
            <w:r w:rsidRPr="00BE52D0">
              <w:rPr>
                <w:rFonts w:ascii="Google Sans" w:eastAsia="Pretendard" w:hAnsi="Google Sans" w:cs="Google Sans"/>
                <w:sz w:val="16"/>
                <w:szCs w:val="16"/>
              </w:rPr>
              <w:t>·Odii·</w:t>
            </w:r>
            <w:r w:rsidRPr="00BE52D0">
              <w:rPr>
                <w:rFonts w:ascii="Google Sans" w:eastAsia="Pretendard" w:hAnsi="Google Sans" w:cs="Google Sans"/>
                <w:sz w:val="16"/>
                <w:szCs w:val="16"/>
              </w:rPr>
              <w:t>공식</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자료만으로</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충분한</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기능은</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중복하지</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않고</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기존</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수단으로도</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남는</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문제만</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보완</w:t>
            </w:r>
          </w:p>
        </w:tc>
        <w:tc>
          <w:tcPr>
            <w:tcW w:w="2000" w:type="dxa"/>
            <w:vAlign w:val="center"/>
          </w:tcPr>
          <w:p w14:paraId="6E8F2065"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지인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의견</w:t>
            </w:r>
            <w:r w:rsidRPr="00BE52D0">
              <w:rPr>
                <w:rFonts w:ascii="Google Sans" w:eastAsia="Pretendard" w:hAnsi="Google Sans" w:cs="Google Sans"/>
                <w:sz w:val="16"/>
                <w:szCs w:val="16"/>
              </w:rPr>
              <w:t xml:space="preserve"> + GPT </w:t>
            </w:r>
            <w:r w:rsidRPr="00BE52D0">
              <w:rPr>
                <w:rFonts w:ascii="Google Sans" w:eastAsia="Pretendard" w:hAnsi="Google Sans" w:cs="Google Sans"/>
                <w:sz w:val="16"/>
                <w:szCs w:val="16"/>
              </w:rPr>
              <w:t>반론</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검토</w:t>
            </w:r>
          </w:p>
        </w:tc>
        <w:tc>
          <w:tcPr>
            <w:tcW w:w="1400" w:type="dxa"/>
            <w:vAlign w:val="center"/>
          </w:tcPr>
          <w:p w14:paraId="03DAB3E9" w14:textId="77777777" w:rsidR="00061C32" w:rsidRPr="00BE52D0" w:rsidRDefault="00061C32" w:rsidP="008D57E9">
            <w:pPr>
              <w:jc w:val="center"/>
              <w:rPr>
                <w:rFonts w:ascii="Google Sans" w:eastAsia="Pretendard" w:hAnsi="Google Sans" w:cs="Google Sans"/>
                <w:sz w:val="16"/>
                <w:szCs w:val="16"/>
              </w:rPr>
            </w:pPr>
            <w:r w:rsidRPr="00BE52D0">
              <w:rPr>
                <w:rFonts w:ascii="Google Sans" w:eastAsia="Pretendard" w:hAnsi="Google Sans" w:cs="Google Sans"/>
                <w:sz w:val="16"/>
                <w:szCs w:val="16"/>
              </w:rPr>
              <w:t>지인</w:t>
            </w:r>
            <w:r w:rsidRPr="00BE52D0">
              <w:rPr>
                <w:rFonts w:ascii="Google Sans" w:eastAsia="Pretendard" w:hAnsi="Google Sans" w:cs="Google Sans"/>
                <w:sz w:val="16"/>
                <w:szCs w:val="16"/>
              </w:rPr>
              <w:t xml:space="preserve"> </w:t>
            </w:r>
            <w:r w:rsidRPr="00BE52D0">
              <w:rPr>
                <w:rFonts w:ascii="Google Sans" w:eastAsia="Pretendard" w:hAnsi="Google Sans" w:cs="Google Sans"/>
                <w:sz w:val="16"/>
                <w:szCs w:val="16"/>
              </w:rPr>
              <w:t>의견</w:t>
            </w:r>
            <w:r w:rsidRPr="00BE52D0">
              <w:rPr>
                <w:rFonts w:ascii="Google Sans" w:eastAsia="Pretendard" w:hAnsi="Google Sans" w:cs="Google Sans"/>
                <w:sz w:val="16"/>
                <w:szCs w:val="16"/>
              </w:rPr>
              <w:t>·</w:t>
            </w:r>
            <w:r w:rsidRPr="00BE52D0">
              <w:rPr>
                <w:rFonts w:ascii="Google Sans" w:eastAsia="Pretendard" w:hAnsi="Google Sans" w:cs="Google Sans"/>
                <w:sz w:val="16"/>
                <w:szCs w:val="16"/>
              </w:rPr>
              <w:t>본인</w:t>
            </w:r>
          </w:p>
        </w:tc>
      </w:tr>
    </w:tbl>
    <w:p w14:paraId="1955C96A" w14:textId="77777777" w:rsidR="00FB3BE5" w:rsidRPr="00BE52D0" w:rsidRDefault="00136D96">
      <w:pPr>
        <w:pStyle w:val="10"/>
        <w:numPr>
          <w:ilvl w:val="0"/>
          <w:numId w:val="0"/>
        </w:numPr>
        <w:spacing w:before="540" w:after="360"/>
        <w:rPr>
          <w:rFonts w:ascii="Google Sans" w:hAnsi="Google Sans" w:cs="Google Sans"/>
        </w:rPr>
      </w:pPr>
      <w:r w:rsidRPr="00BE52D0">
        <w:rPr>
          <w:rFonts w:ascii="Google Sans" w:hAnsi="Google Sans" w:cs="Google Sans"/>
        </w:rPr>
        <w:t xml:space="preserve">4. </w:t>
      </w:r>
      <w:r w:rsidRPr="00BE52D0">
        <w:rPr>
          <w:rFonts w:ascii="Google Sans" w:hAnsi="Google Sans" w:cs="Google Sans"/>
        </w:rPr>
        <w:t>아이디어</w:t>
      </w:r>
      <w:r w:rsidRPr="00BE52D0">
        <w:rPr>
          <w:rFonts w:ascii="Google Sans" w:hAnsi="Google Sans" w:cs="Google Sans"/>
        </w:rPr>
        <w:t xml:space="preserve"> </w:t>
      </w:r>
      <w:r w:rsidRPr="00BE52D0">
        <w:rPr>
          <w:rFonts w:ascii="Google Sans" w:hAnsi="Google Sans" w:cs="Google Sans"/>
        </w:rPr>
        <w:t>수렴</w:t>
      </w:r>
    </w:p>
    <w:p w14:paraId="67215CCC" w14:textId="1389072D" w:rsidR="00FB3BE5" w:rsidRPr="00BE52D0" w:rsidRDefault="00136D96" w:rsidP="008D57E9">
      <w:pPr>
        <w:pStyle w:val="2"/>
        <w:numPr>
          <w:ilvl w:val="0"/>
          <w:numId w:val="0"/>
        </w:numPr>
        <w:spacing w:before="360" w:after="360"/>
        <w:rPr>
          <w:rFonts w:ascii="Google Sans" w:hAnsi="Google Sans" w:cs="Google Sans"/>
        </w:rPr>
      </w:pPr>
      <w:r w:rsidRPr="00BE52D0">
        <w:rPr>
          <w:rFonts w:ascii="Google Sans" w:hAnsi="Google Sans" w:cs="Google Sans"/>
        </w:rPr>
        <w:t xml:space="preserve">4.1 </w:t>
      </w:r>
      <w:r w:rsidRPr="00BE52D0">
        <w:rPr>
          <w:rFonts w:ascii="Google Sans" w:hAnsi="Google Sans" w:cs="Google Sans"/>
        </w:rPr>
        <w:t>유목화</w:t>
      </w:r>
      <w:r w:rsidRPr="00BE52D0">
        <w:rPr>
          <w:rFonts w:ascii="Google Sans" w:hAnsi="Google Sans" w:cs="Google Sans"/>
        </w:rPr>
        <w:t>(Grouping)</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300"/>
        <w:gridCol w:w="5500"/>
      </w:tblGrid>
      <w:tr w:rsidR="00FB3BE5" w:rsidRPr="00BE52D0" w14:paraId="3EF6399D" w14:textId="77777777">
        <w:trPr>
          <w:cantSplit/>
          <w:trHeight w:val="420"/>
          <w:tblHeader/>
        </w:trPr>
        <w:tc>
          <w:tcPr>
            <w:tcW w:w="700" w:type="dxa"/>
            <w:shd w:val="clear" w:color="auto" w:fill="DFDFDF"/>
            <w:vAlign w:val="center"/>
          </w:tcPr>
          <w:p w14:paraId="05F1F4E0"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b/>
              </w:rPr>
              <w:t>번호</w:t>
            </w:r>
          </w:p>
        </w:tc>
        <w:tc>
          <w:tcPr>
            <w:tcW w:w="2300" w:type="dxa"/>
            <w:shd w:val="clear" w:color="auto" w:fill="DFDFDF"/>
            <w:vAlign w:val="center"/>
          </w:tcPr>
          <w:p w14:paraId="2E4BE508"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b/>
              </w:rPr>
              <w:t>아이디어</w:t>
            </w:r>
            <w:r w:rsidRPr="00BE52D0">
              <w:rPr>
                <w:rFonts w:ascii="Google Sans" w:eastAsia="Pretendard" w:hAnsi="Google Sans" w:cs="Google Sans"/>
                <w:b/>
              </w:rPr>
              <w:t xml:space="preserve"> </w:t>
            </w:r>
            <w:r w:rsidRPr="00BE52D0">
              <w:rPr>
                <w:rFonts w:ascii="Google Sans" w:eastAsia="Pretendard" w:hAnsi="Google Sans" w:cs="Google Sans"/>
                <w:b/>
              </w:rPr>
              <w:t>그룹</w:t>
            </w:r>
          </w:p>
        </w:tc>
        <w:tc>
          <w:tcPr>
            <w:tcW w:w="5500" w:type="dxa"/>
            <w:shd w:val="clear" w:color="auto" w:fill="DFDFDF"/>
            <w:vAlign w:val="center"/>
          </w:tcPr>
          <w:p w14:paraId="309E2B77"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b/>
              </w:rPr>
              <w:t>수렴된</w:t>
            </w:r>
            <w:r w:rsidRPr="00BE52D0">
              <w:rPr>
                <w:rFonts w:ascii="Google Sans" w:eastAsia="Pretendard" w:hAnsi="Google Sans" w:cs="Google Sans"/>
                <w:b/>
              </w:rPr>
              <w:t xml:space="preserve"> </w:t>
            </w:r>
            <w:r w:rsidRPr="00BE52D0">
              <w:rPr>
                <w:rFonts w:ascii="Google Sans" w:eastAsia="Pretendard" w:hAnsi="Google Sans" w:cs="Google Sans"/>
                <w:b/>
              </w:rPr>
              <w:t>아이디어</w:t>
            </w:r>
            <w:r w:rsidRPr="00BE52D0">
              <w:rPr>
                <w:rFonts w:ascii="Google Sans" w:eastAsia="Pretendard" w:hAnsi="Google Sans" w:cs="Google Sans"/>
                <w:b/>
              </w:rPr>
              <w:t xml:space="preserve"> </w:t>
            </w:r>
            <w:r w:rsidRPr="00BE52D0">
              <w:rPr>
                <w:rFonts w:ascii="Google Sans" w:eastAsia="Pretendard" w:hAnsi="Google Sans" w:cs="Google Sans"/>
                <w:b/>
              </w:rPr>
              <w:t>목록</w:t>
            </w:r>
            <w:r w:rsidRPr="00BE52D0">
              <w:rPr>
                <w:rFonts w:ascii="Google Sans" w:eastAsia="Pretendard" w:hAnsi="Google Sans" w:cs="Google Sans"/>
                <w:b/>
              </w:rPr>
              <w:t xml:space="preserve"> (3.3</w:t>
            </w:r>
            <w:r w:rsidRPr="00BE52D0">
              <w:rPr>
                <w:rFonts w:ascii="Google Sans" w:eastAsia="Pretendard" w:hAnsi="Google Sans" w:cs="Google Sans"/>
                <w:b/>
              </w:rPr>
              <w:t>의</w:t>
            </w:r>
            <w:r w:rsidRPr="00BE52D0">
              <w:rPr>
                <w:rFonts w:ascii="Google Sans" w:eastAsia="Pretendard" w:hAnsi="Google Sans" w:cs="Google Sans"/>
                <w:b/>
              </w:rPr>
              <w:t xml:space="preserve"> </w:t>
            </w:r>
            <w:r w:rsidRPr="00BE52D0">
              <w:rPr>
                <w:rFonts w:ascii="Google Sans" w:eastAsia="Pretendard" w:hAnsi="Google Sans" w:cs="Google Sans"/>
                <w:b/>
              </w:rPr>
              <w:t>번호</w:t>
            </w:r>
            <w:r w:rsidRPr="00BE52D0">
              <w:rPr>
                <w:rFonts w:ascii="Google Sans" w:eastAsia="Pretendard" w:hAnsi="Google Sans" w:cs="Google Sans"/>
                <w:b/>
              </w:rPr>
              <w:t xml:space="preserve"> </w:t>
            </w:r>
            <w:r w:rsidRPr="00BE52D0">
              <w:rPr>
                <w:rFonts w:ascii="Google Sans" w:eastAsia="Pretendard" w:hAnsi="Google Sans" w:cs="Google Sans"/>
                <w:b/>
              </w:rPr>
              <w:t>사용</w:t>
            </w:r>
            <w:r w:rsidRPr="00BE52D0">
              <w:rPr>
                <w:rFonts w:ascii="Google Sans" w:eastAsia="Pretendard" w:hAnsi="Google Sans" w:cs="Google Sans"/>
                <w:b/>
              </w:rPr>
              <w:t>)</w:t>
            </w:r>
          </w:p>
        </w:tc>
      </w:tr>
      <w:tr w:rsidR="00FB3BE5" w:rsidRPr="00BE52D0" w14:paraId="0A8D9DA9" w14:textId="77777777">
        <w:trPr>
          <w:cantSplit/>
          <w:trHeight w:val="480"/>
        </w:trPr>
        <w:tc>
          <w:tcPr>
            <w:tcW w:w="700" w:type="dxa"/>
            <w:vAlign w:val="center"/>
          </w:tcPr>
          <w:p w14:paraId="070D1D85"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1</w:t>
            </w:r>
          </w:p>
        </w:tc>
        <w:tc>
          <w:tcPr>
            <w:tcW w:w="2300" w:type="dxa"/>
            <w:vAlign w:val="center"/>
          </w:tcPr>
          <w:p w14:paraId="1D3236DC"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대상</w:t>
            </w:r>
            <w:r w:rsidRPr="00BE52D0">
              <w:rPr>
                <w:rFonts w:ascii="Google Sans" w:eastAsia="Pretendard" w:hAnsi="Google Sans" w:cs="Google Sans"/>
              </w:rPr>
              <w:t xml:space="preserve"> </w:t>
            </w:r>
            <w:r w:rsidRPr="00BE52D0">
              <w:rPr>
                <w:rFonts w:ascii="Google Sans" w:eastAsia="Pretendard" w:hAnsi="Google Sans" w:cs="Google Sans"/>
              </w:rPr>
              <w:t>찾기</w:t>
            </w:r>
          </w:p>
        </w:tc>
        <w:tc>
          <w:tcPr>
            <w:tcW w:w="5500" w:type="dxa"/>
            <w:vAlign w:val="center"/>
          </w:tcPr>
          <w:p w14:paraId="2A6F4A99" w14:textId="77777777" w:rsidR="00FB3BE5" w:rsidRPr="00BE52D0" w:rsidRDefault="00FB3BE5" w:rsidP="008D57E9">
            <w:pPr>
              <w:jc w:val="center"/>
              <w:rPr>
                <w:rFonts w:ascii="Google Sans" w:eastAsia="Pretendard" w:hAnsi="Google Sans" w:cs="Google Sans"/>
              </w:rPr>
            </w:pPr>
            <w:r w:rsidRPr="00BE52D0">
              <w:rPr>
                <w:rFonts w:ascii="맑은 고딕" w:eastAsia="맑은 고딕" w:hAnsi="맑은 고딕" w:cs="맑은 고딕" w:hint="eastAsia"/>
              </w:rPr>
              <w:t>①</w:t>
            </w:r>
            <w:r w:rsidRPr="00BE52D0">
              <w:rPr>
                <w:rFonts w:ascii="Google Sans" w:eastAsia="Pretendard" w:hAnsi="Google Sans" w:cs="Google Sans"/>
              </w:rPr>
              <w:t xml:space="preserve"> </w:t>
            </w:r>
            <w:r w:rsidRPr="00BE52D0">
              <w:rPr>
                <w:rFonts w:ascii="Google Sans" w:eastAsia="Pretendard" w:hAnsi="Google Sans" w:cs="Google Sans"/>
              </w:rPr>
              <w:t>이름</w:t>
            </w:r>
            <w:r w:rsidRPr="00BE52D0">
              <w:rPr>
                <w:rFonts w:ascii="Google Sans" w:eastAsia="Pretendard" w:hAnsi="Google Sans" w:cs="Google Sans"/>
              </w:rPr>
              <w:t xml:space="preserve"> </w:t>
            </w:r>
            <w:r w:rsidRPr="00BE52D0">
              <w:rPr>
                <w:rFonts w:ascii="Google Sans" w:eastAsia="Pretendard" w:hAnsi="Google Sans" w:cs="Google Sans"/>
              </w:rPr>
              <w:t>검색</w:t>
            </w:r>
            <w:r w:rsidRPr="00BE52D0">
              <w:rPr>
                <w:rFonts w:ascii="Google Sans" w:eastAsia="Pretendard" w:hAnsi="Google Sans" w:cs="Google Sans"/>
              </w:rPr>
              <w:t xml:space="preserve">, </w:t>
            </w:r>
            <w:r w:rsidRPr="00BE52D0">
              <w:rPr>
                <w:rFonts w:ascii="맑은 고딕" w:eastAsia="맑은 고딕" w:hAnsi="맑은 고딕" w:cs="맑은 고딕" w:hint="eastAsia"/>
              </w:rPr>
              <w:t>②</w:t>
            </w:r>
            <w:r w:rsidRPr="00BE52D0">
              <w:rPr>
                <w:rFonts w:ascii="Google Sans" w:eastAsia="Pretendard" w:hAnsi="Google Sans" w:cs="Google Sans"/>
              </w:rPr>
              <w:t xml:space="preserve"> </w:t>
            </w:r>
            <w:r w:rsidRPr="00BE52D0">
              <w:rPr>
                <w:rFonts w:ascii="Google Sans" w:eastAsia="Pretendard" w:hAnsi="Google Sans" w:cs="Google Sans"/>
              </w:rPr>
              <w:t>사진</w:t>
            </w:r>
            <w:r w:rsidRPr="00BE52D0">
              <w:rPr>
                <w:rFonts w:ascii="Google Sans" w:eastAsia="Pretendard" w:hAnsi="Google Sans" w:cs="Google Sans"/>
              </w:rPr>
              <w:t xml:space="preserve"> </w:t>
            </w:r>
            <w:r w:rsidRPr="00BE52D0">
              <w:rPr>
                <w:rFonts w:ascii="Google Sans" w:eastAsia="Pretendard" w:hAnsi="Google Sans" w:cs="Google Sans"/>
              </w:rPr>
              <w:t>선택</w:t>
            </w:r>
            <w:r w:rsidRPr="00BE52D0">
              <w:rPr>
                <w:rFonts w:ascii="Google Sans" w:eastAsia="Pretendard" w:hAnsi="Google Sans" w:cs="Google Sans"/>
              </w:rPr>
              <w:t xml:space="preserve">, </w:t>
            </w:r>
            <w:r w:rsidRPr="00BE52D0">
              <w:rPr>
                <w:rFonts w:ascii="맑은 고딕" w:eastAsia="맑은 고딕" w:hAnsi="맑은 고딕" w:cs="맑은 고딕" w:hint="eastAsia"/>
              </w:rPr>
              <w:t>③</w:t>
            </w:r>
            <w:r w:rsidRPr="00BE52D0">
              <w:rPr>
                <w:rFonts w:ascii="Google Sans" w:eastAsia="Pretendard" w:hAnsi="Google Sans" w:cs="Google Sans"/>
              </w:rPr>
              <w:t xml:space="preserve"> </w:t>
            </w:r>
            <w:r w:rsidRPr="00BE52D0">
              <w:rPr>
                <w:rFonts w:ascii="Google Sans" w:eastAsia="Pretendard" w:hAnsi="Google Sans" w:cs="Google Sans"/>
              </w:rPr>
              <w:t>지도</w:t>
            </w:r>
            <w:r w:rsidRPr="00BE52D0">
              <w:rPr>
                <w:rFonts w:ascii="Google Sans" w:eastAsia="Pretendard" w:hAnsi="Google Sans" w:cs="Google Sans"/>
              </w:rPr>
              <w:t xml:space="preserve"> </w:t>
            </w:r>
            <w:r w:rsidRPr="00BE52D0">
              <w:rPr>
                <w:rFonts w:ascii="Google Sans" w:eastAsia="Pretendard" w:hAnsi="Google Sans" w:cs="Google Sans"/>
              </w:rPr>
              <w:t>선택</w:t>
            </w:r>
            <w:r w:rsidRPr="00BE52D0">
              <w:rPr>
                <w:rFonts w:ascii="Google Sans" w:eastAsia="Pretendard" w:hAnsi="Google Sans" w:cs="Google Sans"/>
              </w:rPr>
              <w:t xml:space="preserve">, </w:t>
            </w:r>
            <w:r w:rsidRPr="00BE52D0">
              <w:rPr>
                <w:rFonts w:ascii="맑은 고딕" w:eastAsia="맑은 고딕" w:hAnsi="맑은 고딕" w:cs="맑은 고딕" w:hint="eastAsia"/>
              </w:rPr>
              <w:t>④</w:t>
            </w:r>
            <w:r w:rsidRPr="00BE52D0">
              <w:rPr>
                <w:rFonts w:ascii="Google Sans" w:eastAsia="Pretendard" w:hAnsi="Google Sans" w:cs="Google Sans"/>
              </w:rPr>
              <w:t xml:space="preserve"> </w:t>
            </w:r>
            <w:r w:rsidRPr="00BE52D0">
              <w:rPr>
                <w:rFonts w:ascii="Google Sans" w:eastAsia="Pretendard" w:hAnsi="Google Sans" w:cs="Google Sans"/>
              </w:rPr>
              <w:t>사진</w:t>
            </w:r>
            <w:r w:rsidRPr="00BE52D0">
              <w:rPr>
                <w:rFonts w:ascii="Google Sans" w:eastAsia="Pretendard" w:hAnsi="Google Sans" w:cs="Google Sans"/>
              </w:rPr>
              <w:t xml:space="preserve"> </w:t>
            </w:r>
            <w:r w:rsidRPr="00BE52D0">
              <w:rPr>
                <w:rFonts w:ascii="Google Sans" w:eastAsia="Pretendard" w:hAnsi="Google Sans" w:cs="Google Sans"/>
              </w:rPr>
              <w:t>식별</w:t>
            </w:r>
            <w:r w:rsidRPr="00BE52D0">
              <w:rPr>
                <w:rFonts w:ascii="Google Sans" w:eastAsia="Pretendard" w:hAnsi="Google Sans" w:cs="Google Sans"/>
              </w:rPr>
              <w:t xml:space="preserve">, </w:t>
            </w:r>
            <w:r w:rsidRPr="00BE52D0">
              <w:rPr>
                <w:rFonts w:ascii="맑은 고딕" w:eastAsia="맑은 고딕" w:hAnsi="맑은 고딕" w:cs="맑은 고딕" w:hint="eastAsia"/>
              </w:rPr>
              <w:t>⑤</w:t>
            </w:r>
            <w:r w:rsidRPr="00BE52D0">
              <w:rPr>
                <w:rFonts w:ascii="Google Sans" w:eastAsia="Pretendard" w:hAnsi="Google Sans" w:cs="Google Sans"/>
              </w:rPr>
              <w:t xml:space="preserve"> </w:t>
            </w:r>
            <w:r w:rsidRPr="00BE52D0">
              <w:rPr>
                <w:rFonts w:ascii="Google Sans" w:eastAsia="Pretendard" w:hAnsi="Google Sans" w:cs="Google Sans"/>
              </w:rPr>
              <w:t>사진</w:t>
            </w:r>
            <w:r w:rsidRPr="00BE52D0">
              <w:rPr>
                <w:rFonts w:ascii="Google Sans" w:eastAsia="Pretendard" w:hAnsi="Google Sans" w:cs="Google Sans"/>
              </w:rPr>
              <w:t>+</w:t>
            </w:r>
            <w:r w:rsidRPr="00BE52D0">
              <w:rPr>
                <w:rFonts w:ascii="Google Sans" w:eastAsia="Pretendard" w:hAnsi="Google Sans" w:cs="Google Sans"/>
              </w:rPr>
              <w:t>위치</w:t>
            </w:r>
          </w:p>
        </w:tc>
      </w:tr>
      <w:tr w:rsidR="00FB3BE5" w:rsidRPr="00BE52D0" w14:paraId="3001FEF0" w14:textId="77777777">
        <w:trPr>
          <w:cantSplit/>
          <w:trHeight w:val="480"/>
        </w:trPr>
        <w:tc>
          <w:tcPr>
            <w:tcW w:w="700" w:type="dxa"/>
            <w:vAlign w:val="center"/>
          </w:tcPr>
          <w:p w14:paraId="75E61A35"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2</w:t>
            </w:r>
          </w:p>
        </w:tc>
        <w:tc>
          <w:tcPr>
            <w:tcW w:w="2300" w:type="dxa"/>
            <w:vAlign w:val="center"/>
          </w:tcPr>
          <w:p w14:paraId="17885DD7"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식별</w:t>
            </w:r>
            <w:r w:rsidRPr="00BE52D0">
              <w:rPr>
                <w:rFonts w:ascii="Google Sans" w:eastAsia="Pretendard" w:hAnsi="Google Sans" w:cs="Google Sans"/>
              </w:rPr>
              <w:t xml:space="preserve"> </w:t>
            </w:r>
            <w:r w:rsidRPr="00BE52D0">
              <w:rPr>
                <w:rFonts w:ascii="Google Sans" w:eastAsia="Pretendard" w:hAnsi="Google Sans" w:cs="Google Sans"/>
              </w:rPr>
              <w:t>신뢰</w:t>
            </w:r>
            <w:r w:rsidRPr="00BE52D0">
              <w:rPr>
                <w:rFonts w:ascii="Google Sans" w:eastAsia="Pretendard" w:hAnsi="Google Sans" w:cs="Google Sans"/>
              </w:rPr>
              <w:t>·</w:t>
            </w:r>
            <w:r w:rsidRPr="00BE52D0">
              <w:rPr>
                <w:rFonts w:ascii="Google Sans" w:eastAsia="Pretendard" w:hAnsi="Google Sans" w:cs="Google Sans"/>
              </w:rPr>
              <w:t>구별</w:t>
            </w:r>
            <w:r w:rsidRPr="00BE52D0">
              <w:rPr>
                <w:rFonts w:ascii="Google Sans" w:eastAsia="Pretendard" w:hAnsi="Google Sans" w:cs="Google Sans"/>
              </w:rPr>
              <w:t xml:space="preserve"> </w:t>
            </w:r>
            <w:r w:rsidRPr="00BE52D0">
              <w:rPr>
                <w:rFonts w:ascii="Google Sans" w:eastAsia="Pretendard" w:hAnsi="Google Sans" w:cs="Google Sans"/>
              </w:rPr>
              <w:t>지원</w:t>
            </w:r>
          </w:p>
        </w:tc>
        <w:tc>
          <w:tcPr>
            <w:tcW w:w="5500" w:type="dxa"/>
            <w:vAlign w:val="center"/>
          </w:tcPr>
          <w:p w14:paraId="6584BAE0" w14:textId="77777777" w:rsidR="00FB3BE5" w:rsidRPr="00BE52D0" w:rsidRDefault="00FB3BE5" w:rsidP="008D57E9">
            <w:pPr>
              <w:jc w:val="center"/>
              <w:rPr>
                <w:rFonts w:ascii="Google Sans" w:eastAsia="Pretendard" w:hAnsi="Google Sans" w:cs="Google Sans"/>
              </w:rPr>
            </w:pPr>
            <w:r w:rsidRPr="00BE52D0">
              <w:rPr>
                <w:rFonts w:ascii="맑은 고딕" w:eastAsia="맑은 고딕" w:hAnsi="맑은 고딕" w:cs="맑은 고딕" w:hint="eastAsia"/>
              </w:rPr>
              <w:t>⑥</w:t>
            </w:r>
            <w:r w:rsidRPr="00BE52D0">
              <w:rPr>
                <w:rFonts w:ascii="Google Sans" w:eastAsia="Pretendard" w:hAnsi="Google Sans" w:cs="Google Sans"/>
              </w:rPr>
              <w:t xml:space="preserve"> </w:t>
            </w:r>
            <w:r w:rsidRPr="00BE52D0">
              <w:rPr>
                <w:rFonts w:ascii="Google Sans" w:eastAsia="Pretendard" w:hAnsi="Google Sans" w:cs="Google Sans"/>
              </w:rPr>
              <w:t>불확실</w:t>
            </w:r>
            <w:r w:rsidRPr="00BE52D0">
              <w:rPr>
                <w:rFonts w:ascii="Google Sans" w:eastAsia="Pretendard" w:hAnsi="Google Sans" w:cs="Google Sans"/>
              </w:rPr>
              <w:t xml:space="preserve"> </w:t>
            </w:r>
            <w:r w:rsidRPr="00BE52D0">
              <w:rPr>
                <w:rFonts w:ascii="Google Sans" w:eastAsia="Pretendard" w:hAnsi="Google Sans" w:cs="Google Sans"/>
              </w:rPr>
              <w:t>시</w:t>
            </w:r>
            <w:r w:rsidRPr="00BE52D0">
              <w:rPr>
                <w:rFonts w:ascii="Google Sans" w:eastAsia="Pretendard" w:hAnsi="Google Sans" w:cs="Google Sans"/>
              </w:rPr>
              <w:t xml:space="preserve"> </w:t>
            </w:r>
            <w:r w:rsidRPr="00BE52D0">
              <w:rPr>
                <w:rFonts w:ascii="Google Sans" w:eastAsia="Pretendard" w:hAnsi="Google Sans" w:cs="Google Sans"/>
              </w:rPr>
              <w:t>후보</w:t>
            </w:r>
            <w:r w:rsidRPr="00BE52D0">
              <w:rPr>
                <w:rFonts w:ascii="Google Sans" w:eastAsia="Pretendard" w:hAnsi="Google Sans" w:cs="Google Sans"/>
              </w:rPr>
              <w:t>·</w:t>
            </w:r>
            <w:r w:rsidRPr="00BE52D0">
              <w:rPr>
                <w:rFonts w:ascii="Google Sans" w:eastAsia="Pretendard" w:hAnsi="Google Sans" w:cs="Google Sans"/>
              </w:rPr>
              <w:t>근거</w:t>
            </w:r>
            <w:r w:rsidRPr="00BE52D0">
              <w:rPr>
                <w:rFonts w:ascii="Google Sans" w:eastAsia="Pretendard" w:hAnsi="Google Sans" w:cs="Google Sans"/>
              </w:rPr>
              <w:t xml:space="preserve">, </w:t>
            </w:r>
            <w:r w:rsidRPr="00BE52D0">
              <w:rPr>
                <w:rFonts w:ascii="맑은 고딕" w:eastAsia="맑은 고딕" w:hAnsi="맑은 고딕" w:cs="맑은 고딕" w:hint="eastAsia"/>
              </w:rPr>
              <w:t>⑦</w:t>
            </w:r>
            <w:r w:rsidRPr="00BE52D0">
              <w:rPr>
                <w:rFonts w:ascii="Google Sans" w:eastAsia="Pretendard" w:hAnsi="Google Sans" w:cs="Google Sans"/>
              </w:rPr>
              <w:t xml:space="preserve"> </w:t>
            </w:r>
            <w:r w:rsidRPr="00BE52D0">
              <w:rPr>
                <w:rFonts w:ascii="Google Sans" w:eastAsia="Pretendard" w:hAnsi="Google Sans" w:cs="Google Sans"/>
              </w:rPr>
              <w:t>유사</w:t>
            </w:r>
            <w:r w:rsidRPr="00BE52D0">
              <w:rPr>
                <w:rFonts w:ascii="Google Sans" w:eastAsia="Pretendard" w:hAnsi="Google Sans" w:cs="Google Sans"/>
              </w:rPr>
              <w:t xml:space="preserve"> </w:t>
            </w:r>
            <w:r w:rsidRPr="00BE52D0">
              <w:rPr>
                <w:rFonts w:ascii="Google Sans" w:eastAsia="Pretendard" w:hAnsi="Google Sans" w:cs="Google Sans"/>
              </w:rPr>
              <w:t>전각</w:t>
            </w:r>
            <w:r w:rsidRPr="00BE52D0">
              <w:rPr>
                <w:rFonts w:ascii="Google Sans" w:eastAsia="Pretendard" w:hAnsi="Google Sans" w:cs="Google Sans"/>
              </w:rPr>
              <w:t xml:space="preserve"> </w:t>
            </w:r>
            <w:r w:rsidRPr="00BE52D0">
              <w:rPr>
                <w:rFonts w:ascii="Google Sans" w:eastAsia="Pretendard" w:hAnsi="Google Sans" w:cs="Google Sans"/>
              </w:rPr>
              <w:t>비교</w:t>
            </w:r>
            <w:r w:rsidRPr="00BE52D0">
              <w:rPr>
                <w:rFonts w:ascii="Google Sans" w:eastAsia="Pretendard" w:hAnsi="Google Sans" w:cs="Google Sans"/>
              </w:rPr>
              <w:t xml:space="preserve">, </w:t>
            </w:r>
            <w:r w:rsidRPr="00BE52D0">
              <w:rPr>
                <w:rFonts w:ascii="맑은 고딕" w:eastAsia="맑은 고딕" w:hAnsi="맑은 고딕" w:cs="맑은 고딕" w:hint="eastAsia"/>
              </w:rPr>
              <w:t>⑧</w:t>
            </w:r>
            <w:r w:rsidRPr="00BE52D0">
              <w:rPr>
                <w:rFonts w:ascii="Google Sans" w:eastAsia="Pretendard" w:hAnsi="Google Sans" w:cs="Google Sans"/>
              </w:rPr>
              <w:t xml:space="preserve"> </w:t>
            </w:r>
            <w:r w:rsidRPr="00BE52D0">
              <w:rPr>
                <w:rFonts w:ascii="Google Sans" w:eastAsia="Pretendard" w:hAnsi="Google Sans" w:cs="Google Sans"/>
              </w:rPr>
              <w:t>세부</w:t>
            </w:r>
            <w:r w:rsidRPr="00BE52D0">
              <w:rPr>
                <w:rFonts w:ascii="Google Sans" w:eastAsia="Pretendard" w:hAnsi="Google Sans" w:cs="Google Sans"/>
              </w:rPr>
              <w:t xml:space="preserve"> </w:t>
            </w:r>
            <w:r w:rsidRPr="00BE52D0">
              <w:rPr>
                <w:rFonts w:ascii="Google Sans" w:eastAsia="Pretendard" w:hAnsi="Google Sans" w:cs="Google Sans"/>
              </w:rPr>
              <w:t>장식</w:t>
            </w:r>
            <w:r w:rsidRPr="00BE52D0">
              <w:rPr>
                <w:rFonts w:ascii="Google Sans" w:eastAsia="Pretendard" w:hAnsi="Google Sans" w:cs="Google Sans"/>
              </w:rPr>
              <w:t>·</w:t>
            </w:r>
            <w:r w:rsidRPr="00BE52D0">
              <w:rPr>
                <w:rFonts w:ascii="Google Sans" w:eastAsia="Pretendard" w:hAnsi="Google Sans" w:cs="Google Sans"/>
              </w:rPr>
              <w:t>문양</w:t>
            </w:r>
            <w:r w:rsidRPr="00BE52D0">
              <w:rPr>
                <w:rFonts w:ascii="Google Sans" w:eastAsia="Pretendard" w:hAnsi="Google Sans" w:cs="Google Sans"/>
              </w:rPr>
              <w:t xml:space="preserve"> </w:t>
            </w:r>
            <w:r w:rsidRPr="00BE52D0">
              <w:rPr>
                <w:rFonts w:ascii="Google Sans" w:eastAsia="Pretendard" w:hAnsi="Google Sans" w:cs="Google Sans"/>
              </w:rPr>
              <w:t>설명</w:t>
            </w:r>
          </w:p>
        </w:tc>
      </w:tr>
      <w:tr w:rsidR="00FB3BE5" w:rsidRPr="00BE52D0" w14:paraId="21A88317" w14:textId="77777777">
        <w:trPr>
          <w:cantSplit/>
          <w:trHeight w:val="480"/>
        </w:trPr>
        <w:tc>
          <w:tcPr>
            <w:tcW w:w="700" w:type="dxa"/>
            <w:vAlign w:val="center"/>
          </w:tcPr>
          <w:p w14:paraId="579E15AD"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3</w:t>
            </w:r>
          </w:p>
        </w:tc>
        <w:tc>
          <w:tcPr>
            <w:tcW w:w="2300" w:type="dxa"/>
            <w:vAlign w:val="center"/>
          </w:tcPr>
          <w:p w14:paraId="66B27B8A"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설명</w:t>
            </w:r>
            <w:r w:rsidRPr="00BE52D0">
              <w:rPr>
                <w:rFonts w:ascii="Google Sans" w:eastAsia="Pretendard" w:hAnsi="Google Sans" w:cs="Google Sans"/>
              </w:rPr>
              <w:t>·</w:t>
            </w:r>
            <w:r w:rsidRPr="00BE52D0">
              <w:rPr>
                <w:rFonts w:ascii="Google Sans" w:eastAsia="Pretendard" w:hAnsi="Google Sans" w:cs="Google Sans"/>
              </w:rPr>
              <w:t>해설</w:t>
            </w:r>
            <w:r w:rsidRPr="00BE52D0">
              <w:rPr>
                <w:rFonts w:ascii="Google Sans" w:eastAsia="Pretendard" w:hAnsi="Google Sans" w:cs="Google Sans"/>
              </w:rPr>
              <w:t xml:space="preserve"> </w:t>
            </w:r>
            <w:r w:rsidRPr="00BE52D0">
              <w:rPr>
                <w:rFonts w:ascii="Google Sans" w:eastAsia="Pretendard" w:hAnsi="Google Sans" w:cs="Google Sans"/>
              </w:rPr>
              <w:t>연결</w:t>
            </w:r>
          </w:p>
        </w:tc>
        <w:tc>
          <w:tcPr>
            <w:tcW w:w="5500" w:type="dxa"/>
            <w:vAlign w:val="center"/>
          </w:tcPr>
          <w:p w14:paraId="683A5A56" w14:textId="72036CE0" w:rsidR="00FB3BE5" w:rsidRPr="000A1861" w:rsidRDefault="000A1861" w:rsidP="008D57E9">
            <w:pPr>
              <w:jc w:val="center"/>
              <w:rPr>
                <w:rFonts w:ascii="Pretendard" w:eastAsia="Pretendard" w:hAnsi="Pretendard" w:cs="Google Sans"/>
              </w:rPr>
            </w:pPr>
            <w:r w:rsidRPr="000A1861">
              <w:rPr>
                <w:rFonts w:ascii="Pretendard" w:eastAsia="Pretendard" w:hAnsi="Pretendard" w:cs="맑은 고딕" w:hint="eastAsia"/>
              </w:rPr>
              <w:t xml:space="preserve">⑨ 공식 </w:t>
            </w:r>
            <w:proofErr w:type="spellStart"/>
            <w:r w:rsidRPr="000A1861">
              <w:rPr>
                <w:rFonts w:ascii="Pretendard" w:eastAsia="Pretendard" w:hAnsi="Pretendard" w:cs="맑은 고딕" w:hint="eastAsia"/>
              </w:rPr>
              <w:t>정보·출처</w:t>
            </w:r>
            <w:proofErr w:type="spellEnd"/>
            <w:r w:rsidRPr="000A1861">
              <w:rPr>
                <w:rFonts w:ascii="Pretendard" w:eastAsia="Pretendard" w:hAnsi="Pretendard" w:cs="맑은 고딕" w:hint="eastAsia"/>
              </w:rPr>
              <w:t xml:space="preserve">, ⑩ 단계형 설명, ⑪ </w:t>
            </w:r>
            <w:proofErr w:type="spellStart"/>
            <w:r w:rsidRPr="000A1861">
              <w:rPr>
                <w:rFonts w:ascii="Pretendard" w:eastAsia="Pretendard" w:hAnsi="Pretendard" w:cs="맑은 고딕" w:hint="eastAsia"/>
              </w:rPr>
              <w:t>질문형·맥락형</w:t>
            </w:r>
            <w:proofErr w:type="spellEnd"/>
            <w:r w:rsidRPr="000A1861">
              <w:rPr>
                <w:rFonts w:ascii="Pretendard" w:eastAsia="Pretendard" w:hAnsi="Pretendard" w:cs="맑은 고딕" w:hint="eastAsia"/>
              </w:rPr>
              <w:t xml:space="preserve"> 해설</w:t>
            </w:r>
          </w:p>
        </w:tc>
      </w:tr>
      <w:tr w:rsidR="00FB3BE5" w:rsidRPr="00BE52D0" w14:paraId="2E69115E" w14:textId="77777777">
        <w:trPr>
          <w:cantSplit/>
          <w:trHeight w:val="480"/>
        </w:trPr>
        <w:tc>
          <w:tcPr>
            <w:tcW w:w="700" w:type="dxa"/>
            <w:vAlign w:val="center"/>
          </w:tcPr>
          <w:p w14:paraId="58B9C7C5"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4</w:t>
            </w:r>
          </w:p>
        </w:tc>
        <w:tc>
          <w:tcPr>
            <w:tcW w:w="2300" w:type="dxa"/>
            <w:vAlign w:val="center"/>
          </w:tcPr>
          <w:p w14:paraId="6A31B62B"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현장</w:t>
            </w:r>
            <w:r w:rsidRPr="00BE52D0">
              <w:rPr>
                <w:rFonts w:ascii="Google Sans" w:eastAsia="Pretendard" w:hAnsi="Google Sans" w:cs="Google Sans"/>
              </w:rPr>
              <w:t xml:space="preserve"> </w:t>
            </w:r>
            <w:r w:rsidRPr="00BE52D0">
              <w:rPr>
                <w:rFonts w:ascii="Google Sans" w:eastAsia="Pretendard" w:hAnsi="Google Sans" w:cs="Google Sans"/>
              </w:rPr>
              <w:t>가이드</w:t>
            </w:r>
            <w:r w:rsidRPr="00BE52D0">
              <w:rPr>
                <w:rFonts w:ascii="Google Sans" w:eastAsia="Pretendard" w:hAnsi="Google Sans" w:cs="Google Sans"/>
              </w:rPr>
              <w:t xml:space="preserve"> </w:t>
            </w:r>
            <w:r w:rsidRPr="00BE52D0">
              <w:rPr>
                <w:rFonts w:ascii="Google Sans" w:eastAsia="Pretendard" w:hAnsi="Google Sans" w:cs="Google Sans"/>
              </w:rPr>
              <w:t>연계</w:t>
            </w:r>
          </w:p>
        </w:tc>
        <w:tc>
          <w:tcPr>
            <w:tcW w:w="5500" w:type="dxa"/>
            <w:vAlign w:val="center"/>
          </w:tcPr>
          <w:p w14:paraId="10267527" w14:textId="77777777" w:rsidR="00FB3BE5" w:rsidRPr="00BE52D0" w:rsidRDefault="00FB3BE5" w:rsidP="008D57E9">
            <w:pPr>
              <w:jc w:val="center"/>
              <w:rPr>
                <w:rFonts w:ascii="Google Sans" w:eastAsia="Pretendard" w:hAnsi="Google Sans" w:cs="Google Sans"/>
              </w:rPr>
            </w:pPr>
            <w:r w:rsidRPr="00BE52D0">
              <w:rPr>
                <w:rFonts w:ascii="맑은 고딕" w:eastAsia="맑은 고딕" w:hAnsi="맑은 고딕" w:cs="맑은 고딕" w:hint="eastAsia"/>
              </w:rPr>
              <w:t>⑫</w:t>
            </w:r>
            <w:r w:rsidRPr="00BE52D0">
              <w:rPr>
                <w:rFonts w:ascii="Google Sans" w:eastAsia="Pretendard" w:hAnsi="Google Sans" w:cs="Google Sans"/>
              </w:rPr>
              <w:t xml:space="preserve"> </w:t>
            </w:r>
            <w:r w:rsidRPr="00BE52D0">
              <w:rPr>
                <w:rFonts w:ascii="Google Sans" w:eastAsia="Pretendard" w:hAnsi="Google Sans" w:cs="Google Sans"/>
              </w:rPr>
              <w:t>정규</w:t>
            </w:r>
            <w:r w:rsidRPr="00BE52D0">
              <w:rPr>
                <w:rFonts w:ascii="Google Sans" w:eastAsia="Pretendard" w:hAnsi="Google Sans" w:cs="Google Sans"/>
              </w:rPr>
              <w:t xml:space="preserve"> </w:t>
            </w:r>
            <w:r w:rsidRPr="00BE52D0">
              <w:rPr>
                <w:rFonts w:ascii="Google Sans" w:eastAsia="Pretendard" w:hAnsi="Google Sans" w:cs="Google Sans"/>
              </w:rPr>
              <w:t>영어</w:t>
            </w:r>
            <w:r w:rsidRPr="00BE52D0">
              <w:rPr>
                <w:rFonts w:ascii="Google Sans" w:eastAsia="Pretendard" w:hAnsi="Google Sans" w:cs="Google Sans"/>
              </w:rPr>
              <w:t xml:space="preserve"> </w:t>
            </w:r>
            <w:r w:rsidRPr="00BE52D0">
              <w:rPr>
                <w:rFonts w:ascii="Google Sans" w:eastAsia="Pretendard" w:hAnsi="Google Sans" w:cs="Google Sans"/>
              </w:rPr>
              <w:t>해설</w:t>
            </w:r>
            <w:r w:rsidRPr="00BE52D0">
              <w:rPr>
                <w:rFonts w:ascii="Google Sans" w:eastAsia="Pretendard" w:hAnsi="Google Sans" w:cs="Google Sans"/>
              </w:rPr>
              <w:t xml:space="preserve"> </w:t>
            </w:r>
            <w:r w:rsidRPr="00BE52D0">
              <w:rPr>
                <w:rFonts w:ascii="Google Sans" w:eastAsia="Pretendard" w:hAnsi="Google Sans" w:cs="Google Sans"/>
              </w:rPr>
              <w:t>시간</w:t>
            </w:r>
            <w:r w:rsidRPr="00BE52D0">
              <w:rPr>
                <w:rFonts w:ascii="Google Sans" w:eastAsia="Pretendard" w:hAnsi="Google Sans" w:cs="Google Sans"/>
              </w:rPr>
              <w:t>·</w:t>
            </w:r>
            <w:r w:rsidRPr="00BE52D0">
              <w:rPr>
                <w:rFonts w:ascii="Google Sans" w:eastAsia="Pretendard" w:hAnsi="Google Sans" w:cs="Google Sans"/>
              </w:rPr>
              <w:t>참여</w:t>
            </w:r>
            <w:r w:rsidRPr="00BE52D0">
              <w:rPr>
                <w:rFonts w:ascii="Google Sans" w:eastAsia="Pretendard" w:hAnsi="Google Sans" w:cs="Google Sans"/>
              </w:rPr>
              <w:t xml:space="preserve"> </w:t>
            </w:r>
            <w:r w:rsidRPr="00BE52D0">
              <w:rPr>
                <w:rFonts w:ascii="Google Sans" w:eastAsia="Pretendard" w:hAnsi="Google Sans" w:cs="Google Sans"/>
              </w:rPr>
              <w:t>가능</w:t>
            </w:r>
            <w:r w:rsidRPr="00BE52D0">
              <w:rPr>
                <w:rFonts w:ascii="Google Sans" w:eastAsia="Pretendard" w:hAnsi="Google Sans" w:cs="Google Sans"/>
              </w:rPr>
              <w:t xml:space="preserve"> </w:t>
            </w:r>
            <w:r w:rsidRPr="00BE52D0">
              <w:rPr>
                <w:rFonts w:ascii="Google Sans" w:eastAsia="Pretendard" w:hAnsi="Google Sans" w:cs="Google Sans"/>
              </w:rPr>
              <w:t>여부</w:t>
            </w:r>
            <w:r w:rsidRPr="00BE52D0">
              <w:rPr>
                <w:rFonts w:ascii="Google Sans" w:eastAsia="Pretendard" w:hAnsi="Google Sans" w:cs="Google Sans"/>
              </w:rPr>
              <w:t xml:space="preserve"> </w:t>
            </w:r>
            <w:r w:rsidRPr="00BE52D0">
              <w:rPr>
                <w:rFonts w:ascii="Google Sans" w:eastAsia="Pretendard" w:hAnsi="Google Sans" w:cs="Google Sans"/>
              </w:rPr>
              <w:t>안내</w:t>
            </w:r>
          </w:p>
        </w:tc>
      </w:tr>
      <w:tr w:rsidR="00FB3BE5" w:rsidRPr="00BE52D0" w14:paraId="48E304A7" w14:textId="77777777">
        <w:trPr>
          <w:cantSplit/>
          <w:trHeight w:val="480"/>
        </w:trPr>
        <w:tc>
          <w:tcPr>
            <w:tcW w:w="700" w:type="dxa"/>
            <w:vAlign w:val="center"/>
          </w:tcPr>
          <w:p w14:paraId="0FCBFF78"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5</w:t>
            </w:r>
          </w:p>
        </w:tc>
        <w:tc>
          <w:tcPr>
            <w:tcW w:w="2300" w:type="dxa"/>
            <w:vAlign w:val="center"/>
          </w:tcPr>
          <w:p w14:paraId="20145A8A"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접근</w:t>
            </w:r>
            <w:r w:rsidRPr="00BE52D0">
              <w:rPr>
                <w:rFonts w:ascii="Google Sans" w:eastAsia="Pretendard" w:hAnsi="Google Sans" w:cs="Google Sans"/>
              </w:rPr>
              <w:t xml:space="preserve"> </w:t>
            </w:r>
            <w:r w:rsidRPr="00BE52D0">
              <w:rPr>
                <w:rFonts w:ascii="Google Sans" w:eastAsia="Pretendard" w:hAnsi="Google Sans" w:cs="Google Sans"/>
              </w:rPr>
              <w:t>마찰</w:t>
            </w:r>
            <w:r w:rsidRPr="00BE52D0">
              <w:rPr>
                <w:rFonts w:ascii="Google Sans" w:eastAsia="Pretendard" w:hAnsi="Google Sans" w:cs="Google Sans"/>
              </w:rPr>
              <w:t xml:space="preserve"> </w:t>
            </w:r>
            <w:r w:rsidRPr="00BE52D0">
              <w:rPr>
                <w:rFonts w:ascii="Google Sans" w:eastAsia="Pretendard" w:hAnsi="Google Sans" w:cs="Google Sans"/>
              </w:rPr>
              <w:t>최소화</w:t>
            </w:r>
          </w:p>
        </w:tc>
        <w:tc>
          <w:tcPr>
            <w:tcW w:w="5500" w:type="dxa"/>
            <w:vAlign w:val="center"/>
          </w:tcPr>
          <w:p w14:paraId="47E21F99" w14:textId="18150C56" w:rsidR="00FB3BE5" w:rsidRPr="00BE52D0" w:rsidRDefault="00FB3BE5" w:rsidP="008D57E9">
            <w:pPr>
              <w:jc w:val="center"/>
              <w:rPr>
                <w:rFonts w:ascii="Google Sans" w:eastAsia="Pretendard" w:hAnsi="Google Sans" w:cs="Google Sans"/>
              </w:rPr>
            </w:pPr>
            <w:r w:rsidRPr="00BE52D0">
              <w:rPr>
                <w:rFonts w:ascii="맑은 고딕" w:eastAsia="맑은 고딕" w:hAnsi="맑은 고딕" w:cs="맑은 고딕" w:hint="eastAsia"/>
              </w:rPr>
              <w:t>⑬</w:t>
            </w:r>
            <w:r w:rsidRPr="00BE52D0">
              <w:rPr>
                <w:rFonts w:ascii="Google Sans" w:eastAsia="Pretendard" w:hAnsi="Google Sans" w:cs="Google Sans"/>
              </w:rPr>
              <w:t xml:space="preserve"> </w:t>
            </w:r>
            <w:r w:rsidRPr="00BE52D0">
              <w:rPr>
                <w:rFonts w:ascii="Google Sans" w:eastAsia="Pretendard" w:hAnsi="Google Sans" w:cs="Google Sans"/>
              </w:rPr>
              <w:t>설치</w:t>
            </w:r>
            <w:r w:rsidRPr="00BE52D0">
              <w:rPr>
                <w:rFonts w:ascii="Google Sans" w:eastAsia="Pretendard" w:hAnsi="Google Sans" w:cs="Google Sans"/>
              </w:rPr>
              <w:t xml:space="preserve"> </w:t>
            </w:r>
            <w:r w:rsidRPr="00BE52D0">
              <w:rPr>
                <w:rFonts w:ascii="Google Sans" w:eastAsia="Pretendard" w:hAnsi="Google Sans" w:cs="Google Sans"/>
              </w:rPr>
              <w:t>없는</w:t>
            </w:r>
            <w:r w:rsidRPr="00BE52D0">
              <w:rPr>
                <w:rFonts w:ascii="Google Sans" w:eastAsia="Pretendard" w:hAnsi="Google Sans" w:cs="Google Sans"/>
              </w:rPr>
              <w:t xml:space="preserve"> </w:t>
            </w:r>
            <w:r w:rsidRPr="00BE52D0">
              <w:rPr>
                <w:rFonts w:ascii="Google Sans" w:eastAsia="Pretendard" w:hAnsi="Google Sans" w:cs="Google Sans"/>
              </w:rPr>
              <w:t>경량</w:t>
            </w:r>
            <w:r w:rsidRPr="00BE52D0">
              <w:rPr>
                <w:rFonts w:ascii="Google Sans" w:eastAsia="Pretendard" w:hAnsi="Google Sans" w:cs="Google Sans"/>
              </w:rPr>
              <w:t xml:space="preserve"> </w:t>
            </w:r>
            <w:r w:rsidRPr="00BE52D0">
              <w:rPr>
                <w:rFonts w:ascii="Google Sans" w:eastAsia="Pretendard" w:hAnsi="Google Sans" w:cs="Google Sans"/>
              </w:rPr>
              <w:t>웹</w:t>
            </w:r>
            <w:r w:rsidRPr="00BE52D0">
              <w:rPr>
                <w:rFonts w:ascii="Google Sans" w:eastAsia="Pretendard" w:hAnsi="Google Sans" w:cs="Google Sans"/>
              </w:rPr>
              <w:t>/QR</w:t>
            </w:r>
            <w:r w:rsidR="00324684" w:rsidRPr="00BE52D0">
              <w:rPr>
                <w:rFonts w:ascii="Google Sans" w:eastAsia="Pretendard" w:hAnsi="Google Sans" w:cs="Google Sans"/>
              </w:rPr>
              <w:t xml:space="preserve">+ </w:t>
            </w:r>
            <w:r w:rsidR="00324684" w:rsidRPr="00BE52D0">
              <w:rPr>
                <w:rFonts w:ascii="Google Sans" w:eastAsia="Pretendard" w:hAnsi="Google Sans" w:cs="Google Sans"/>
              </w:rPr>
              <w:t>추가적인</w:t>
            </w:r>
            <w:r w:rsidR="00324684" w:rsidRPr="00BE52D0">
              <w:rPr>
                <w:rFonts w:ascii="Google Sans" w:eastAsia="Pretendard" w:hAnsi="Google Sans" w:cs="Google Sans"/>
              </w:rPr>
              <w:t xml:space="preserve"> </w:t>
            </w:r>
            <w:r w:rsidR="00324684" w:rsidRPr="00BE52D0">
              <w:rPr>
                <w:rFonts w:ascii="Google Sans" w:eastAsia="Pretendard" w:hAnsi="Google Sans" w:cs="Google Sans"/>
              </w:rPr>
              <w:t>기능은</w:t>
            </w:r>
            <w:r w:rsidR="00324684" w:rsidRPr="00BE52D0">
              <w:rPr>
                <w:rFonts w:ascii="Google Sans" w:eastAsia="Pretendard" w:hAnsi="Google Sans" w:cs="Google Sans"/>
              </w:rPr>
              <w:t xml:space="preserve"> </w:t>
            </w:r>
            <w:r w:rsidR="00324684" w:rsidRPr="00BE52D0">
              <w:rPr>
                <w:rFonts w:ascii="Google Sans" w:eastAsia="Pretendard" w:hAnsi="Google Sans" w:cs="Google Sans"/>
              </w:rPr>
              <w:t>앱</w:t>
            </w:r>
          </w:p>
        </w:tc>
      </w:tr>
      <w:tr w:rsidR="00FB3BE5" w:rsidRPr="00BE52D0" w14:paraId="20007D76" w14:textId="77777777">
        <w:trPr>
          <w:cantSplit/>
          <w:trHeight w:val="480"/>
        </w:trPr>
        <w:tc>
          <w:tcPr>
            <w:tcW w:w="700" w:type="dxa"/>
            <w:vAlign w:val="center"/>
          </w:tcPr>
          <w:p w14:paraId="48364CDD"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6</w:t>
            </w:r>
          </w:p>
        </w:tc>
        <w:tc>
          <w:tcPr>
            <w:tcW w:w="2300" w:type="dxa"/>
            <w:vAlign w:val="center"/>
          </w:tcPr>
          <w:p w14:paraId="662F9E16"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관람</w:t>
            </w:r>
            <w:r w:rsidRPr="00BE52D0">
              <w:rPr>
                <w:rFonts w:ascii="Google Sans" w:eastAsia="Pretendard" w:hAnsi="Google Sans" w:cs="Google Sans"/>
              </w:rPr>
              <w:t xml:space="preserve"> </w:t>
            </w:r>
            <w:r w:rsidRPr="00BE52D0">
              <w:rPr>
                <w:rFonts w:ascii="Google Sans" w:eastAsia="Pretendard" w:hAnsi="Google Sans" w:cs="Google Sans"/>
              </w:rPr>
              <w:t>흐름</w:t>
            </w:r>
            <w:r w:rsidRPr="00BE52D0">
              <w:rPr>
                <w:rFonts w:ascii="Google Sans" w:eastAsia="Pretendard" w:hAnsi="Google Sans" w:cs="Google Sans"/>
              </w:rPr>
              <w:t>·</w:t>
            </w:r>
            <w:r w:rsidRPr="00BE52D0">
              <w:rPr>
                <w:rFonts w:ascii="Google Sans" w:eastAsia="Pretendard" w:hAnsi="Google Sans" w:cs="Google Sans"/>
              </w:rPr>
              <w:t>다음</w:t>
            </w:r>
            <w:r w:rsidRPr="00BE52D0">
              <w:rPr>
                <w:rFonts w:ascii="Google Sans" w:eastAsia="Pretendard" w:hAnsi="Google Sans" w:cs="Google Sans"/>
              </w:rPr>
              <w:t xml:space="preserve"> </w:t>
            </w:r>
            <w:r w:rsidRPr="00BE52D0">
              <w:rPr>
                <w:rFonts w:ascii="Google Sans" w:eastAsia="Pretendard" w:hAnsi="Google Sans" w:cs="Google Sans"/>
              </w:rPr>
              <w:t>경험</w:t>
            </w:r>
          </w:p>
        </w:tc>
        <w:tc>
          <w:tcPr>
            <w:tcW w:w="5500" w:type="dxa"/>
            <w:vAlign w:val="center"/>
          </w:tcPr>
          <w:p w14:paraId="4BD0B019" w14:textId="77777777" w:rsidR="00FB3BE5" w:rsidRPr="00BE52D0" w:rsidRDefault="00FB3BE5" w:rsidP="008D57E9">
            <w:pPr>
              <w:jc w:val="center"/>
              <w:rPr>
                <w:rFonts w:ascii="Google Sans" w:eastAsia="Pretendard" w:hAnsi="Google Sans" w:cs="Google Sans"/>
              </w:rPr>
            </w:pPr>
            <w:r w:rsidRPr="00BE52D0">
              <w:rPr>
                <w:rFonts w:ascii="맑은 고딕" w:eastAsia="맑은 고딕" w:hAnsi="맑은 고딕" w:cs="맑은 고딕" w:hint="eastAsia"/>
              </w:rPr>
              <w:t>⑭</w:t>
            </w:r>
            <w:r w:rsidRPr="00BE52D0">
              <w:rPr>
                <w:rFonts w:ascii="Google Sans" w:eastAsia="Pretendard" w:hAnsi="Google Sans" w:cs="Google Sans"/>
              </w:rPr>
              <w:t xml:space="preserve"> </w:t>
            </w:r>
            <w:r w:rsidRPr="00BE52D0">
              <w:rPr>
                <w:rFonts w:ascii="Google Sans" w:eastAsia="Pretendard" w:hAnsi="Google Sans" w:cs="Google Sans"/>
              </w:rPr>
              <w:t>상황별</w:t>
            </w:r>
            <w:r w:rsidRPr="00BE52D0">
              <w:rPr>
                <w:rFonts w:ascii="Google Sans" w:eastAsia="Pretendard" w:hAnsi="Google Sans" w:cs="Google Sans"/>
              </w:rPr>
              <w:t xml:space="preserve"> </w:t>
            </w:r>
            <w:r w:rsidRPr="00BE52D0">
              <w:rPr>
                <w:rFonts w:ascii="Google Sans" w:eastAsia="Pretendard" w:hAnsi="Google Sans" w:cs="Google Sans"/>
              </w:rPr>
              <w:t>관람</w:t>
            </w:r>
            <w:r w:rsidRPr="00BE52D0">
              <w:rPr>
                <w:rFonts w:ascii="Google Sans" w:eastAsia="Pretendard" w:hAnsi="Google Sans" w:cs="Google Sans"/>
              </w:rPr>
              <w:t xml:space="preserve"> </w:t>
            </w:r>
            <w:r w:rsidRPr="00BE52D0">
              <w:rPr>
                <w:rFonts w:ascii="Google Sans" w:eastAsia="Pretendard" w:hAnsi="Google Sans" w:cs="Google Sans"/>
              </w:rPr>
              <w:t>코스</w:t>
            </w:r>
            <w:r w:rsidRPr="00BE52D0">
              <w:rPr>
                <w:rFonts w:ascii="Google Sans" w:eastAsia="Pretendard" w:hAnsi="Google Sans" w:cs="Google Sans"/>
              </w:rPr>
              <w:t xml:space="preserve">, </w:t>
            </w:r>
            <w:r w:rsidRPr="00BE52D0">
              <w:rPr>
                <w:rFonts w:ascii="맑은 고딕" w:eastAsia="맑은 고딕" w:hAnsi="맑은 고딕" w:cs="맑은 고딕" w:hint="eastAsia"/>
              </w:rPr>
              <w:t>⑮</w:t>
            </w:r>
            <w:r w:rsidRPr="00BE52D0">
              <w:rPr>
                <w:rFonts w:ascii="Google Sans" w:eastAsia="Pretendard" w:hAnsi="Google Sans" w:cs="Google Sans"/>
              </w:rPr>
              <w:t xml:space="preserve"> </w:t>
            </w:r>
            <w:r w:rsidRPr="00BE52D0">
              <w:rPr>
                <w:rFonts w:ascii="Google Sans" w:eastAsia="Pretendard" w:hAnsi="Google Sans" w:cs="Google Sans"/>
              </w:rPr>
              <w:t>경복궁</w:t>
            </w:r>
            <w:r w:rsidRPr="00BE52D0">
              <w:rPr>
                <w:rFonts w:ascii="Google Sans" w:eastAsia="Pretendard" w:hAnsi="Google Sans" w:cs="Google Sans"/>
              </w:rPr>
              <w:t xml:space="preserve"> </w:t>
            </w:r>
            <w:r w:rsidRPr="00BE52D0">
              <w:rPr>
                <w:rFonts w:ascii="Google Sans" w:eastAsia="Pretendard" w:hAnsi="Google Sans" w:cs="Google Sans"/>
              </w:rPr>
              <w:t>이후</w:t>
            </w:r>
            <w:r w:rsidRPr="00BE52D0">
              <w:rPr>
                <w:rFonts w:ascii="Google Sans" w:eastAsia="Pretendard" w:hAnsi="Google Sans" w:cs="Google Sans"/>
              </w:rPr>
              <w:t xml:space="preserve"> </w:t>
            </w:r>
            <w:r w:rsidRPr="00BE52D0">
              <w:rPr>
                <w:rFonts w:ascii="Google Sans" w:eastAsia="Pretendard" w:hAnsi="Google Sans" w:cs="Google Sans"/>
              </w:rPr>
              <w:t>종로</w:t>
            </w:r>
            <w:r w:rsidRPr="00BE52D0">
              <w:rPr>
                <w:rFonts w:ascii="Google Sans" w:eastAsia="Pretendard" w:hAnsi="Google Sans" w:cs="Google Sans"/>
              </w:rPr>
              <w:t xml:space="preserve"> </w:t>
            </w:r>
            <w:r w:rsidRPr="00BE52D0">
              <w:rPr>
                <w:rFonts w:ascii="Google Sans" w:eastAsia="Pretendard" w:hAnsi="Google Sans" w:cs="Google Sans"/>
              </w:rPr>
              <w:t>장소</w:t>
            </w:r>
            <w:r w:rsidRPr="00BE52D0">
              <w:rPr>
                <w:rFonts w:ascii="Google Sans" w:eastAsia="Pretendard" w:hAnsi="Google Sans" w:cs="Google Sans"/>
              </w:rPr>
              <w:t xml:space="preserve"> </w:t>
            </w:r>
            <w:r w:rsidRPr="00BE52D0">
              <w:rPr>
                <w:rFonts w:ascii="Google Sans" w:eastAsia="Pretendard" w:hAnsi="Google Sans" w:cs="Google Sans"/>
              </w:rPr>
              <w:t>연결</w:t>
            </w:r>
          </w:p>
        </w:tc>
      </w:tr>
      <w:tr w:rsidR="00FB3BE5" w:rsidRPr="00BE52D0" w14:paraId="353A53EA" w14:textId="77777777">
        <w:trPr>
          <w:cantSplit/>
          <w:trHeight w:val="480"/>
        </w:trPr>
        <w:tc>
          <w:tcPr>
            <w:tcW w:w="700" w:type="dxa"/>
            <w:vAlign w:val="center"/>
          </w:tcPr>
          <w:p w14:paraId="4DD9CB31" w14:textId="77777777" w:rsidR="00FB3BE5" w:rsidRPr="00BE52D0" w:rsidRDefault="00136D96" w:rsidP="008D57E9">
            <w:pPr>
              <w:jc w:val="center"/>
              <w:rPr>
                <w:rFonts w:ascii="Google Sans" w:eastAsia="Pretendard" w:hAnsi="Google Sans" w:cs="Google Sans"/>
              </w:rPr>
            </w:pPr>
            <w:r w:rsidRPr="00BE52D0">
              <w:rPr>
                <w:rFonts w:ascii="Google Sans" w:eastAsia="Pretendard" w:hAnsi="Google Sans" w:cs="Google Sans"/>
              </w:rPr>
              <w:t>7</w:t>
            </w:r>
          </w:p>
        </w:tc>
        <w:tc>
          <w:tcPr>
            <w:tcW w:w="2300" w:type="dxa"/>
            <w:vAlign w:val="center"/>
          </w:tcPr>
          <w:p w14:paraId="375500E6" w14:textId="77777777" w:rsidR="00FB3BE5" w:rsidRPr="00BE52D0" w:rsidRDefault="00FB3BE5" w:rsidP="008D57E9">
            <w:pPr>
              <w:jc w:val="center"/>
              <w:rPr>
                <w:rFonts w:ascii="Google Sans" w:eastAsia="Pretendard" w:hAnsi="Google Sans" w:cs="Google Sans"/>
              </w:rPr>
            </w:pPr>
            <w:r w:rsidRPr="00BE52D0">
              <w:rPr>
                <w:rFonts w:ascii="Google Sans" w:eastAsia="Pretendard" w:hAnsi="Google Sans" w:cs="Google Sans"/>
              </w:rPr>
              <w:t>기존</w:t>
            </w:r>
            <w:r w:rsidRPr="00BE52D0">
              <w:rPr>
                <w:rFonts w:ascii="Google Sans" w:eastAsia="Pretendard" w:hAnsi="Google Sans" w:cs="Google Sans"/>
              </w:rPr>
              <w:t xml:space="preserve"> </w:t>
            </w:r>
            <w:r w:rsidRPr="00BE52D0">
              <w:rPr>
                <w:rFonts w:ascii="Google Sans" w:eastAsia="Pretendard" w:hAnsi="Google Sans" w:cs="Google Sans"/>
              </w:rPr>
              <w:t>수단</w:t>
            </w:r>
            <w:r w:rsidRPr="00BE52D0">
              <w:rPr>
                <w:rFonts w:ascii="Google Sans" w:eastAsia="Pretendard" w:hAnsi="Google Sans" w:cs="Google Sans"/>
              </w:rPr>
              <w:t xml:space="preserve"> </w:t>
            </w:r>
            <w:r w:rsidRPr="00BE52D0">
              <w:rPr>
                <w:rFonts w:ascii="Google Sans" w:eastAsia="Pretendard" w:hAnsi="Google Sans" w:cs="Google Sans"/>
              </w:rPr>
              <w:t>우선</w:t>
            </w:r>
          </w:p>
        </w:tc>
        <w:tc>
          <w:tcPr>
            <w:tcW w:w="5500" w:type="dxa"/>
            <w:vAlign w:val="center"/>
          </w:tcPr>
          <w:p w14:paraId="5310592F" w14:textId="77777777" w:rsidR="00FB3BE5" w:rsidRPr="00BE52D0" w:rsidRDefault="00FB3BE5" w:rsidP="008D57E9">
            <w:pPr>
              <w:jc w:val="center"/>
              <w:rPr>
                <w:rFonts w:ascii="Google Sans" w:eastAsia="Pretendard" w:hAnsi="Google Sans" w:cs="Google Sans"/>
              </w:rPr>
            </w:pPr>
            <w:r w:rsidRPr="00BE52D0">
              <w:rPr>
                <w:rFonts w:ascii="Cambria Math" w:eastAsia="Pretendard" w:hAnsi="Cambria Math" w:cs="Cambria Math"/>
              </w:rPr>
              <w:t>⑯</w:t>
            </w:r>
            <w:r w:rsidRPr="00BE52D0">
              <w:rPr>
                <w:rFonts w:ascii="Google Sans" w:eastAsia="Pretendard" w:hAnsi="Google Sans" w:cs="Google Sans"/>
              </w:rPr>
              <w:t xml:space="preserve"> </w:t>
            </w:r>
            <w:r w:rsidRPr="00BE52D0">
              <w:rPr>
                <w:rFonts w:ascii="Google Sans" w:eastAsia="Pretendard" w:hAnsi="Google Sans" w:cs="Google Sans"/>
              </w:rPr>
              <w:t>기존</w:t>
            </w:r>
            <w:r w:rsidRPr="00BE52D0">
              <w:rPr>
                <w:rFonts w:ascii="Google Sans" w:eastAsia="Pretendard" w:hAnsi="Google Sans" w:cs="Google Sans"/>
              </w:rPr>
              <w:t xml:space="preserve"> </w:t>
            </w:r>
            <w:r w:rsidRPr="00BE52D0">
              <w:rPr>
                <w:rFonts w:ascii="Google Sans" w:eastAsia="Pretendard" w:hAnsi="Google Sans" w:cs="Google Sans"/>
              </w:rPr>
              <w:t>도구만으로</w:t>
            </w:r>
            <w:r w:rsidRPr="00BE52D0">
              <w:rPr>
                <w:rFonts w:ascii="Google Sans" w:eastAsia="Pretendard" w:hAnsi="Google Sans" w:cs="Google Sans"/>
              </w:rPr>
              <w:t xml:space="preserve"> </w:t>
            </w:r>
            <w:r w:rsidRPr="00BE52D0">
              <w:rPr>
                <w:rFonts w:ascii="Google Sans" w:eastAsia="Pretendard" w:hAnsi="Google Sans" w:cs="Google Sans"/>
              </w:rPr>
              <w:t>충분하면</w:t>
            </w:r>
            <w:r w:rsidRPr="00BE52D0">
              <w:rPr>
                <w:rFonts w:ascii="Google Sans" w:eastAsia="Pretendard" w:hAnsi="Google Sans" w:cs="Google Sans"/>
              </w:rPr>
              <w:t xml:space="preserve"> </w:t>
            </w:r>
            <w:r w:rsidRPr="00BE52D0">
              <w:rPr>
                <w:rFonts w:ascii="Google Sans" w:eastAsia="Pretendard" w:hAnsi="Google Sans" w:cs="Google Sans"/>
              </w:rPr>
              <w:t>기존</w:t>
            </w:r>
            <w:r w:rsidRPr="00BE52D0">
              <w:rPr>
                <w:rFonts w:ascii="Google Sans" w:eastAsia="Pretendard" w:hAnsi="Google Sans" w:cs="Google Sans"/>
              </w:rPr>
              <w:t xml:space="preserve"> </w:t>
            </w:r>
            <w:r w:rsidRPr="00BE52D0">
              <w:rPr>
                <w:rFonts w:ascii="Google Sans" w:eastAsia="Pretendard" w:hAnsi="Google Sans" w:cs="Google Sans"/>
              </w:rPr>
              <w:t>수단을</w:t>
            </w:r>
            <w:r w:rsidRPr="00BE52D0">
              <w:rPr>
                <w:rFonts w:ascii="Google Sans" w:eastAsia="Pretendard" w:hAnsi="Google Sans" w:cs="Google Sans"/>
              </w:rPr>
              <w:t xml:space="preserve"> </w:t>
            </w:r>
            <w:r w:rsidRPr="00BE52D0">
              <w:rPr>
                <w:rFonts w:ascii="Google Sans" w:eastAsia="Pretendard" w:hAnsi="Google Sans" w:cs="Google Sans"/>
              </w:rPr>
              <w:t>우선</w:t>
            </w:r>
            <w:r w:rsidRPr="00BE52D0">
              <w:rPr>
                <w:rFonts w:ascii="Google Sans" w:eastAsia="Pretendard" w:hAnsi="Google Sans" w:cs="Google Sans"/>
              </w:rPr>
              <w:t xml:space="preserve"> </w:t>
            </w:r>
            <w:r w:rsidRPr="00BE52D0">
              <w:rPr>
                <w:rFonts w:ascii="Google Sans" w:eastAsia="Pretendard" w:hAnsi="Google Sans" w:cs="Google Sans"/>
              </w:rPr>
              <w:t>안내</w:t>
            </w:r>
          </w:p>
        </w:tc>
      </w:tr>
    </w:tbl>
    <w:p w14:paraId="0A560E7E" w14:textId="77777777" w:rsidR="000A1861" w:rsidRDefault="000A1861" w:rsidP="008D57E9">
      <w:pPr>
        <w:pStyle w:val="2"/>
        <w:numPr>
          <w:ilvl w:val="0"/>
          <w:numId w:val="0"/>
        </w:numPr>
        <w:spacing w:before="360" w:after="360"/>
        <w:rPr>
          <w:rFonts w:ascii="Google Sans" w:hAnsi="Google Sans" w:cs="Google Sans"/>
        </w:rPr>
      </w:pPr>
    </w:p>
    <w:p w14:paraId="5E554FA9" w14:textId="2276B717" w:rsidR="00FB3BE5" w:rsidRPr="00BE52D0" w:rsidRDefault="000A1861" w:rsidP="008D57E9">
      <w:pPr>
        <w:pStyle w:val="2"/>
        <w:numPr>
          <w:ilvl w:val="0"/>
          <w:numId w:val="0"/>
        </w:numPr>
        <w:spacing w:before="360" w:after="360"/>
        <w:rPr>
          <w:rFonts w:ascii="Google Sans" w:hAnsi="Google Sans" w:cs="Google Sans"/>
        </w:rPr>
      </w:pPr>
      <w:r>
        <w:rPr>
          <w:rFonts w:ascii="Google Sans" w:hAnsi="Google Sans" w:cs="Google Sans"/>
        </w:rPr>
        <w:br w:type="page"/>
      </w:r>
      <w:r w:rsidR="00136D96" w:rsidRPr="00BE52D0">
        <w:rPr>
          <w:rFonts w:ascii="Google Sans" w:hAnsi="Google Sans" w:cs="Google Sans"/>
        </w:rPr>
        <w:lastRenderedPageBreak/>
        <w:t xml:space="preserve">4.2 </w:t>
      </w:r>
      <w:r w:rsidR="00136D96" w:rsidRPr="00BE52D0">
        <w:rPr>
          <w:rFonts w:ascii="Google Sans" w:hAnsi="Google Sans" w:cs="Google Sans"/>
        </w:rPr>
        <w:t>아이디어</w:t>
      </w:r>
      <w:r w:rsidR="00136D96" w:rsidRPr="00BE52D0">
        <w:rPr>
          <w:rFonts w:ascii="Google Sans" w:hAnsi="Google Sans" w:cs="Google Sans"/>
        </w:rPr>
        <w:t xml:space="preserve"> </w:t>
      </w:r>
      <w:r w:rsidR="00136D96" w:rsidRPr="00BE52D0">
        <w:rPr>
          <w:rFonts w:ascii="Google Sans" w:hAnsi="Google Sans" w:cs="Google Sans"/>
        </w:rPr>
        <w:t>평가</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2500"/>
        <w:gridCol w:w="1200"/>
        <w:gridCol w:w="1200"/>
        <w:gridCol w:w="1200"/>
        <w:gridCol w:w="1200"/>
        <w:gridCol w:w="1200"/>
      </w:tblGrid>
      <w:tr w:rsidR="00FB3BE5" w:rsidRPr="00BE52D0" w14:paraId="5F6BB4E6" w14:textId="77777777">
        <w:trPr>
          <w:cantSplit/>
          <w:trHeight w:val="420"/>
          <w:tblHeader/>
        </w:trPr>
        <w:tc>
          <w:tcPr>
            <w:tcW w:w="2500" w:type="dxa"/>
            <w:shd w:val="clear" w:color="auto" w:fill="DFDFDF"/>
            <w:vAlign w:val="center"/>
          </w:tcPr>
          <w:p w14:paraId="09DDE389"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b/>
                <w:sz w:val="19"/>
              </w:rPr>
              <w:t>평가</w:t>
            </w:r>
            <w:r w:rsidRPr="00BE52D0">
              <w:rPr>
                <w:rFonts w:ascii="Google Sans" w:eastAsia="맑은 고딕" w:hAnsi="Google Sans" w:cs="Google Sans"/>
                <w:b/>
                <w:sz w:val="19"/>
              </w:rPr>
              <w:t xml:space="preserve"> </w:t>
            </w:r>
            <w:r w:rsidRPr="00BE52D0">
              <w:rPr>
                <w:rFonts w:ascii="Google Sans" w:eastAsia="맑은 고딕" w:hAnsi="Google Sans" w:cs="Google Sans"/>
                <w:b/>
                <w:sz w:val="19"/>
              </w:rPr>
              <w:t>기준</w:t>
            </w:r>
          </w:p>
        </w:tc>
        <w:tc>
          <w:tcPr>
            <w:tcW w:w="1200" w:type="dxa"/>
            <w:shd w:val="clear" w:color="auto" w:fill="DFDFDF"/>
            <w:vAlign w:val="center"/>
          </w:tcPr>
          <w:p w14:paraId="206EA9C8" w14:textId="4FA685DD" w:rsidR="00FB3BE5" w:rsidRPr="005F6987" w:rsidRDefault="005F6987" w:rsidP="00224B5B">
            <w:pPr>
              <w:jc w:val="center"/>
              <w:rPr>
                <w:rFonts w:ascii="Google Sans" w:hAnsi="Google Sans" w:cs="Google Sans"/>
              </w:rPr>
            </w:pPr>
            <w:r w:rsidRPr="005F6987">
              <w:rPr>
                <w:rFonts w:ascii="Google Sans" w:hAnsi="Google Sans" w:cs="Google Sans"/>
              </w:rPr>
              <w:t>사진</w:t>
            </w:r>
            <w:r w:rsidRPr="005F6987">
              <w:rPr>
                <w:rFonts w:ascii="Google Sans" w:hAnsi="Google Sans" w:cs="Google Sans"/>
              </w:rPr>
              <w:t>+</w:t>
            </w:r>
            <w:r w:rsidRPr="005F6987">
              <w:rPr>
                <w:rFonts w:ascii="Google Sans" w:hAnsi="Google Sans" w:cs="Google Sans"/>
              </w:rPr>
              <w:t>위치</w:t>
            </w:r>
            <w:r w:rsidRPr="005F6987">
              <w:rPr>
                <w:rFonts w:ascii="Google Sans" w:hAnsi="Google Sans" w:cs="Google Sans"/>
              </w:rPr>
              <w:t xml:space="preserve"> </w:t>
            </w:r>
            <w:r w:rsidRPr="005F6987">
              <w:rPr>
                <w:rFonts w:ascii="Google Sans" w:hAnsi="Google Sans" w:cs="Google Sans"/>
              </w:rPr>
              <w:t>기반</w:t>
            </w:r>
            <w:r w:rsidRPr="005F6987">
              <w:rPr>
                <w:rFonts w:ascii="Google Sans" w:hAnsi="Google Sans" w:cs="Google Sans"/>
              </w:rPr>
              <w:t xml:space="preserve"> </w:t>
            </w:r>
            <w:r w:rsidRPr="005F6987">
              <w:rPr>
                <w:rFonts w:ascii="Google Sans" w:hAnsi="Google Sans" w:cs="Google Sans"/>
              </w:rPr>
              <w:t>대상</w:t>
            </w:r>
            <w:r w:rsidRPr="005F6987">
              <w:rPr>
                <w:rFonts w:ascii="Google Sans" w:hAnsi="Google Sans" w:cs="Google Sans"/>
              </w:rPr>
              <w:t xml:space="preserve"> </w:t>
            </w:r>
            <w:r w:rsidRPr="005F6987">
              <w:rPr>
                <w:rFonts w:ascii="Google Sans" w:hAnsi="Google Sans" w:cs="Google Sans"/>
              </w:rPr>
              <w:t>식별</w:t>
            </w:r>
          </w:p>
        </w:tc>
        <w:tc>
          <w:tcPr>
            <w:tcW w:w="1200" w:type="dxa"/>
            <w:shd w:val="clear" w:color="auto" w:fill="DFDFDF"/>
            <w:vAlign w:val="center"/>
          </w:tcPr>
          <w:p w14:paraId="50741B2C" w14:textId="415ABEF9" w:rsidR="00FB3BE5" w:rsidRPr="005F6987" w:rsidRDefault="00AD2867" w:rsidP="00224B5B">
            <w:pPr>
              <w:jc w:val="center"/>
              <w:rPr>
                <w:rFonts w:ascii="Google Sans" w:hAnsi="Google Sans" w:cs="Google Sans"/>
              </w:rPr>
            </w:pPr>
            <w:r w:rsidRPr="005F6987">
              <w:rPr>
                <w:rFonts w:ascii="Google Sans" w:hAnsi="Google Sans" w:cs="Google Sans"/>
              </w:rPr>
              <w:t>지도</w:t>
            </w:r>
            <w:r w:rsidRPr="005F6987">
              <w:rPr>
                <w:rFonts w:ascii="Google Sans" w:eastAsia="맑은 고딕" w:hAnsi="Google Sans" w:cs="Google Sans"/>
              </w:rPr>
              <w:t>·</w:t>
            </w:r>
            <w:r w:rsidRPr="005F6987">
              <w:rPr>
                <w:rFonts w:ascii="Google Sans" w:eastAsia="맑은 고딕" w:hAnsi="Google Sans" w:cs="Google Sans"/>
              </w:rPr>
              <w:t>사진</w:t>
            </w:r>
            <w:r w:rsidRPr="005F6987">
              <w:rPr>
                <w:rFonts w:ascii="Google Sans" w:eastAsia="맑은 고딕" w:hAnsi="Google Sans" w:cs="Google Sans"/>
              </w:rPr>
              <w:t xml:space="preserve"> </w:t>
            </w:r>
            <w:r w:rsidRPr="005F6987">
              <w:rPr>
                <w:rFonts w:ascii="Google Sans" w:eastAsia="맑은 고딕" w:hAnsi="Google Sans" w:cs="Google Sans"/>
              </w:rPr>
              <w:t>기반</w:t>
            </w:r>
            <w:r w:rsidRPr="005F6987">
              <w:rPr>
                <w:rFonts w:ascii="Google Sans" w:eastAsia="맑은 고딕" w:hAnsi="Google Sans" w:cs="Google Sans"/>
              </w:rPr>
              <w:t xml:space="preserve"> </w:t>
            </w:r>
            <w:r w:rsidRPr="005F6987">
              <w:rPr>
                <w:rFonts w:ascii="Google Sans" w:eastAsia="맑은 고딕" w:hAnsi="Google Sans" w:cs="Google Sans"/>
              </w:rPr>
              <w:t>직접</w:t>
            </w:r>
            <w:r w:rsidRPr="005F6987">
              <w:rPr>
                <w:rFonts w:ascii="Google Sans" w:eastAsia="맑은 고딕" w:hAnsi="Google Sans" w:cs="Google Sans"/>
              </w:rPr>
              <w:t xml:space="preserve"> </w:t>
            </w:r>
            <w:r w:rsidRPr="005F6987">
              <w:rPr>
                <w:rFonts w:ascii="Google Sans" w:eastAsia="맑은 고딕" w:hAnsi="Google Sans" w:cs="Google Sans"/>
              </w:rPr>
              <w:t>선택</w:t>
            </w:r>
          </w:p>
        </w:tc>
        <w:tc>
          <w:tcPr>
            <w:tcW w:w="1200" w:type="dxa"/>
            <w:shd w:val="clear" w:color="auto" w:fill="DFDFDF"/>
            <w:vAlign w:val="center"/>
          </w:tcPr>
          <w:p w14:paraId="114345B2" w14:textId="472DB083" w:rsidR="00FB3BE5" w:rsidRPr="005F6987" w:rsidRDefault="00AD2867" w:rsidP="00224B5B">
            <w:pPr>
              <w:jc w:val="center"/>
              <w:rPr>
                <w:rFonts w:ascii="Google Sans" w:hAnsi="Google Sans" w:cs="Google Sans"/>
              </w:rPr>
            </w:pPr>
            <w:r w:rsidRPr="005F6987">
              <w:rPr>
                <w:rFonts w:ascii="Google Sans" w:hAnsi="Google Sans" w:cs="Google Sans"/>
              </w:rPr>
              <w:t>유사</w:t>
            </w:r>
            <w:r w:rsidRPr="005F6987">
              <w:rPr>
                <w:rFonts w:ascii="Google Sans" w:hAnsi="Google Sans" w:cs="Google Sans"/>
              </w:rPr>
              <w:t xml:space="preserve"> </w:t>
            </w:r>
            <w:r w:rsidRPr="005F6987">
              <w:rPr>
                <w:rFonts w:ascii="Google Sans" w:hAnsi="Google Sans" w:cs="Google Sans"/>
              </w:rPr>
              <w:t>전각</w:t>
            </w:r>
            <w:r w:rsidRPr="005F6987">
              <w:rPr>
                <w:rFonts w:ascii="Google Sans" w:hAnsi="Google Sans" w:cs="Google Sans"/>
              </w:rPr>
              <w:t>·</w:t>
            </w:r>
            <w:r w:rsidRPr="005F6987">
              <w:rPr>
                <w:rFonts w:ascii="Google Sans" w:hAnsi="Google Sans" w:cs="Google Sans"/>
              </w:rPr>
              <w:t>세부</w:t>
            </w:r>
            <w:r w:rsidRPr="005F6987">
              <w:rPr>
                <w:rFonts w:ascii="Google Sans" w:hAnsi="Google Sans" w:cs="Google Sans"/>
              </w:rPr>
              <w:t xml:space="preserve"> </w:t>
            </w:r>
            <w:r w:rsidRPr="005F6987">
              <w:rPr>
                <w:rFonts w:ascii="Google Sans" w:hAnsi="Google Sans" w:cs="Google Sans"/>
              </w:rPr>
              <w:t>요소</w:t>
            </w:r>
            <w:r w:rsidRPr="005F6987">
              <w:rPr>
                <w:rFonts w:ascii="Google Sans" w:hAnsi="Google Sans" w:cs="Google Sans"/>
              </w:rPr>
              <w:t xml:space="preserve"> </w:t>
            </w:r>
            <w:r w:rsidRPr="005F6987">
              <w:rPr>
                <w:rFonts w:ascii="Google Sans" w:hAnsi="Google Sans" w:cs="Google Sans"/>
              </w:rPr>
              <w:t>비교</w:t>
            </w:r>
          </w:p>
        </w:tc>
        <w:tc>
          <w:tcPr>
            <w:tcW w:w="1200" w:type="dxa"/>
            <w:shd w:val="clear" w:color="auto" w:fill="DFDFDF"/>
            <w:vAlign w:val="center"/>
          </w:tcPr>
          <w:p w14:paraId="5CD587EB" w14:textId="02A87411" w:rsidR="00FB3BE5" w:rsidRPr="005F6987" w:rsidRDefault="00AD2867" w:rsidP="00224B5B">
            <w:pPr>
              <w:jc w:val="center"/>
              <w:rPr>
                <w:rFonts w:ascii="Google Sans" w:hAnsi="Google Sans" w:cs="Google Sans"/>
              </w:rPr>
            </w:pPr>
            <w:r w:rsidRPr="005F6987">
              <w:rPr>
                <w:rFonts w:ascii="Google Sans" w:hAnsi="Google Sans" w:cs="Google Sans"/>
              </w:rPr>
              <w:t>맥락형</w:t>
            </w:r>
            <w:r w:rsidRPr="005F6987">
              <w:rPr>
                <w:rFonts w:ascii="Google Sans" w:hAnsi="Google Sans" w:cs="Google Sans"/>
              </w:rPr>
              <w:t xml:space="preserve"> </w:t>
            </w:r>
            <w:r w:rsidRPr="005F6987">
              <w:rPr>
                <w:rFonts w:ascii="Google Sans" w:hAnsi="Google Sans" w:cs="Google Sans"/>
              </w:rPr>
              <w:t>상세</w:t>
            </w:r>
            <w:r w:rsidRPr="005F6987">
              <w:rPr>
                <w:rFonts w:ascii="Google Sans" w:hAnsi="Google Sans" w:cs="Google Sans"/>
              </w:rPr>
              <w:t xml:space="preserve"> </w:t>
            </w:r>
            <w:r w:rsidRPr="005F6987">
              <w:rPr>
                <w:rFonts w:ascii="Google Sans" w:hAnsi="Google Sans" w:cs="Google Sans"/>
              </w:rPr>
              <w:t>설명</w:t>
            </w:r>
          </w:p>
        </w:tc>
        <w:tc>
          <w:tcPr>
            <w:tcW w:w="1200" w:type="dxa"/>
            <w:shd w:val="clear" w:color="auto" w:fill="DFDFDF"/>
            <w:vAlign w:val="center"/>
          </w:tcPr>
          <w:p w14:paraId="06CC1C70" w14:textId="196ECC79" w:rsidR="00FB3BE5" w:rsidRPr="005F6987" w:rsidRDefault="00AD2867" w:rsidP="00224B5B">
            <w:pPr>
              <w:jc w:val="center"/>
              <w:rPr>
                <w:rFonts w:ascii="Google Sans" w:hAnsi="Google Sans" w:cs="Google Sans"/>
              </w:rPr>
            </w:pPr>
            <w:proofErr w:type="spellStart"/>
            <w:r w:rsidRPr="005F6987">
              <w:rPr>
                <w:rFonts w:ascii="Google Sans" w:hAnsi="Google Sans" w:cs="Google Sans"/>
              </w:rPr>
              <w:t>상황별</w:t>
            </w:r>
            <w:proofErr w:type="spellEnd"/>
            <w:r w:rsidRPr="005F6987">
              <w:rPr>
                <w:rFonts w:ascii="Google Sans" w:hAnsi="Google Sans" w:cs="Google Sans"/>
              </w:rPr>
              <w:t xml:space="preserve"> </w:t>
            </w:r>
            <w:r w:rsidRPr="005F6987">
              <w:rPr>
                <w:rFonts w:ascii="Google Sans" w:hAnsi="Google Sans" w:cs="Google Sans"/>
              </w:rPr>
              <w:t>관람</w:t>
            </w:r>
            <w:r w:rsidRPr="005F6987">
              <w:rPr>
                <w:rFonts w:ascii="Google Sans" w:hAnsi="Google Sans" w:cs="Google Sans"/>
              </w:rPr>
              <w:t xml:space="preserve"> </w:t>
            </w:r>
            <w:r w:rsidRPr="005F6987">
              <w:rPr>
                <w:rFonts w:ascii="Google Sans" w:hAnsi="Google Sans" w:cs="Google Sans"/>
              </w:rPr>
              <w:t>코스</w:t>
            </w:r>
            <w:r w:rsidRPr="005F6987">
              <w:rPr>
                <w:rFonts w:ascii="Google Sans" w:hAnsi="Google Sans" w:cs="Google Sans"/>
              </w:rPr>
              <w:t xml:space="preserve"> </w:t>
            </w:r>
            <w:r w:rsidRPr="005F6987">
              <w:rPr>
                <w:rFonts w:ascii="Google Sans" w:hAnsi="Google Sans" w:cs="Google Sans"/>
              </w:rPr>
              <w:t>제안</w:t>
            </w:r>
          </w:p>
        </w:tc>
      </w:tr>
      <w:tr w:rsidR="00FB3BE5" w:rsidRPr="00BE52D0" w14:paraId="0E12C3C8" w14:textId="77777777">
        <w:trPr>
          <w:cantSplit/>
          <w:trHeight w:val="440"/>
        </w:trPr>
        <w:tc>
          <w:tcPr>
            <w:tcW w:w="2500" w:type="dxa"/>
            <w:vAlign w:val="center"/>
          </w:tcPr>
          <w:p w14:paraId="4207CEF2"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rPr>
              <w:t>중요성</w:t>
            </w:r>
            <w:r w:rsidRPr="00BE52D0">
              <w:rPr>
                <w:rFonts w:ascii="Google Sans" w:eastAsia="맑은 고딕" w:hAnsi="Google Sans" w:cs="Google Sans"/>
              </w:rPr>
              <w:t xml:space="preserve"> · </w:t>
            </w:r>
            <w:r w:rsidRPr="00BE52D0">
              <w:rPr>
                <w:rFonts w:ascii="Google Sans" w:eastAsia="맑은 고딕" w:hAnsi="Google Sans" w:cs="Google Sans"/>
              </w:rPr>
              <w:t>시급성</w:t>
            </w:r>
          </w:p>
        </w:tc>
        <w:tc>
          <w:tcPr>
            <w:tcW w:w="1200" w:type="dxa"/>
            <w:vAlign w:val="center"/>
          </w:tcPr>
          <w:p w14:paraId="409AE943" w14:textId="27D9D5DB" w:rsidR="00FB3BE5" w:rsidRPr="00BE52D0" w:rsidRDefault="00AD2867" w:rsidP="00224B5B">
            <w:pPr>
              <w:jc w:val="center"/>
              <w:rPr>
                <w:rFonts w:ascii="Google Sans" w:hAnsi="Google Sans" w:cs="Google Sans"/>
              </w:rPr>
            </w:pPr>
            <w:r w:rsidRPr="00BE52D0">
              <w:rPr>
                <w:rFonts w:ascii="Google Sans" w:hAnsi="Google Sans" w:cs="Google Sans"/>
              </w:rPr>
              <w:t>4.7</w:t>
            </w:r>
          </w:p>
        </w:tc>
        <w:tc>
          <w:tcPr>
            <w:tcW w:w="1200" w:type="dxa"/>
            <w:vAlign w:val="center"/>
          </w:tcPr>
          <w:p w14:paraId="11F396E5" w14:textId="3EF79738" w:rsidR="00FB3BE5" w:rsidRPr="00BE52D0" w:rsidRDefault="00AD2867" w:rsidP="00224B5B">
            <w:pPr>
              <w:jc w:val="center"/>
              <w:rPr>
                <w:rFonts w:ascii="Google Sans" w:hAnsi="Google Sans" w:cs="Google Sans"/>
              </w:rPr>
            </w:pPr>
            <w:r w:rsidRPr="00BE52D0">
              <w:rPr>
                <w:rFonts w:ascii="Google Sans" w:hAnsi="Google Sans" w:cs="Google Sans"/>
              </w:rPr>
              <w:t>4.0</w:t>
            </w:r>
          </w:p>
        </w:tc>
        <w:tc>
          <w:tcPr>
            <w:tcW w:w="1200" w:type="dxa"/>
            <w:vAlign w:val="center"/>
          </w:tcPr>
          <w:p w14:paraId="48F083B7" w14:textId="56E0500B" w:rsidR="00FB3BE5" w:rsidRPr="00BE52D0" w:rsidRDefault="00AD2867" w:rsidP="00224B5B">
            <w:pPr>
              <w:jc w:val="center"/>
              <w:rPr>
                <w:rFonts w:ascii="Google Sans" w:hAnsi="Google Sans" w:cs="Google Sans"/>
              </w:rPr>
            </w:pPr>
            <w:r w:rsidRPr="00BE52D0">
              <w:rPr>
                <w:rFonts w:ascii="Google Sans" w:hAnsi="Google Sans" w:cs="Google Sans"/>
              </w:rPr>
              <w:t>4.</w:t>
            </w:r>
            <w:r w:rsidR="00366028">
              <w:rPr>
                <w:rFonts w:ascii="Google Sans" w:hAnsi="Google Sans" w:cs="Google Sans"/>
              </w:rPr>
              <w:t>3</w:t>
            </w:r>
          </w:p>
        </w:tc>
        <w:tc>
          <w:tcPr>
            <w:tcW w:w="1200" w:type="dxa"/>
            <w:vAlign w:val="center"/>
          </w:tcPr>
          <w:p w14:paraId="4DF9E9FB" w14:textId="41EE31DC" w:rsidR="00FB3BE5" w:rsidRPr="00BE52D0" w:rsidRDefault="00AD2867" w:rsidP="00224B5B">
            <w:pPr>
              <w:jc w:val="center"/>
              <w:rPr>
                <w:rFonts w:ascii="Google Sans" w:hAnsi="Google Sans" w:cs="Google Sans"/>
              </w:rPr>
            </w:pPr>
            <w:r w:rsidRPr="00BE52D0">
              <w:rPr>
                <w:rFonts w:ascii="Google Sans" w:hAnsi="Google Sans" w:cs="Google Sans"/>
              </w:rPr>
              <w:t>4.7</w:t>
            </w:r>
          </w:p>
        </w:tc>
        <w:tc>
          <w:tcPr>
            <w:tcW w:w="1200" w:type="dxa"/>
            <w:vAlign w:val="center"/>
          </w:tcPr>
          <w:p w14:paraId="07922E9C" w14:textId="1AC3B9BA" w:rsidR="00FB3BE5" w:rsidRPr="00BE52D0" w:rsidRDefault="00AD2867" w:rsidP="00224B5B">
            <w:pPr>
              <w:jc w:val="center"/>
              <w:rPr>
                <w:rFonts w:ascii="Google Sans" w:hAnsi="Google Sans" w:cs="Google Sans"/>
              </w:rPr>
            </w:pPr>
            <w:r w:rsidRPr="00BE52D0">
              <w:rPr>
                <w:rFonts w:ascii="Google Sans" w:hAnsi="Google Sans" w:cs="Google Sans"/>
              </w:rPr>
              <w:t>3.7</w:t>
            </w:r>
          </w:p>
        </w:tc>
      </w:tr>
      <w:tr w:rsidR="00FB3BE5" w:rsidRPr="00BE52D0" w14:paraId="44EB991F" w14:textId="77777777">
        <w:trPr>
          <w:cantSplit/>
          <w:trHeight w:val="440"/>
        </w:trPr>
        <w:tc>
          <w:tcPr>
            <w:tcW w:w="2500" w:type="dxa"/>
            <w:vAlign w:val="center"/>
          </w:tcPr>
          <w:p w14:paraId="00ED9079"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rPr>
              <w:t>고객</w:t>
            </w:r>
            <w:r w:rsidRPr="00BE52D0">
              <w:rPr>
                <w:rFonts w:ascii="Google Sans" w:eastAsia="맑은 고딕" w:hAnsi="Google Sans" w:cs="Google Sans"/>
              </w:rPr>
              <w:t xml:space="preserve"> </w:t>
            </w:r>
            <w:r w:rsidRPr="00BE52D0">
              <w:rPr>
                <w:rFonts w:ascii="Google Sans" w:eastAsia="맑은 고딕" w:hAnsi="Google Sans" w:cs="Google Sans"/>
              </w:rPr>
              <w:t>니즈</w:t>
            </w:r>
            <w:r w:rsidRPr="00BE52D0">
              <w:rPr>
                <w:rFonts w:ascii="Google Sans" w:eastAsia="맑은 고딕" w:hAnsi="Google Sans" w:cs="Google Sans"/>
              </w:rPr>
              <w:t xml:space="preserve">(gain / pain) </w:t>
            </w:r>
            <w:r w:rsidRPr="00BE52D0">
              <w:rPr>
                <w:rFonts w:ascii="Google Sans" w:eastAsia="맑은 고딕" w:hAnsi="Google Sans" w:cs="Google Sans"/>
              </w:rPr>
              <w:t>반영</w:t>
            </w:r>
          </w:p>
        </w:tc>
        <w:tc>
          <w:tcPr>
            <w:tcW w:w="1200" w:type="dxa"/>
            <w:vAlign w:val="center"/>
          </w:tcPr>
          <w:p w14:paraId="34CC2A01" w14:textId="4FB34BE5" w:rsidR="00FB3BE5" w:rsidRPr="00BE52D0" w:rsidRDefault="00AD2867" w:rsidP="00224B5B">
            <w:pPr>
              <w:jc w:val="center"/>
              <w:rPr>
                <w:rFonts w:ascii="Google Sans" w:hAnsi="Google Sans" w:cs="Google Sans"/>
              </w:rPr>
            </w:pPr>
            <w:r w:rsidRPr="00BE52D0">
              <w:rPr>
                <w:rFonts w:ascii="Google Sans" w:hAnsi="Google Sans" w:cs="Google Sans"/>
              </w:rPr>
              <w:t>4.7</w:t>
            </w:r>
          </w:p>
        </w:tc>
        <w:tc>
          <w:tcPr>
            <w:tcW w:w="1200" w:type="dxa"/>
            <w:vAlign w:val="center"/>
          </w:tcPr>
          <w:p w14:paraId="17743D1C" w14:textId="1CA878A2" w:rsidR="00FB3BE5" w:rsidRPr="00BE52D0" w:rsidRDefault="00AD2867" w:rsidP="00224B5B">
            <w:pPr>
              <w:jc w:val="center"/>
              <w:rPr>
                <w:rFonts w:ascii="Google Sans" w:hAnsi="Google Sans" w:cs="Google Sans"/>
              </w:rPr>
            </w:pPr>
            <w:r w:rsidRPr="00BE52D0">
              <w:rPr>
                <w:rFonts w:ascii="Google Sans" w:hAnsi="Google Sans" w:cs="Google Sans"/>
              </w:rPr>
              <w:t>3.3</w:t>
            </w:r>
          </w:p>
        </w:tc>
        <w:tc>
          <w:tcPr>
            <w:tcW w:w="1200" w:type="dxa"/>
            <w:vAlign w:val="center"/>
          </w:tcPr>
          <w:p w14:paraId="61592ADB" w14:textId="5C084C03"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34CE0749" w14:textId="30BDFD48" w:rsidR="00FB3BE5" w:rsidRPr="00BE52D0" w:rsidRDefault="00AD2867" w:rsidP="00224B5B">
            <w:pPr>
              <w:jc w:val="center"/>
              <w:rPr>
                <w:rFonts w:ascii="Google Sans" w:hAnsi="Google Sans" w:cs="Google Sans"/>
              </w:rPr>
            </w:pPr>
            <w:r w:rsidRPr="00BE52D0">
              <w:rPr>
                <w:rFonts w:ascii="Google Sans" w:hAnsi="Google Sans" w:cs="Google Sans"/>
              </w:rPr>
              <w:t>4.7</w:t>
            </w:r>
          </w:p>
        </w:tc>
        <w:tc>
          <w:tcPr>
            <w:tcW w:w="1200" w:type="dxa"/>
            <w:vAlign w:val="center"/>
          </w:tcPr>
          <w:p w14:paraId="5EFA5715" w14:textId="29901D2D" w:rsidR="00FB3BE5" w:rsidRPr="00BE52D0" w:rsidRDefault="00AD2867" w:rsidP="00224B5B">
            <w:pPr>
              <w:jc w:val="center"/>
              <w:rPr>
                <w:rFonts w:ascii="Google Sans" w:hAnsi="Google Sans" w:cs="Google Sans"/>
              </w:rPr>
            </w:pPr>
            <w:r w:rsidRPr="00BE52D0">
              <w:rPr>
                <w:rFonts w:ascii="Google Sans" w:hAnsi="Google Sans" w:cs="Google Sans"/>
              </w:rPr>
              <w:t>3.3</w:t>
            </w:r>
          </w:p>
        </w:tc>
      </w:tr>
      <w:tr w:rsidR="00FB3BE5" w:rsidRPr="00BE52D0" w14:paraId="511B2286" w14:textId="77777777">
        <w:trPr>
          <w:cantSplit/>
          <w:trHeight w:val="440"/>
        </w:trPr>
        <w:tc>
          <w:tcPr>
            <w:tcW w:w="2500" w:type="dxa"/>
            <w:vAlign w:val="center"/>
          </w:tcPr>
          <w:p w14:paraId="1D5E0199"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rPr>
              <w:t>실행</w:t>
            </w:r>
            <w:r w:rsidRPr="00BE52D0">
              <w:rPr>
                <w:rFonts w:ascii="Google Sans" w:eastAsia="맑은 고딕" w:hAnsi="Google Sans" w:cs="Google Sans"/>
              </w:rPr>
              <w:t xml:space="preserve"> </w:t>
            </w:r>
            <w:r w:rsidRPr="00BE52D0">
              <w:rPr>
                <w:rFonts w:ascii="Google Sans" w:eastAsia="맑은 고딕" w:hAnsi="Google Sans" w:cs="Google Sans"/>
              </w:rPr>
              <w:t>가능성</w:t>
            </w:r>
          </w:p>
        </w:tc>
        <w:tc>
          <w:tcPr>
            <w:tcW w:w="1200" w:type="dxa"/>
            <w:vAlign w:val="center"/>
          </w:tcPr>
          <w:p w14:paraId="3A6FFB10" w14:textId="390408DB"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74FF5C4B" w14:textId="6A47FAD2"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03848E07" w14:textId="3CD49193"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0F4961DC" w14:textId="10CC1D1E"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0D3BFB0F" w14:textId="052D593E" w:rsidR="00FB3BE5" w:rsidRPr="00BE52D0" w:rsidRDefault="00AD2867" w:rsidP="00224B5B">
            <w:pPr>
              <w:jc w:val="center"/>
              <w:rPr>
                <w:rFonts w:ascii="Google Sans" w:hAnsi="Google Sans" w:cs="Google Sans"/>
              </w:rPr>
            </w:pPr>
            <w:r w:rsidRPr="00BE52D0">
              <w:rPr>
                <w:rFonts w:ascii="Google Sans" w:hAnsi="Google Sans" w:cs="Google Sans"/>
              </w:rPr>
              <w:t>4.0</w:t>
            </w:r>
          </w:p>
        </w:tc>
      </w:tr>
      <w:tr w:rsidR="00FB3BE5" w:rsidRPr="00BE52D0" w14:paraId="249F803C" w14:textId="77777777">
        <w:trPr>
          <w:cantSplit/>
          <w:trHeight w:val="440"/>
        </w:trPr>
        <w:tc>
          <w:tcPr>
            <w:tcW w:w="2500" w:type="dxa"/>
            <w:vAlign w:val="center"/>
          </w:tcPr>
          <w:p w14:paraId="190851BD"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rPr>
              <w:t>혁신성</w:t>
            </w:r>
          </w:p>
        </w:tc>
        <w:tc>
          <w:tcPr>
            <w:tcW w:w="1200" w:type="dxa"/>
            <w:vAlign w:val="center"/>
          </w:tcPr>
          <w:p w14:paraId="6F347814" w14:textId="4421C36D" w:rsidR="00FB3BE5" w:rsidRPr="00BE52D0" w:rsidRDefault="00AD2867" w:rsidP="00224B5B">
            <w:pPr>
              <w:jc w:val="center"/>
              <w:rPr>
                <w:rFonts w:ascii="Google Sans" w:hAnsi="Google Sans" w:cs="Google Sans"/>
              </w:rPr>
            </w:pPr>
            <w:r w:rsidRPr="00BE52D0">
              <w:rPr>
                <w:rFonts w:ascii="Google Sans" w:hAnsi="Google Sans" w:cs="Google Sans"/>
              </w:rPr>
              <w:t>4.0</w:t>
            </w:r>
          </w:p>
        </w:tc>
        <w:tc>
          <w:tcPr>
            <w:tcW w:w="1200" w:type="dxa"/>
            <w:vAlign w:val="center"/>
          </w:tcPr>
          <w:p w14:paraId="4AEF8EDA" w14:textId="68CB404F" w:rsidR="00FB3BE5" w:rsidRPr="00BE52D0" w:rsidRDefault="00AD2867" w:rsidP="00224B5B">
            <w:pPr>
              <w:jc w:val="center"/>
              <w:rPr>
                <w:rFonts w:ascii="Google Sans" w:hAnsi="Google Sans" w:cs="Google Sans"/>
              </w:rPr>
            </w:pPr>
            <w:r w:rsidRPr="00BE52D0">
              <w:rPr>
                <w:rFonts w:ascii="Google Sans" w:hAnsi="Google Sans" w:cs="Google Sans"/>
              </w:rPr>
              <w:t>4.7</w:t>
            </w:r>
          </w:p>
        </w:tc>
        <w:tc>
          <w:tcPr>
            <w:tcW w:w="1200" w:type="dxa"/>
            <w:vAlign w:val="center"/>
          </w:tcPr>
          <w:p w14:paraId="63481723" w14:textId="4B52BF5F" w:rsidR="00FB3BE5" w:rsidRPr="00BE52D0" w:rsidRDefault="00AD2867" w:rsidP="00224B5B">
            <w:pPr>
              <w:jc w:val="center"/>
              <w:rPr>
                <w:rFonts w:ascii="Google Sans" w:hAnsi="Google Sans" w:cs="Google Sans"/>
              </w:rPr>
            </w:pPr>
            <w:r w:rsidRPr="00BE52D0">
              <w:rPr>
                <w:rFonts w:ascii="Google Sans" w:hAnsi="Google Sans" w:cs="Google Sans"/>
              </w:rPr>
              <w:t>4.0</w:t>
            </w:r>
          </w:p>
        </w:tc>
        <w:tc>
          <w:tcPr>
            <w:tcW w:w="1200" w:type="dxa"/>
            <w:vAlign w:val="center"/>
          </w:tcPr>
          <w:p w14:paraId="5FAC80AA" w14:textId="7B707636" w:rsidR="00FB3BE5" w:rsidRPr="00BE52D0" w:rsidRDefault="00AD2867" w:rsidP="00224B5B">
            <w:pPr>
              <w:jc w:val="center"/>
              <w:rPr>
                <w:rFonts w:ascii="Google Sans" w:hAnsi="Google Sans" w:cs="Google Sans"/>
              </w:rPr>
            </w:pPr>
            <w:r w:rsidRPr="00BE52D0">
              <w:rPr>
                <w:rFonts w:ascii="Google Sans" w:hAnsi="Google Sans" w:cs="Google Sans"/>
              </w:rPr>
              <w:t>4.3</w:t>
            </w:r>
          </w:p>
        </w:tc>
        <w:tc>
          <w:tcPr>
            <w:tcW w:w="1200" w:type="dxa"/>
            <w:vAlign w:val="center"/>
          </w:tcPr>
          <w:p w14:paraId="77D0E99F" w14:textId="15CEC4B3" w:rsidR="00FB3BE5" w:rsidRPr="00BE52D0" w:rsidRDefault="00AD2867" w:rsidP="00224B5B">
            <w:pPr>
              <w:jc w:val="center"/>
              <w:rPr>
                <w:rFonts w:ascii="Google Sans" w:hAnsi="Google Sans" w:cs="Google Sans"/>
              </w:rPr>
            </w:pPr>
            <w:r w:rsidRPr="00BE52D0">
              <w:rPr>
                <w:rFonts w:ascii="Google Sans" w:hAnsi="Google Sans" w:cs="Google Sans"/>
              </w:rPr>
              <w:t>4.3</w:t>
            </w:r>
          </w:p>
        </w:tc>
      </w:tr>
      <w:tr w:rsidR="00FB3BE5" w:rsidRPr="00BE52D0" w14:paraId="0CCCB815" w14:textId="77777777">
        <w:trPr>
          <w:cantSplit/>
          <w:trHeight w:val="440"/>
        </w:trPr>
        <w:tc>
          <w:tcPr>
            <w:tcW w:w="2500" w:type="dxa"/>
            <w:shd w:val="clear" w:color="auto" w:fill="DFDFDF"/>
            <w:vAlign w:val="center"/>
          </w:tcPr>
          <w:p w14:paraId="160740DC" w14:textId="77777777" w:rsidR="00FB3BE5" w:rsidRPr="00BE52D0" w:rsidRDefault="00136D96" w:rsidP="00224B5B">
            <w:pPr>
              <w:jc w:val="center"/>
              <w:rPr>
                <w:rFonts w:ascii="Google Sans" w:hAnsi="Google Sans" w:cs="Google Sans"/>
              </w:rPr>
            </w:pPr>
            <w:r w:rsidRPr="00BE52D0">
              <w:rPr>
                <w:rFonts w:ascii="Google Sans" w:eastAsia="맑은 고딕" w:hAnsi="Google Sans" w:cs="Google Sans"/>
                <w:b/>
              </w:rPr>
              <w:t>평균</w:t>
            </w:r>
          </w:p>
        </w:tc>
        <w:tc>
          <w:tcPr>
            <w:tcW w:w="1200" w:type="dxa"/>
            <w:vAlign w:val="center"/>
          </w:tcPr>
          <w:p w14:paraId="2F500134" w14:textId="22EBF26E" w:rsidR="00FB3BE5" w:rsidRPr="00BE52D0" w:rsidRDefault="00AD2867" w:rsidP="00224B5B">
            <w:pPr>
              <w:jc w:val="center"/>
              <w:rPr>
                <w:rFonts w:ascii="Google Sans" w:hAnsi="Google Sans" w:cs="Google Sans"/>
              </w:rPr>
            </w:pPr>
            <w:r w:rsidRPr="00BE52D0">
              <w:rPr>
                <w:rFonts w:ascii="Google Sans" w:hAnsi="Google Sans" w:cs="Google Sans"/>
              </w:rPr>
              <w:t>4.4</w:t>
            </w:r>
          </w:p>
        </w:tc>
        <w:tc>
          <w:tcPr>
            <w:tcW w:w="1200" w:type="dxa"/>
            <w:vAlign w:val="center"/>
          </w:tcPr>
          <w:p w14:paraId="2B4AF418" w14:textId="62CAB6E6" w:rsidR="00FB3BE5" w:rsidRPr="00BE52D0" w:rsidRDefault="00AD2867" w:rsidP="00224B5B">
            <w:pPr>
              <w:jc w:val="center"/>
              <w:rPr>
                <w:rFonts w:ascii="Google Sans" w:hAnsi="Google Sans" w:cs="Google Sans"/>
              </w:rPr>
            </w:pPr>
            <w:r w:rsidRPr="00BE52D0">
              <w:rPr>
                <w:rFonts w:ascii="Google Sans" w:hAnsi="Google Sans" w:cs="Google Sans"/>
              </w:rPr>
              <w:t>4.1</w:t>
            </w:r>
          </w:p>
        </w:tc>
        <w:tc>
          <w:tcPr>
            <w:tcW w:w="1200" w:type="dxa"/>
            <w:vAlign w:val="center"/>
          </w:tcPr>
          <w:p w14:paraId="75830C24" w14:textId="18122F90" w:rsidR="00FB3BE5" w:rsidRPr="00BE52D0" w:rsidRDefault="00AD2867" w:rsidP="00224B5B">
            <w:pPr>
              <w:jc w:val="center"/>
              <w:rPr>
                <w:rFonts w:ascii="Google Sans" w:hAnsi="Google Sans" w:cs="Google Sans"/>
              </w:rPr>
            </w:pPr>
            <w:r w:rsidRPr="00BE52D0">
              <w:rPr>
                <w:rFonts w:ascii="Google Sans" w:hAnsi="Google Sans" w:cs="Google Sans"/>
              </w:rPr>
              <w:t>4.</w:t>
            </w:r>
            <w:r w:rsidR="00366028">
              <w:rPr>
                <w:rFonts w:ascii="Google Sans" w:hAnsi="Google Sans" w:cs="Google Sans"/>
              </w:rPr>
              <w:t>2</w:t>
            </w:r>
          </w:p>
        </w:tc>
        <w:tc>
          <w:tcPr>
            <w:tcW w:w="1200" w:type="dxa"/>
            <w:vAlign w:val="center"/>
          </w:tcPr>
          <w:p w14:paraId="3F75AF99" w14:textId="1E929BAE" w:rsidR="00FB3BE5" w:rsidRPr="00BE52D0" w:rsidRDefault="00AD2867" w:rsidP="00224B5B">
            <w:pPr>
              <w:jc w:val="center"/>
              <w:rPr>
                <w:rFonts w:ascii="Google Sans" w:hAnsi="Google Sans" w:cs="Google Sans"/>
              </w:rPr>
            </w:pPr>
            <w:r w:rsidRPr="00BE52D0">
              <w:rPr>
                <w:rFonts w:ascii="Google Sans" w:hAnsi="Google Sans" w:cs="Google Sans"/>
              </w:rPr>
              <w:t>4.5</w:t>
            </w:r>
          </w:p>
        </w:tc>
        <w:tc>
          <w:tcPr>
            <w:tcW w:w="1200" w:type="dxa"/>
            <w:vAlign w:val="center"/>
          </w:tcPr>
          <w:p w14:paraId="20DE576D" w14:textId="5271EC44" w:rsidR="00FB3BE5" w:rsidRPr="00BE52D0" w:rsidRDefault="00AD2867" w:rsidP="00224B5B">
            <w:pPr>
              <w:jc w:val="center"/>
              <w:rPr>
                <w:rFonts w:ascii="Google Sans" w:hAnsi="Google Sans" w:cs="Google Sans"/>
              </w:rPr>
            </w:pPr>
            <w:r w:rsidRPr="00BE52D0">
              <w:rPr>
                <w:rFonts w:ascii="Google Sans" w:hAnsi="Google Sans" w:cs="Google Sans"/>
              </w:rPr>
              <w:t>3.8</w:t>
            </w:r>
          </w:p>
        </w:tc>
      </w:tr>
    </w:tbl>
    <w:p w14:paraId="24BEBC0C" w14:textId="77777777" w:rsidR="00FB3BE5" w:rsidRPr="00BE52D0" w:rsidRDefault="00136D96">
      <w:pPr>
        <w:pStyle w:val="2"/>
        <w:numPr>
          <w:ilvl w:val="0"/>
          <w:numId w:val="0"/>
        </w:numPr>
        <w:spacing w:before="360" w:after="360"/>
        <w:rPr>
          <w:rFonts w:ascii="Google Sans" w:hAnsi="Google Sans" w:cs="Google Sans"/>
        </w:rPr>
      </w:pPr>
      <w:r w:rsidRPr="00BE52D0">
        <w:rPr>
          <w:rFonts w:ascii="Google Sans" w:hAnsi="Google Sans" w:cs="Google Sans"/>
        </w:rPr>
        <w:t xml:space="preserve">4.3 </w:t>
      </w:r>
      <w:r w:rsidRPr="00BE52D0">
        <w:rPr>
          <w:rFonts w:ascii="Google Sans" w:hAnsi="Google Sans" w:cs="Google Sans"/>
        </w:rPr>
        <w:t>최종</w:t>
      </w:r>
      <w:r w:rsidRPr="00BE52D0">
        <w:rPr>
          <w:rFonts w:ascii="Google Sans" w:hAnsi="Google Sans" w:cs="Google Sans"/>
        </w:rPr>
        <w:t xml:space="preserve"> </w:t>
      </w:r>
      <w:r w:rsidRPr="00BE52D0">
        <w:rPr>
          <w:rFonts w:ascii="Google Sans" w:hAnsi="Google Sans" w:cs="Google Sans"/>
        </w:rPr>
        <w:t>선정</w:t>
      </w:r>
      <w:r w:rsidRPr="00BE52D0">
        <w:rPr>
          <w:rFonts w:ascii="Google Sans" w:hAnsi="Google Sans" w:cs="Google Sans"/>
        </w:rPr>
        <w:t xml:space="preserve"> </w:t>
      </w:r>
      <w:r w:rsidRPr="00BE52D0">
        <w:rPr>
          <w:rFonts w:ascii="Google Sans" w:hAnsi="Google Sans" w:cs="Google Sans"/>
        </w:rPr>
        <w:t>아이디어와</w:t>
      </w:r>
      <w:r w:rsidRPr="00BE52D0">
        <w:rPr>
          <w:rFonts w:ascii="Google Sans" w:hAnsi="Google Sans" w:cs="Google Sans"/>
        </w:rPr>
        <w:t xml:space="preserve"> </w:t>
      </w:r>
      <w:r w:rsidRPr="00BE52D0">
        <w:rPr>
          <w:rFonts w:ascii="Google Sans" w:hAnsi="Google Sans" w:cs="Google Sans"/>
        </w:rPr>
        <w:t>선정</w:t>
      </w:r>
      <w:r w:rsidRPr="00BE52D0">
        <w:rPr>
          <w:rFonts w:ascii="Google Sans" w:hAnsi="Google Sans" w:cs="Google Sans"/>
        </w:rPr>
        <w:t xml:space="preserve"> </w:t>
      </w:r>
      <w:r w:rsidRPr="00BE52D0">
        <w:rPr>
          <w:rFonts w:ascii="Google Sans" w:hAnsi="Google Sans" w:cs="Google Sans"/>
        </w:rPr>
        <w:t>사유</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rsidRPr="00BE52D0" w14:paraId="069BEE1D" w14:textId="77777777">
        <w:trPr>
          <w:trHeight w:val="2400"/>
        </w:trPr>
        <w:tc>
          <w:tcPr>
            <w:tcW w:w="8500" w:type="dxa"/>
          </w:tcPr>
          <w:p w14:paraId="4440D799" w14:textId="1820391D" w:rsidR="00FB3BE5" w:rsidRPr="00125BE4" w:rsidRDefault="00224B5B">
            <w:pPr>
              <w:rPr>
                <w:rFonts w:ascii="Pretendard" w:eastAsia="Pretendard" w:hAnsi="Pretendard" w:cs="Google Sans"/>
              </w:rPr>
            </w:pPr>
            <w:r w:rsidRPr="00125BE4">
              <w:rPr>
                <w:rFonts w:ascii="Pretendard" w:eastAsia="Pretendard" w:hAnsi="Pretendard" w:cs="Google Sans"/>
              </w:rPr>
              <w:t xml:space="preserve">아이디어 평가에서 </w:t>
            </w:r>
            <w:r w:rsidRPr="00125BE4">
              <w:rPr>
                <w:rStyle w:val="af9"/>
                <w:rFonts w:ascii="Pretendard" w:eastAsia="Pretendard" w:hAnsi="Pretendard" w:cs="Google Sans"/>
                <w:b w:val="0"/>
                <w:bCs w:val="0"/>
              </w:rPr>
              <w:t>맥락형 상세 설명과 사진·위치 기반 대상 식별이 가장 높은 평가를 받았다.</w:t>
            </w:r>
            <w:r w:rsidRPr="00125BE4">
              <w:rPr>
                <w:rFonts w:ascii="Pretendard" w:eastAsia="Pretendard" w:hAnsi="Pretendard" w:cs="Google Sans"/>
                <w:b/>
                <w:bCs/>
              </w:rPr>
              <w:t xml:space="preserve"> </w:t>
            </w:r>
            <w:r w:rsidRPr="00125BE4">
              <w:rPr>
                <w:rFonts w:ascii="Pretendard" w:eastAsia="Pretendard" w:hAnsi="Pretendard" w:cs="Google Sans"/>
              </w:rPr>
              <w:t xml:space="preserve">기존 서비스에도 경복궁에 대한 상세한 안내는 존재하지만, 자유 관람 중 눈앞의 대상이 무엇인지 바로 확인하고 그 대상의 의미까지 연결하는 경험에는 차별화 가능성이 있다고 판단하였다. 또한 식별이 불확실한 경우에는 유사 전각·장식의 차이와 후보를 함께 제시해 </w:t>
            </w:r>
            <w:proofErr w:type="spellStart"/>
            <w:r w:rsidRPr="00125BE4">
              <w:rPr>
                <w:rFonts w:ascii="Pretendard" w:eastAsia="Pretendard" w:hAnsi="Pretendard" w:cs="Google Sans"/>
              </w:rPr>
              <w:t>오식별</w:t>
            </w:r>
            <w:proofErr w:type="spellEnd"/>
            <w:r w:rsidRPr="00125BE4">
              <w:rPr>
                <w:rFonts w:ascii="Pretendard" w:eastAsia="Pretendard" w:hAnsi="Pretendard" w:cs="Google Sans"/>
              </w:rPr>
              <w:t xml:space="preserve"> 위험을 줄이도록 한다.</w:t>
            </w:r>
            <w:r w:rsidR="00CA635B">
              <w:rPr>
                <w:rFonts w:ascii="Pretendard" w:eastAsia="Pretendard" w:hAnsi="Pretendard" w:cs="Google Sans"/>
              </w:rPr>
              <w:br/>
            </w:r>
            <w:r w:rsidR="00CA635B" w:rsidRPr="00CA635B">
              <w:rPr>
                <w:rFonts w:ascii="Pretendard" w:eastAsia="Pretendard" w:hAnsi="Pretendard" w:cs="Google Sans" w:hint="eastAsia"/>
              </w:rPr>
              <w:t>이번 구현은 경복궁 세부 전각의 식별, 후보 비교, 출처 기반 설명 연결에 우선 집중한다. 세부 장식 인식, 관람 코스 추천, 종로 장소 연결 및 별도 앱 제공은 추가 검증 후 확장 여부를 결정한다.</w:t>
            </w:r>
          </w:p>
        </w:tc>
      </w:tr>
    </w:tbl>
    <w:p w14:paraId="385F14A1" w14:textId="77777777" w:rsidR="00F039DA" w:rsidRPr="00BE52D0" w:rsidRDefault="00F039DA">
      <w:pPr>
        <w:pStyle w:val="10"/>
        <w:numPr>
          <w:ilvl w:val="0"/>
          <w:numId w:val="0"/>
        </w:numPr>
        <w:spacing w:before="540" w:after="360"/>
        <w:rPr>
          <w:rFonts w:ascii="Google Sans" w:hAnsi="Google Sans" w:cs="Google Sans"/>
        </w:rPr>
      </w:pPr>
    </w:p>
    <w:p w14:paraId="270A86BC" w14:textId="32A72BBF" w:rsidR="00FB3BE5" w:rsidRPr="00BE52D0" w:rsidRDefault="00F039DA">
      <w:pPr>
        <w:pStyle w:val="10"/>
        <w:numPr>
          <w:ilvl w:val="0"/>
          <w:numId w:val="0"/>
        </w:numPr>
        <w:spacing w:before="540" w:after="360"/>
        <w:rPr>
          <w:rFonts w:ascii="Google Sans" w:hAnsi="Google Sans" w:cs="Google Sans"/>
        </w:rPr>
      </w:pPr>
      <w:r w:rsidRPr="00BE52D0">
        <w:rPr>
          <w:rFonts w:ascii="Google Sans" w:hAnsi="Google Sans" w:cs="Google Sans"/>
        </w:rPr>
        <w:br w:type="page"/>
      </w:r>
      <w:r w:rsidRPr="00BE52D0">
        <w:rPr>
          <w:rFonts w:ascii="Google Sans" w:hAnsi="Google Sans" w:cs="Google Sans"/>
        </w:rPr>
        <w:lastRenderedPageBreak/>
        <w:t xml:space="preserve">5. </w:t>
      </w:r>
      <w:r w:rsidRPr="00BE52D0">
        <w:rPr>
          <w:rFonts w:ascii="Google Sans" w:hAnsi="Google Sans" w:cs="Google Sans"/>
        </w:rPr>
        <w:t>페이퍼</w:t>
      </w:r>
      <w:r w:rsidRPr="00BE52D0">
        <w:rPr>
          <w:rFonts w:ascii="Google Sans" w:hAnsi="Google Sans" w:cs="Google Sans"/>
        </w:rPr>
        <w:t xml:space="preserve"> </w:t>
      </w:r>
      <w:r w:rsidRPr="00BE52D0">
        <w:rPr>
          <w:rFonts w:ascii="Google Sans" w:hAnsi="Google Sans" w:cs="Google Sans"/>
        </w:rPr>
        <w:t>프로토타입</w:t>
      </w:r>
      <w:r w:rsidRPr="00BE52D0">
        <w:rPr>
          <w:rFonts w:ascii="Google Sans" w:hAnsi="Google Sans" w:cs="Google Sans"/>
        </w:rPr>
        <w:t>(paper prototype)</w:t>
      </w:r>
    </w:p>
    <w:p w14:paraId="71A1E757" w14:textId="77777777" w:rsidR="00FB3BE5" w:rsidRPr="00BE52D0" w:rsidRDefault="00136D96">
      <w:pPr>
        <w:spacing w:after="120"/>
        <w:rPr>
          <w:rFonts w:ascii="Google Sans" w:hAnsi="Google Sans" w:cs="Google Sans"/>
        </w:rPr>
      </w:pPr>
      <w:r w:rsidRPr="00BE52D0">
        <w:rPr>
          <w:rFonts w:ascii="Google Sans" w:eastAsia="맑은 고딕" w:hAnsi="Google Sans" w:cs="Google Sans"/>
        </w:rPr>
        <w:t>[</w:t>
      </w:r>
      <w:r w:rsidRPr="00BE52D0">
        <w:rPr>
          <w:rFonts w:ascii="Google Sans" w:eastAsia="맑은 고딕" w:hAnsi="Google Sans" w:cs="Google Sans"/>
        </w:rPr>
        <w:t>포함</w:t>
      </w:r>
      <w:r w:rsidRPr="00BE52D0">
        <w:rPr>
          <w:rFonts w:ascii="Google Sans" w:eastAsia="맑은 고딕" w:hAnsi="Google Sans" w:cs="Google Sans"/>
        </w:rPr>
        <w:t xml:space="preserve"> </w:t>
      </w:r>
      <w:r w:rsidRPr="00BE52D0">
        <w:rPr>
          <w:rFonts w:ascii="Google Sans" w:eastAsia="맑은 고딕" w:hAnsi="Google Sans" w:cs="Google Sans"/>
        </w:rPr>
        <w:t>내용</w:t>
      </w:r>
      <w:r w:rsidRPr="00BE52D0">
        <w:rPr>
          <w:rFonts w:ascii="Google Sans" w:eastAsia="맑은 고딕" w:hAnsi="Google Sans" w:cs="Google Sans"/>
        </w:rPr>
        <w:t xml:space="preserve">]  </w:t>
      </w:r>
      <w:r w:rsidRPr="00BE52D0">
        <w:rPr>
          <w:rFonts w:ascii="Segoe UI Symbol" w:eastAsia="맑은 고딕" w:hAnsi="Segoe UI Symbol" w:cs="Segoe UI Symbol"/>
        </w:rPr>
        <w:t>☐</w:t>
      </w:r>
      <w:r w:rsidRPr="00BE52D0">
        <w:rPr>
          <w:rFonts w:ascii="Google Sans" w:eastAsia="맑은 고딕" w:hAnsi="Google Sans" w:cs="Google Sans"/>
        </w:rPr>
        <w:t xml:space="preserve"> </w:t>
      </w:r>
      <w:r w:rsidRPr="00BE52D0">
        <w:rPr>
          <w:rFonts w:ascii="Google Sans" w:eastAsia="맑은 고딕" w:hAnsi="Google Sans" w:cs="Google Sans"/>
        </w:rPr>
        <w:t>주요</w:t>
      </w:r>
      <w:r w:rsidRPr="00BE52D0">
        <w:rPr>
          <w:rFonts w:ascii="Google Sans" w:eastAsia="맑은 고딕" w:hAnsi="Google Sans" w:cs="Google Sans"/>
        </w:rPr>
        <w:t xml:space="preserve"> </w:t>
      </w:r>
      <w:r w:rsidRPr="00BE52D0">
        <w:rPr>
          <w:rFonts w:ascii="Google Sans" w:eastAsia="맑은 고딕" w:hAnsi="Google Sans" w:cs="Google Sans"/>
        </w:rPr>
        <w:t>기능</w:t>
      </w:r>
      <w:r w:rsidRPr="00BE52D0">
        <w:rPr>
          <w:rFonts w:ascii="Google Sans" w:eastAsia="맑은 고딕" w:hAnsi="Google Sans" w:cs="Google Sans"/>
        </w:rPr>
        <w:t xml:space="preserve">    </w:t>
      </w:r>
      <w:r w:rsidRPr="00BE52D0">
        <w:rPr>
          <w:rFonts w:ascii="Segoe UI Symbol" w:eastAsia="맑은 고딕" w:hAnsi="Segoe UI Symbol" w:cs="Segoe UI Symbol"/>
        </w:rPr>
        <w:t>☐</w:t>
      </w:r>
      <w:r w:rsidRPr="00BE52D0">
        <w:rPr>
          <w:rFonts w:ascii="Google Sans" w:eastAsia="맑은 고딕" w:hAnsi="Google Sans" w:cs="Google Sans"/>
        </w:rPr>
        <w:t xml:space="preserve"> </w:t>
      </w:r>
      <w:r w:rsidRPr="00BE52D0">
        <w:rPr>
          <w:rFonts w:ascii="Google Sans" w:eastAsia="맑은 고딕" w:hAnsi="Google Sans" w:cs="Google Sans"/>
        </w:rPr>
        <w:t>기능</w:t>
      </w:r>
      <w:r w:rsidRPr="00BE52D0">
        <w:rPr>
          <w:rFonts w:ascii="Google Sans" w:eastAsia="맑은 고딕" w:hAnsi="Google Sans" w:cs="Google Sans"/>
        </w:rPr>
        <w:t xml:space="preserve"> </w:t>
      </w:r>
      <w:r w:rsidRPr="00BE52D0">
        <w:rPr>
          <w:rFonts w:ascii="Google Sans" w:eastAsia="맑은 고딕" w:hAnsi="Google Sans" w:cs="Google Sans"/>
        </w:rPr>
        <w:t>처리</w:t>
      </w:r>
      <w:r w:rsidRPr="00BE52D0">
        <w:rPr>
          <w:rFonts w:ascii="Google Sans" w:eastAsia="맑은 고딕" w:hAnsi="Google Sans" w:cs="Google Sans"/>
        </w:rPr>
        <w:t xml:space="preserve"> </w:t>
      </w:r>
      <w:r w:rsidRPr="00BE52D0">
        <w:rPr>
          <w:rFonts w:ascii="Google Sans" w:eastAsia="맑은 고딕" w:hAnsi="Google Sans" w:cs="Google Sans"/>
        </w:rPr>
        <w:t>과정</w:t>
      </w:r>
      <w:r w:rsidRPr="00BE52D0">
        <w:rPr>
          <w:rFonts w:ascii="Google Sans" w:eastAsia="맑은 고딕" w:hAnsi="Google Sans" w:cs="Google Sans"/>
        </w:rPr>
        <w:t>(</w:t>
      </w:r>
      <w:r w:rsidRPr="00BE52D0">
        <w:rPr>
          <w:rFonts w:ascii="Google Sans" w:eastAsia="맑은 고딕" w:hAnsi="Google Sans" w:cs="Google Sans"/>
        </w:rPr>
        <w:t>흐름</w:t>
      </w:r>
      <w:r w:rsidRPr="00BE52D0">
        <w:rPr>
          <w:rFonts w:ascii="Google Sans" w:eastAsia="맑은 고딕" w:hAnsi="Google Sans" w:cs="Google Sans"/>
        </w:rPr>
        <w:t xml:space="preserve">)    </w:t>
      </w:r>
      <w:r w:rsidRPr="00BE52D0">
        <w:rPr>
          <w:rFonts w:ascii="Segoe UI Symbol" w:eastAsia="맑은 고딕" w:hAnsi="Segoe UI Symbol" w:cs="Segoe UI Symbol"/>
        </w:rPr>
        <w:t>☐</w:t>
      </w:r>
      <w:r w:rsidRPr="00BE52D0">
        <w:rPr>
          <w:rFonts w:ascii="Google Sans" w:eastAsia="맑은 고딕" w:hAnsi="Google Sans" w:cs="Google Sans"/>
        </w:rPr>
        <w:t xml:space="preserve"> </w:t>
      </w:r>
      <w:r w:rsidRPr="00BE52D0">
        <w:rPr>
          <w:rFonts w:ascii="Google Sans" w:eastAsia="맑은 고딕" w:hAnsi="Google Sans" w:cs="Google Sans"/>
        </w:rPr>
        <w:t>주요</w:t>
      </w:r>
      <w:r w:rsidRPr="00BE52D0">
        <w:rPr>
          <w:rFonts w:ascii="Google Sans" w:eastAsia="맑은 고딕" w:hAnsi="Google Sans" w:cs="Google Sans"/>
        </w:rPr>
        <w:t xml:space="preserve"> </w:t>
      </w:r>
      <w:r w:rsidRPr="00BE52D0">
        <w:rPr>
          <w:rFonts w:ascii="Google Sans" w:eastAsia="맑은 고딕" w:hAnsi="Google Sans" w:cs="Google Sans"/>
        </w:rPr>
        <w:t>화면</w:t>
      </w:r>
      <w:r w:rsidRPr="00BE52D0">
        <w:rPr>
          <w:rFonts w:ascii="Google Sans" w:eastAsia="맑은 고딕" w:hAnsi="Google Sans" w:cs="Google Sans"/>
        </w:rPr>
        <w:t xml:space="preserve"> </w:t>
      </w:r>
      <w:r w:rsidRPr="00BE52D0">
        <w:rPr>
          <w:rFonts w:ascii="Google Sans" w:eastAsia="맑은 고딕" w:hAnsi="Google Sans" w:cs="Google Sans"/>
        </w:rPr>
        <w:t>스케치</w:t>
      </w:r>
      <w:r w:rsidRPr="00BE52D0">
        <w:rPr>
          <w:rFonts w:ascii="Google Sans" w:eastAsia="맑은 고딕" w:hAnsi="Google Sans" w:cs="Google Sans"/>
        </w:rPr>
        <w:t xml:space="preserve">    </w:t>
      </w:r>
      <w:r w:rsidRPr="00BE52D0">
        <w:rPr>
          <w:rFonts w:ascii="Segoe UI Symbol" w:eastAsia="맑은 고딕" w:hAnsi="Segoe UI Symbol" w:cs="Segoe UI Symbol"/>
        </w:rPr>
        <w:t>☐</w:t>
      </w:r>
      <w:r w:rsidRPr="00BE52D0">
        <w:rPr>
          <w:rFonts w:ascii="Google Sans" w:eastAsia="맑은 고딕" w:hAnsi="Google Sans" w:cs="Google Sans"/>
        </w:rPr>
        <w:t xml:space="preserve"> </w:t>
      </w:r>
      <w:r w:rsidRPr="00BE52D0">
        <w:rPr>
          <w:rFonts w:ascii="Google Sans" w:eastAsia="맑은 고딕" w:hAnsi="Google Sans" w:cs="Google Sans"/>
        </w:rPr>
        <w:t>화면</w:t>
      </w:r>
      <w:r w:rsidRPr="00BE52D0">
        <w:rPr>
          <w:rFonts w:ascii="Google Sans" w:eastAsia="맑은 고딕" w:hAnsi="Google Sans" w:cs="Google Sans"/>
        </w:rPr>
        <w:t xml:space="preserve"> </w:t>
      </w:r>
      <w:r w:rsidRPr="00BE52D0">
        <w:rPr>
          <w:rFonts w:ascii="Google Sans" w:eastAsia="맑은 고딕" w:hAnsi="Google Sans" w:cs="Google Sans"/>
        </w:rPr>
        <w:t>전환</w:t>
      </w:r>
      <w:r w:rsidRPr="00BE52D0">
        <w:rPr>
          <w:rFonts w:ascii="Google Sans" w:eastAsia="맑은 고딕" w:hAnsi="Google Sans" w:cs="Google Sans"/>
        </w:rPr>
        <w:t xml:space="preserve"> </w:t>
      </w:r>
      <w:r w:rsidRPr="00BE52D0">
        <w:rPr>
          <w:rFonts w:ascii="Google Sans" w:eastAsia="맑은 고딕" w:hAnsi="Google Sans" w:cs="Google Sans"/>
        </w:rPr>
        <w:t>흐름</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rsidRPr="00BE52D0" w14:paraId="65ACA877" w14:textId="77777777">
        <w:trPr>
          <w:trHeight w:val="4500"/>
        </w:trPr>
        <w:tc>
          <w:tcPr>
            <w:tcW w:w="8500" w:type="dxa"/>
          </w:tcPr>
          <w:p w14:paraId="579243EF" w14:textId="674CAE22" w:rsidR="00FB3BE5" w:rsidRDefault="004E516B">
            <w:pPr>
              <w:rPr>
                <w:rFonts w:ascii="Google Sans" w:hAnsi="Google Sans" w:cs="Google Sans"/>
                <w:noProof/>
              </w:rPr>
            </w:pPr>
            <w:r>
              <w:rPr>
                <w:rFonts w:ascii="Google Sans" w:hAnsi="Google Sans" w:cs="Google Sans"/>
                <w:noProof/>
              </w:rPr>
              <w:pict w14:anchorId="09C89DC4">
                <v:shape id="그림 1" o:spid="_x0000_i1026" type="#_x0000_t75" style="width:297pt;height:142.5pt;visibility:visible;mso-wrap-style:square">
                  <v:imagedata r:id="rId9" o:title=""/>
                </v:shape>
              </w:pict>
            </w:r>
          </w:p>
          <w:p w14:paraId="03C13BAD" w14:textId="11A6C1B0" w:rsidR="00261784" w:rsidRDefault="00261784" w:rsidP="00261784">
            <w:pPr>
              <w:numPr>
                <w:ilvl w:val="0"/>
                <w:numId w:val="36"/>
              </w:numPr>
              <w:rPr>
                <w:rFonts w:ascii="Google Sans" w:hAnsi="Google Sans" w:cs="Google Sans"/>
                <w:noProof/>
              </w:rPr>
            </w:pPr>
            <w:r>
              <w:rPr>
                <w:rFonts w:ascii="Google Sans" w:hAnsi="Google Sans" w:cs="Google Sans" w:hint="eastAsia"/>
                <w:noProof/>
              </w:rPr>
              <w:t>간단한</w:t>
            </w:r>
            <w:r>
              <w:rPr>
                <w:rFonts w:ascii="Google Sans" w:hAnsi="Google Sans" w:cs="Google Sans" w:hint="eastAsia"/>
                <w:noProof/>
              </w:rPr>
              <w:t xml:space="preserve"> </w:t>
            </w:r>
            <w:r>
              <w:rPr>
                <w:rFonts w:ascii="Google Sans" w:hAnsi="Google Sans" w:cs="Google Sans" w:hint="eastAsia"/>
                <w:noProof/>
              </w:rPr>
              <w:t>디자인</w:t>
            </w:r>
            <w:r>
              <w:rPr>
                <w:rFonts w:ascii="Google Sans" w:hAnsi="Google Sans" w:cs="Google Sans" w:hint="eastAsia"/>
                <w:noProof/>
              </w:rPr>
              <w:t xml:space="preserve"> </w:t>
            </w:r>
            <w:r>
              <w:rPr>
                <w:rFonts w:ascii="Google Sans" w:hAnsi="Google Sans" w:cs="Google Sans" w:hint="eastAsia"/>
                <w:noProof/>
              </w:rPr>
              <w:t>확인용</w:t>
            </w:r>
            <w:r>
              <w:rPr>
                <w:rFonts w:ascii="Google Sans" w:hAnsi="Google Sans" w:cs="Google Sans" w:hint="eastAsia"/>
                <w:noProof/>
              </w:rPr>
              <w:t xml:space="preserve"> </w:t>
            </w:r>
            <w:r>
              <w:rPr>
                <w:rFonts w:ascii="Google Sans" w:hAnsi="Google Sans" w:cs="Google Sans" w:hint="eastAsia"/>
                <w:noProof/>
              </w:rPr>
              <w:t>프로토타입</w:t>
            </w:r>
            <w:r>
              <w:rPr>
                <w:rFonts w:ascii="Google Sans" w:hAnsi="Google Sans" w:cs="Google Sans" w:hint="eastAsia"/>
                <w:noProof/>
              </w:rPr>
              <w:t>(</w:t>
            </w:r>
            <w:r>
              <w:rPr>
                <w:rFonts w:ascii="Google Sans" w:hAnsi="Google Sans" w:cs="Google Sans"/>
                <w:noProof/>
              </w:rPr>
              <w:t>figma)</w:t>
            </w:r>
          </w:p>
          <w:p w14:paraId="45613429" w14:textId="77777777" w:rsidR="001455AF" w:rsidRPr="00BE52D0" w:rsidRDefault="001455AF" w:rsidP="000A1861">
            <w:pPr>
              <w:ind w:left="400"/>
              <w:rPr>
                <w:rFonts w:ascii="Google Sans" w:hAnsi="Google Sans" w:cs="Google Sans"/>
                <w:noProof/>
              </w:rPr>
            </w:pPr>
          </w:p>
          <w:p w14:paraId="48B5BE7B" w14:textId="77777777" w:rsidR="000A1861" w:rsidRDefault="000A1861">
            <w:pPr>
              <w:rPr>
                <w:rFonts w:ascii="Google Sans" w:hAnsi="Google Sans" w:cs="Google Sans"/>
              </w:rPr>
            </w:pPr>
          </w:p>
          <w:p w14:paraId="6B34DA6E" w14:textId="3BE7DA7D" w:rsidR="00AD2867" w:rsidRPr="00BE52D0" w:rsidRDefault="004E516B">
            <w:pPr>
              <w:rPr>
                <w:rFonts w:ascii="Google Sans" w:hAnsi="Google Sans" w:cs="Google Sans"/>
              </w:rPr>
            </w:pPr>
            <w:r>
              <w:rPr>
                <w:rFonts w:ascii="Google Sans" w:hAnsi="Google Sans" w:cs="Google Sans"/>
              </w:rPr>
              <w:pict w14:anchorId="112D4D6F">
                <v:shape id="_x0000_i1027" type="#_x0000_t75" style="width:414.75pt;height:276.75pt">
                  <v:imagedata r:id="rId10" o:title=""/>
                </v:shape>
              </w:pict>
            </w:r>
          </w:p>
        </w:tc>
      </w:tr>
    </w:tbl>
    <w:p w14:paraId="2BC7DCD6" w14:textId="77777777" w:rsidR="00FB3BE5" w:rsidRPr="00BE52D0" w:rsidRDefault="00136D96">
      <w:pPr>
        <w:pStyle w:val="2"/>
        <w:numPr>
          <w:ilvl w:val="0"/>
          <w:numId w:val="0"/>
        </w:numPr>
        <w:spacing w:before="360" w:after="360"/>
        <w:rPr>
          <w:rFonts w:ascii="Google Sans" w:hAnsi="Google Sans" w:cs="Google Sans"/>
        </w:rPr>
      </w:pPr>
      <w:r w:rsidRPr="00BE52D0">
        <w:rPr>
          <w:rFonts w:ascii="Google Sans" w:hAnsi="Google Sans" w:cs="Google Sans"/>
        </w:rPr>
        <w:lastRenderedPageBreak/>
        <w:t xml:space="preserve">5.1 </w:t>
      </w:r>
      <w:r w:rsidRPr="00BE52D0">
        <w:rPr>
          <w:rFonts w:ascii="Google Sans" w:hAnsi="Google Sans" w:cs="Google Sans"/>
        </w:rPr>
        <w:t>프로토타입</w:t>
      </w:r>
      <w:r w:rsidRPr="00BE52D0">
        <w:rPr>
          <w:rFonts w:ascii="Google Sans" w:hAnsi="Google Sans" w:cs="Google Sans"/>
        </w:rPr>
        <w:t xml:space="preserve"> </w:t>
      </w:r>
      <w:r w:rsidRPr="00BE52D0">
        <w:rPr>
          <w:rFonts w:ascii="Google Sans" w:hAnsi="Google Sans" w:cs="Google Sans"/>
        </w:rPr>
        <w:t>설명</w:t>
      </w:r>
      <w:r w:rsidRPr="00BE52D0">
        <w:rPr>
          <w:rFonts w:ascii="Google Sans" w:hAnsi="Google Sans" w:cs="Google Sans"/>
        </w:rPr>
        <w:t xml:space="preserve"> (</w:t>
      </w:r>
      <w:r w:rsidRPr="00BE52D0">
        <w:rPr>
          <w:rFonts w:ascii="Google Sans" w:hAnsi="Google Sans" w:cs="Google Sans"/>
        </w:rPr>
        <w:t>화면</w:t>
      </w:r>
      <w:r w:rsidRPr="00BE52D0">
        <w:rPr>
          <w:rFonts w:ascii="Google Sans" w:hAnsi="Google Sans" w:cs="Google Sans"/>
        </w:rPr>
        <w:t xml:space="preserve"> · </w:t>
      </w:r>
      <w:r w:rsidRPr="00BE52D0">
        <w:rPr>
          <w:rFonts w:ascii="Google Sans" w:hAnsi="Google Sans" w:cs="Google Sans"/>
        </w:rPr>
        <w:t>기능별</w:t>
      </w:r>
      <w:r w:rsidRPr="00BE52D0">
        <w:rPr>
          <w:rFonts w:ascii="Google Sans" w:hAnsi="Google Sans" w:cs="Google Sans"/>
        </w:rPr>
        <w:t>)</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rsidRPr="00BE52D0" w14:paraId="32DA0CE7" w14:textId="77777777">
        <w:trPr>
          <w:trHeight w:val="2400"/>
        </w:trPr>
        <w:tc>
          <w:tcPr>
            <w:tcW w:w="8500" w:type="dxa"/>
          </w:tcPr>
          <w:p w14:paraId="612B8EB6" w14:textId="4BDC0786" w:rsidR="0039010D" w:rsidRDefault="0039010D" w:rsidP="0039010D">
            <w:pPr>
              <w:rPr>
                <w:rFonts w:ascii="Pretendard" w:eastAsia="Pretendard" w:hAnsi="Pretendard" w:cs="Google Sans"/>
              </w:rPr>
            </w:pPr>
            <w:r w:rsidRPr="00125BE4">
              <w:rPr>
                <w:rFonts w:ascii="Pretendard" w:eastAsia="Pretendard" w:hAnsi="Pretendard" w:cs="Google Sans"/>
              </w:rPr>
              <w:t>프로토타입은 사용자가 실제 경복궁을 돌아다니면서 사용할 상황을 생각해서 만들었습니다. 먼저 눈앞에 있는 전각이나 장식을 사진으로 찍으면 사진과 현재 위치를 같이 참고해서 어떤 대상인지 찾도록 했습니다. 사진만 보고 하나로 바로 단정하기 어려운 경우에는 비슷한 후보를 여러 개 보여주고, 현판이나 건물 외형, 위치 차이 등을 같이 보여줘서 사용자가 직접 비교할 수 있게 했습니다.</w:t>
            </w:r>
          </w:p>
          <w:p w14:paraId="5319741F" w14:textId="77777777" w:rsidR="00125BE4" w:rsidRPr="00125BE4" w:rsidRDefault="00125BE4" w:rsidP="0039010D">
            <w:pPr>
              <w:rPr>
                <w:rFonts w:ascii="Pretendard" w:eastAsia="Pretendard" w:hAnsi="Pretendard" w:cs="Google Sans"/>
              </w:rPr>
            </w:pPr>
          </w:p>
          <w:p w14:paraId="5F0EB37B" w14:textId="53C4F499" w:rsidR="0039010D" w:rsidRDefault="0039010D" w:rsidP="0039010D">
            <w:pPr>
              <w:rPr>
                <w:rFonts w:ascii="Pretendard" w:eastAsia="Pretendard" w:hAnsi="Pretendard" w:cs="Google Sans"/>
              </w:rPr>
            </w:pPr>
            <w:r w:rsidRPr="00125BE4">
              <w:rPr>
                <w:rFonts w:ascii="Pretendard" w:eastAsia="Pretendard" w:hAnsi="Pretendard" w:cs="Google Sans"/>
              </w:rPr>
              <w:t xml:space="preserve">대상을 찾은 뒤에는 단순히 건물 이름만 알려주는 방식은 피하려고 했습니다. 이 건물이 왜 중요한지, 어떤 용도로 사용됐는지, 주변 전각과 어떤 관계가 </w:t>
            </w:r>
            <w:proofErr w:type="spellStart"/>
            <w:r w:rsidRPr="00125BE4">
              <w:rPr>
                <w:rFonts w:ascii="Pretendard" w:eastAsia="Pretendard" w:hAnsi="Pretendard" w:cs="Google Sans"/>
              </w:rPr>
              <w:t>있는지처럼</w:t>
            </w:r>
            <w:proofErr w:type="spellEnd"/>
            <w:r w:rsidRPr="00125BE4">
              <w:rPr>
                <w:rFonts w:ascii="Pretendard" w:eastAsia="Pretendard" w:hAnsi="Pretendard" w:cs="Google Sans"/>
              </w:rPr>
              <w:t xml:space="preserve"> 실제로 현장에서 궁금할 만한 내용을 설명하도록 했습니다. 건물 </w:t>
            </w:r>
            <w:proofErr w:type="spellStart"/>
            <w:r w:rsidRPr="00125BE4">
              <w:rPr>
                <w:rFonts w:ascii="Pretendard" w:eastAsia="Pretendard" w:hAnsi="Pretendard" w:cs="Google Sans"/>
              </w:rPr>
              <w:t>전체뿐</w:t>
            </w:r>
            <w:proofErr w:type="spellEnd"/>
            <w:r w:rsidRPr="00125BE4">
              <w:rPr>
                <w:rFonts w:ascii="Pretendard" w:eastAsia="Pretendard" w:hAnsi="Pretendard" w:cs="Google Sans"/>
              </w:rPr>
              <w:t xml:space="preserve"> 아니라 현판, 지붕, 문양, 담장 장식처럼 사진 속 세부 요소를 따로 찍었을 때도 그 요소가 무엇인지와 의미를 설명할 수 있도록 생각했습니다.</w:t>
            </w:r>
          </w:p>
          <w:p w14:paraId="45E874B6" w14:textId="77777777" w:rsidR="00125BE4" w:rsidRPr="00125BE4" w:rsidRDefault="00125BE4" w:rsidP="0039010D">
            <w:pPr>
              <w:rPr>
                <w:rFonts w:ascii="Pretendard" w:eastAsia="Pretendard" w:hAnsi="Pretendard" w:cs="Google Sans"/>
              </w:rPr>
            </w:pPr>
          </w:p>
          <w:p w14:paraId="52086DF1" w14:textId="1288BE4E" w:rsidR="0039010D" w:rsidRDefault="0039010D" w:rsidP="0039010D">
            <w:pPr>
              <w:rPr>
                <w:rFonts w:ascii="Pretendard" w:eastAsia="Pretendard" w:hAnsi="Pretendard" w:cs="Google Sans"/>
              </w:rPr>
            </w:pPr>
            <w:r w:rsidRPr="00125BE4">
              <w:rPr>
                <w:rFonts w:ascii="Pretendard" w:eastAsia="Pretendard" w:hAnsi="Pretendard" w:cs="Google Sans"/>
              </w:rPr>
              <w:t>사진 인식이 잘 되지 않거나 사진을 찍기 어려운 상황도 있을 수 있어서 지도에서 직접 전각을 선택하거나 주변 전각 사진을 보고 고르는 방식도 같이 두었습니다. 사진 인식만을 강제하지 않고 상황에 따라 다른 방법으로 같은 정보에 접근할 수 있게 하려는 의도입니다.</w:t>
            </w:r>
          </w:p>
          <w:p w14:paraId="22F95F2D" w14:textId="77777777" w:rsidR="00125BE4" w:rsidRPr="00125BE4" w:rsidRDefault="00125BE4" w:rsidP="0039010D">
            <w:pPr>
              <w:rPr>
                <w:rFonts w:ascii="Pretendard" w:eastAsia="Pretendard" w:hAnsi="Pretendard" w:cs="Google Sans"/>
              </w:rPr>
            </w:pPr>
          </w:p>
          <w:p w14:paraId="286EA4D9" w14:textId="01D24FE0" w:rsidR="0039010D" w:rsidRDefault="0039010D" w:rsidP="0039010D">
            <w:pPr>
              <w:rPr>
                <w:rFonts w:ascii="Pretendard" w:eastAsia="Pretendard" w:hAnsi="Pretendard" w:cs="Google Sans"/>
              </w:rPr>
            </w:pPr>
            <w:r w:rsidRPr="00125BE4">
              <w:rPr>
                <w:rFonts w:ascii="Pretendard" w:eastAsia="Pretendard" w:hAnsi="Pretendard" w:cs="Google Sans"/>
              </w:rPr>
              <w:t xml:space="preserve">설명도 한 번에 너무 길게 보여주기보다는 처음에는 짧게 핵심만 보여주고, 더 궁금한 경우 자세한 설명을 볼 수 있도록 했습니다. 추가로 왜 중요한가, 무엇이 </w:t>
            </w:r>
            <w:proofErr w:type="spellStart"/>
            <w:r w:rsidRPr="00125BE4">
              <w:rPr>
                <w:rFonts w:ascii="Pretendard" w:eastAsia="Pretendard" w:hAnsi="Pretendard" w:cs="Google Sans"/>
              </w:rPr>
              <w:t>다른가</w:t>
            </w:r>
            <w:proofErr w:type="spellEnd"/>
            <w:r w:rsidRPr="00125BE4">
              <w:rPr>
                <w:rFonts w:ascii="Pretendard" w:eastAsia="Pretendard" w:hAnsi="Pretendard" w:cs="Google Sans"/>
              </w:rPr>
              <w:t>, 어디를 보면 좋은가 같은 질문을 선택해서 필요한 내용만 확인하는 방식도 생각했습니다.</w:t>
            </w:r>
          </w:p>
          <w:p w14:paraId="7C4EEB1C" w14:textId="77777777" w:rsidR="00125BE4" w:rsidRPr="00125BE4" w:rsidRDefault="00125BE4" w:rsidP="0039010D">
            <w:pPr>
              <w:rPr>
                <w:rFonts w:ascii="Pretendard" w:eastAsia="Pretendard" w:hAnsi="Pretendard" w:cs="Google Sans"/>
              </w:rPr>
            </w:pPr>
          </w:p>
          <w:p w14:paraId="37B6DAB2" w14:textId="0468F91C" w:rsidR="0039010D" w:rsidRPr="00125BE4" w:rsidRDefault="005C69E5" w:rsidP="0039010D">
            <w:pPr>
              <w:rPr>
                <w:rFonts w:ascii="Pretendard" w:eastAsia="Pretendard" w:hAnsi="Pretendard" w:cs="Google Sans" w:hint="eastAsia"/>
              </w:rPr>
            </w:pPr>
            <w:r w:rsidRPr="005C69E5">
              <w:rPr>
                <w:rFonts w:ascii="Pretendard" w:eastAsia="Pretendard" w:hAnsi="Pretendard" w:cs="Google Sans" w:hint="eastAsia"/>
              </w:rPr>
              <w:t xml:space="preserve">확장 기능으로는 한 대상을 관람한 뒤 현재 </w:t>
            </w:r>
            <w:proofErr w:type="spellStart"/>
            <w:r w:rsidRPr="005C69E5">
              <w:rPr>
                <w:rFonts w:ascii="Pretendard" w:eastAsia="Pretendard" w:hAnsi="Pretendard" w:cs="Google Sans" w:hint="eastAsia"/>
              </w:rPr>
              <w:t>위치·남은</w:t>
            </w:r>
            <w:proofErr w:type="spellEnd"/>
            <w:r w:rsidRPr="005C69E5">
              <w:rPr>
                <w:rFonts w:ascii="Pretendard" w:eastAsia="Pretendard" w:hAnsi="Pretendard" w:cs="Google Sans" w:hint="eastAsia"/>
              </w:rPr>
              <w:t xml:space="preserve"> </w:t>
            </w:r>
            <w:proofErr w:type="spellStart"/>
            <w:r w:rsidRPr="005C69E5">
              <w:rPr>
                <w:rFonts w:ascii="Pretendard" w:eastAsia="Pretendard" w:hAnsi="Pretendard" w:cs="Google Sans" w:hint="eastAsia"/>
              </w:rPr>
              <w:t>시간·이미</w:t>
            </w:r>
            <w:proofErr w:type="spellEnd"/>
            <w:r w:rsidRPr="005C69E5">
              <w:rPr>
                <w:rFonts w:ascii="Pretendard" w:eastAsia="Pretendard" w:hAnsi="Pretendard" w:cs="Google Sans" w:hint="eastAsia"/>
              </w:rPr>
              <w:t xml:space="preserve"> 본 장소를 참고해 다음 관람 대상을 제안하는 방식을 검토했다. 경복궁 관람 이후 종로의 관련 장소로 연결하는 기능도 후보로 두었다.</w:t>
            </w:r>
          </w:p>
          <w:p w14:paraId="2D6FBE08" w14:textId="5676FCC2" w:rsidR="00FB3BE5" w:rsidRPr="0039010D" w:rsidRDefault="00265F09" w:rsidP="0039010D">
            <w:pPr>
              <w:rPr>
                <w:rFonts w:ascii="Google Sans" w:hAnsi="Google Sans" w:cs="Google Sans"/>
              </w:rPr>
            </w:pPr>
            <w:r w:rsidRPr="00265F09">
              <w:rPr>
                <w:rFonts w:ascii="Pretendard" w:eastAsia="Pretendard" w:hAnsi="Pretendard" w:cs="Google Sans" w:hint="eastAsia"/>
              </w:rPr>
              <w:t xml:space="preserve">서비스는 우선 설치 없이 이용할 수 있는 웹 방식으로 검토한다. </w:t>
            </w:r>
            <w:proofErr w:type="spellStart"/>
            <w:r w:rsidRPr="00265F09">
              <w:rPr>
                <w:rFonts w:ascii="Pretendard" w:eastAsia="Pretendard" w:hAnsi="Pretendard" w:cs="Google Sans" w:hint="eastAsia"/>
              </w:rPr>
              <w:t>저장·방문</w:t>
            </w:r>
            <w:proofErr w:type="spellEnd"/>
            <w:r w:rsidRPr="00265F09">
              <w:rPr>
                <w:rFonts w:ascii="Pretendard" w:eastAsia="Pretendard" w:hAnsi="Pretendard" w:cs="Google Sans" w:hint="eastAsia"/>
              </w:rPr>
              <w:t xml:space="preserve"> </w:t>
            </w:r>
            <w:proofErr w:type="spellStart"/>
            <w:r w:rsidRPr="00265F09">
              <w:rPr>
                <w:rFonts w:ascii="Pretendard" w:eastAsia="Pretendard" w:hAnsi="Pretendard" w:cs="Google Sans" w:hint="eastAsia"/>
              </w:rPr>
              <w:t>기록·개인화</w:t>
            </w:r>
            <w:proofErr w:type="spellEnd"/>
            <w:r w:rsidRPr="00265F09">
              <w:rPr>
                <w:rFonts w:ascii="Pretendard" w:eastAsia="Pretendard" w:hAnsi="Pretendard" w:cs="Google Sans" w:hint="eastAsia"/>
              </w:rPr>
              <w:t xml:space="preserve"> 기능과 별도 앱의 필요성은 사용자 검증 후 결정한다.</w:t>
            </w:r>
          </w:p>
        </w:tc>
      </w:tr>
    </w:tbl>
    <w:p w14:paraId="722DC525" w14:textId="5C601778" w:rsidR="00FB3BE5" w:rsidRPr="00BE52D0" w:rsidRDefault="000E224C">
      <w:pPr>
        <w:pStyle w:val="10"/>
        <w:numPr>
          <w:ilvl w:val="0"/>
          <w:numId w:val="0"/>
        </w:numPr>
        <w:spacing w:before="540" w:after="360"/>
        <w:rPr>
          <w:rFonts w:ascii="Google Sans" w:hAnsi="Google Sans" w:cs="Google Sans"/>
        </w:rPr>
      </w:pPr>
      <w:r w:rsidRPr="00BE52D0">
        <w:rPr>
          <w:rFonts w:ascii="Google Sans" w:hAnsi="Google Sans" w:cs="Google Sans"/>
        </w:rPr>
        <w:br w:type="page"/>
      </w:r>
      <w:r w:rsidR="00136D96" w:rsidRPr="00BE52D0">
        <w:rPr>
          <w:rFonts w:ascii="Google Sans" w:hAnsi="Google Sans" w:cs="Google Sans"/>
        </w:rPr>
        <w:lastRenderedPageBreak/>
        <w:t xml:space="preserve">6. </w:t>
      </w:r>
      <w:r w:rsidR="00136D96" w:rsidRPr="00BE52D0">
        <w:rPr>
          <w:rFonts w:ascii="Google Sans" w:hAnsi="Google Sans" w:cs="Google Sans"/>
        </w:rPr>
        <w:t>제출</w:t>
      </w:r>
      <w:r w:rsidR="00136D96" w:rsidRPr="00BE52D0">
        <w:rPr>
          <w:rFonts w:ascii="Google Sans" w:hAnsi="Google Sans" w:cs="Google Sans"/>
        </w:rPr>
        <w:t xml:space="preserve"> </w:t>
      </w:r>
      <w:r w:rsidR="00136D96" w:rsidRPr="00BE52D0">
        <w:rPr>
          <w:rFonts w:ascii="Google Sans" w:hAnsi="Google Sans" w:cs="Google Sans"/>
        </w:rPr>
        <w:t>전</w:t>
      </w:r>
      <w:r w:rsidR="00136D96" w:rsidRPr="00BE52D0">
        <w:rPr>
          <w:rFonts w:ascii="Google Sans" w:hAnsi="Google Sans" w:cs="Google Sans"/>
        </w:rPr>
        <w:t xml:space="preserve"> </w:t>
      </w:r>
      <w:r w:rsidR="00136D96" w:rsidRPr="00BE52D0">
        <w:rPr>
          <w:rFonts w:ascii="Google Sans" w:hAnsi="Google Sans" w:cs="Google Sans"/>
        </w:rPr>
        <w:t>자가점검</w:t>
      </w:r>
      <w:r w:rsidR="00136D96" w:rsidRPr="00BE52D0">
        <w:rPr>
          <w:rFonts w:ascii="Google Sans" w:hAnsi="Google Sans" w:cs="Google Sans"/>
        </w:rPr>
        <w:t xml:space="preserve"> </w:t>
      </w:r>
      <w:r w:rsidR="00136D96" w:rsidRPr="00BE52D0">
        <w:rPr>
          <w:rFonts w:ascii="Google Sans" w:hAnsi="Google Sans" w:cs="Google Sans"/>
        </w:rPr>
        <w:t>체크리스트</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633"/>
        <w:gridCol w:w="867"/>
      </w:tblGrid>
      <w:tr w:rsidR="00FB3BE5" w:rsidRPr="00BE52D0" w14:paraId="7C49B6B8" w14:textId="77777777" w:rsidTr="002C6B30">
        <w:trPr>
          <w:trHeight w:val="420"/>
          <w:tblHeader/>
        </w:trPr>
        <w:tc>
          <w:tcPr>
            <w:tcW w:w="7633" w:type="dxa"/>
            <w:shd w:val="clear" w:color="auto" w:fill="DFDFDF"/>
            <w:vAlign w:val="center"/>
          </w:tcPr>
          <w:p w14:paraId="60F1045E"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22"/>
              </w:rPr>
              <w:t>자가점검</w:t>
            </w:r>
            <w:r w:rsidRPr="00BE52D0">
              <w:rPr>
                <w:rFonts w:ascii="Google Sans" w:eastAsia="맑은 고딕" w:hAnsi="Google Sans" w:cs="Google Sans"/>
                <w:b/>
                <w:sz w:val="22"/>
              </w:rPr>
              <w:t xml:space="preserve"> </w:t>
            </w:r>
            <w:r w:rsidRPr="00BE52D0">
              <w:rPr>
                <w:rFonts w:ascii="Google Sans" w:eastAsia="맑은 고딕" w:hAnsi="Google Sans" w:cs="Google Sans"/>
                <w:b/>
                <w:sz w:val="22"/>
              </w:rPr>
              <w:t>항목</w:t>
            </w:r>
          </w:p>
        </w:tc>
        <w:tc>
          <w:tcPr>
            <w:tcW w:w="867" w:type="dxa"/>
            <w:shd w:val="clear" w:color="auto" w:fill="DFDFDF"/>
            <w:vAlign w:val="center"/>
          </w:tcPr>
          <w:p w14:paraId="19416198" w14:textId="77777777" w:rsidR="00FB3BE5" w:rsidRPr="00BE52D0" w:rsidRDefault="00136D96">
            <w:pPr>
              <w:jc w:val="center"/>
              <w:rPr>
                <w:rFonts w:ascii="Google Sans" w:hAnsi="Google Sans" w:cs="Google Sans"/>
              </w:rPr>
            </w:pPr>
            <w:r w:rsidRPr="00BE52D0">
              <w:rPr>
                <w:rFonts w:ascii="Google Sans" w:eastAsia="맑은 고딕" w:hAnsi="Google Sans" w:cs="Google Sans"/>
                <w:b/>
                <w:sz w:val="22"/>
              </w:rPr>
              <w:t>확인</w:t>
            </w:r>
          </w:p>
        </w:tc>
      </w:tr>
      <w:tr w:rsidR="00FB3BE5" w:rsidRPr="00BE52D0" w14:paraId="6FF9AF4F" w14:textId="77777777" w:rsidTr="002C6B30">
        <w:trPr>
          <w:trHeight w:val="330"/>
        </w:trPr>
        <w:tc>
          <w:tcPr>
            <w:tcW w:w="7633" w:type="dxa"/>
            <w:vAlign w:val="center"/>
          </w:tcPr>
          <w:p w14:paraId="32F39B05" w14:textId="3E4ACAE2" w:rsidR="00FB3BE5" w:rsidRPr="00BE52D0" w:rsidRDefault="00136D96" w:rsidP="00F039DA">
            <w:pPr>
              <w:rPr>
                <w:rFonts w:ascii="Google Sans" w:hAnsi="Google Sans" w:cs="Google Sans"/>
                <w:sz w:val="16"/>
                <w:szCs w:val="16"/>
              </w:rPr>
            </w:pPr>
            <w:r w:rsidRPr="00BE52D0">
              <w:rPr>
                <w:rFonts w:ascii="Google Sans" w:eastAsia="맑은 고딕" w:hAnsi="Google Sans" w:cs="Google Sans"/>
                <w:sz w:val="16"/>
                <w:szCs w:val="16"/>
              </w:rPr>
              <w:t>프로젝트명</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조</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조원</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지도교수</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제출일자</w:t>
            </w:r>
            <w:r w:rsidRPr="00BE52D0">
              <w:rPr>
                <w:rFonts w:ascii="Google Sans" w:eastAsia="맑은 고딕" w:hAnsi="Google Sans" w:cs="Google Sans"/>
                <w:sz w:val="16"/>
                <w:szCs w:val="16"/>
              </w:rPr>
              <w:t xml:space="preserve"> · GitHub </w:t>
            </w:r>
            <w:r w:rsidRPr="00BE52D0">
              <w:rPr>
                <w:rFonts w:ascii="Google Sans" w:eastAsia="맑은 고딕" w:hAnsi="Google Sans" w:cs="Google Sans"/>
                <w:sz w:val="16"/>
                <w:szCs w:val="16"/>
              </w:rPr>
              <w:t>저장소</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주소를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모</w:t>
            </w:r>
            <w:r w:rsidR="00F039DA" w:rsidRPr="00BE52D0">
              <w:rPr>
                <w:rFonts w:ascii="Google Sans" w:eastAsia="맑은 고딕" w:hAnsi="Google Sans" w:cs="Google Sans"/>
                <w:sz w:val="16"/>
                <w:szCs w:val="16"/>
              </w:rPr>
              <w:t>두</w:t>
            </w:r>
            <w:r w:rsidR="00F039DA"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기재했는가</w:t>
            </w:r>
            <w:r w:rsidRPr="00BE52D0">
              <w:rPr>
                <w:rFonts w:ascii="Google Sans" w:eastAsia="맑은 고딕" w:hAnsi="Google Sans" w:cs="Google Sans"/>
                <w:sz w:val="16"/>
                <w:szCs w:val="16"/>
              </w:rPr>
              <w:t>?</w:t>
            </w:r>
          </w:p>
        </w:tc>
        <w:tc>
          <w:tcPr>
            <w:tcW w:w="867" w:type="dxa"/>
            <w:vAlign w:val="center"/>
          </w:tcPr>
          <w:p w14:paraId="468ED121" w14:textId="74FF46BB" w:rsidR="00FB3BE5" w:rsidRPr="00BE52D0" w:rsidRDefault="002C6B30">
            <w:pPr>
              <w:jc w:val="center"/>
              <w:rPr>
                <w:rFonts w:ascii="Google Sans" w:hAnsi="Google Sans" w:cs="Google Sans"/>
              </w:rPr>
            </w:pPr>
            <w:r w:rsidRPr="00BE52D0">
              <w:rPr>
                <w:rFonts w:ascii="Segoe UI Emoji" w:hAnsi="Segoe UI Emoji" w:cs="Segoe UI Emoji"/>
              </w:rPr>
              <w:t>☑</w:t>
            </w:r>
          </w:p>
        </w:tc>
      </w:tr>
      <w:tr w:rsidR="00FB3BE5" w:rsidRPr="00BE52D0" w14:paraId="42568DDC" w14:textId="77777777" w:rsidTr="002C6B30">
        <w:trPr>
          <w:trHeight w:val="330"/>
        </w:trPr>
        <w:tc>
          <w:tcPr>
            <w:tcW w:w="7633" w:type="dxa"/>
            <w:vAlign w:val="center"/>
          </w:tcPr>
          <w:p w14:paraId="58C75F1C" w14:textId="77777777" w:rsidR="00FB3BE5" w:rsidRPr="00BE52D0" w:rsidRDefault="00136D96" w:rsidP="00F039DA">
            <w:pPr>
              <w:rPr>
                <w:rFonts w:ascii="Google Sans" w:hAnsi="Google Sans" w:cs="Google Sans"/>
                <w:sz w:val="16"/>
                <w:szCs w:val="16"/>
              </w:rPr>
            </w:pPr>
            <w:r w:rsidRPr="00BE52D0">
              <w:rPr>
                <w:rFonts w:ascii="Google Sans" w:eastAsia="맑은 고딕" w:hAnsi="Google Sans" w:cs="Google Sans"/>
                <w:sz w:val="16"/>
                <w:szCs w:val="16"/>
              </w:rPr>
              <w:t>분석</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대상</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문제를</w:t>
            </w:r>
            <w:r w:rsidRPr="00BE52D0">
              <w:rPr>
                <w:rFonts w:ascii="Google Sans" w:eastAsia="맑은 고딕" w:hAnsi="Google Sans" w:cs="Google Sans"/>
                <w:sz w:val="16"/>
                <w:szCs w:val="16"/>
              </w:rPr>
              <w:t xml:space="preserve"> 2</w:t>
            </w:r>
            <w:r w:rsidRPr="00BE52D0">
              <w:rPr>
                <w:rFonts w:ascii="Google Sans" w:eastAsia="맑은 고딕" w:hAnsi="Google Sans" w:cs="Google Sans"/>
                <w:sz w:val="16"/>
                <w:szCs w:val="16"/>
              </w:rPr>
              <w:t>주차</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문제점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목록</w:t>
            </w:r>
            <w:r w:rsidRPr="00BE52D0">
              <w:rPr>
                <w:rFonts w:ascii="Google Sans" w:eastAsia="맑은 고딕" w:hAnsi="Google Sans" w:cs="Google Sans"/>
                <w:sz w:val="16"/>
                <w:szCs w:val="16"/>
              </w:rPr>
              <w:t>(</w:t>
            </w:r>
            <w:r w:rsidRPr="00BE52D0">
              <w:rPr>
                <w:rFonts w:ascii="Google Sans" w:eastAsia="맑은 고딕" w:hAnsi="Google Sans" w:cs="Google Sans"/>
                <w:sz w:val="16"/>
                <w:szCs w:val="16"/>
              </w:rPr>
              <w:t>양식</w:t>
            </w:r>
            <w:r w:rsidRPr="00BE52D0">
              <w:rPr>
                <w:rFonts w:ascii="Google Sans" w:eastAsia="맑은 고딕" w:hAnsi="Google Sans" w:cs="Google Sans"/>
                <w:sz w:val="16"/>
                <w:szCs w:val="16"/>
              </w:rPr>
              <w:t xml:space="preserve"> 2)</w:t>
            </w:r>
            <w:r w:rsidRPr="00BE52D0">
              <w:rPr>
                <w:rFonts w:ascii="Google Sans" w:eastAsia="맑은 고딕" w:hAnsi="Google Sans" w:cs="Google Sans"/>
                <w:sz w:val="16"/>
                <w:szCs w:val="16"/>
              </w:rPr>
              <w:t>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어느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항목에서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가져왔는지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밝혔는가</w:t>
            </w:r>
            <w:r w:rsidRPr="00BE52D0">
              <w:rPr>
                <w:rFonts w:ascii="Google Sans" w:eastAsia="맑은 고딕" w:hAnsi="Google Sans" w:cs="Google Sans"/>
                <w:sz w:val="16"/>
                <w:szCs w:val="16"/>
              </w:rPr>
              <w:t>?</w:t>
            </w:r>
          </w:p>
        </w:tc>
        <w:tc>
          <w:tcPr>
            <w:tcW w:w="867" w:type="dxa"/>
            <w:vAlign w:val="center"/>
          </w:tcPr>
          <w:p w14:paraId="7398A749" w14:textId="1BBF5975" w:rsidR="00FB3BE5" w:rsidRPr="00BE52D0" w:rsidRDefault="002C6B30">
            <w:pPr>
              <w:jc w:val="center"/>
              <w:rPr>
                <w:rFonts w:ascii="Google Sans" w:hAnsi="Google Sans" w:cs="Google Sans"/>
              </w:rPr>
            </w:pPr>
            <w:r w:rsidRPr="00BE52D0">
              <w:rPr>
                <w:rFonts w:ascii="Segoe UI Emoji" w:hAnsi="Segoe UI Emoji" w:cs="Segoe UI Emoji"/>
              </w:rPr>
              <w:t>☑</w:t>
            </w:r>
          </w:p>
        </w:tc>
      </w:tr>
      <w:tr w:rsidR="00FB3BE5" w:rsidRPr="00BE52D0" w14:paraId="4B68AC7C" w14:textId="77777777" w:rsidTr="002C6B30">
        <w:trPr>
          <w:trHeight w:val="330"/>
        </w:trPr>
        <w:tc>
          <w:tcPr>
            <w:tcW w:w="7633" w:type="dxa"/>
            <w:vAlign w:val="center"/>
          </w:tcPr>
          <w:p w14:paraId="0D8D11F5" w14:textId="77777777" w:rsidR="00FB3BE5" w:rsidRPr="00BE52D0" w:rsidRDefault="00136D96" w:rsidP="00F039DA">
            <w:pPr>
              <w:rPr>
                <w:rFonts w:ascii="Google Sans" w:hAnsi="Google Sans" w:cs="Google Sans"/>
                <w:sz w:val="16"/>
                <w:szCs w:val="16"/>
              </w:rPr>
            </w:pPr>
            <w:r w:rsidRPr="00BE52D0">
              <w:rPr>
                <w:rFonts w:ascii="Google Sans" w:eastAsia="맑은 고딕" w:hAnsi="Google Sans" w:cs="Google Sans"/>
                <w:sz w:val="16"/>
                <w:szCs w:val="16"/>
              </w:rPr>
              <w:t xml:space="preserve">5 Whys </w:t>
            </w:r>
            <w:r w:rsidRPr="00BE52D0">
              <w:rPr>
                <w:rFonts w:ascii="Google Sans" w:eastAsia="맑은 고딕" w:hAnsi="Google Sans" w:cs="Google Sans"/>
                <w:sz w:val="16"/>
                <w:szCs w:val="16"/>
              </w:rPr>
              <w:t>또는</w:t>
            </w:r>
            <w:r w:rsidRPr="00BE52D0">
              <w:rPr>
                <w:rFonts w:ascii="Google Sans" w:eastAsia="맑은 고딕" w:hAnsi="Google Sans" w:cs="Google Sans"/>
                <w:sz w:val="16"/>
                <w:szCs w:val="16"/>
              </w:rPr>
              <w:t xml:space="preserve"> CECA</w:t>
            </w:r>
            <w:r w:rsidRPr="00BE52D0">
              <w:rPr>
                <w:rFonts w:ascii="Google Sans" w:eastAsia="맑은 고딕" w:hAnsi="Google Sans" w:cs="Google Sans"/>
                <w:sz w:val="16"/>
                <w:szCs w:val="16"/>
              </w:rPr>
              <w:t>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근본</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원인을</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도출했는가</w:t>
            </w:r>
            <w:r w:rsidRPr="00BE52D0">
              <w:rPr>
                <w:rFonts w:ascii="Google Sans" w:eastAsia="맑은 고딕" w:hAnsi="Google Sans" w:cs="Google Sans"/>
                <w:sz w:val="16"/>
                <w:szCs w:val="16"/>
              </w:rPr>
              <w:t>?</w:t>
            </w:r>
          </w:p>
        </w:tc>
        <w:tc>
          <w:tcPr>
            <w:tcW w:w="867" w:type="dxa"/>
            <w:vAlign w:val="center"/>
          </w:tcPr>
          <w:p w14:paraId="77F6A018" w14:textId="51DE0840" w:rsidR="00FB3BE5" w:rsidRPr="00BE52D0" w:rsidRDefault="002C6B30">
            <w:pPr>
              <w:jc w:val="center"/>
              <w:rPr>
                <w:rFonts w:ascii="Google Sans" w:hAnsi="Google Sans" w:cs="Google Sans"/>
              </w:rPr>
            </w:pPr>
            <w:r w:rsidRPr="00BE52D0">
              <w:rPr>
                <w:rFonts w:ascii="Segoe UI Emoji" w:hAnsi="Segoe UI Emoji" w:cs="Segoe UI Emoji"/>
              </w:rPr>
              <w:t>☑</w:t>
            </w:r>
          </w:p>
        </w:tc>
      </w:tr>
      <w:tr w:rsidR="002C6B30" w:rsidRPr="00BE52D0" w14:paraId="64FFA070" w14:textId="77777777" w:rsidTr="002C6B30">
        <w:trPr>
          <w:trHeight w:val="330"/>
        </w:trPr>
        <w:tc>
          <w:tcPr>
            <w:tcW w:w="7633" w:type="dxa"/>
            <w:vAlign w:val="center"/>
          </w:tcPr>
          <w:p w14:paraId="09ADDCF4"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문제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정의문을</w:t>
            </w:r>
            <w:r w:rsidRPr="00BE52D0">
              <w:rPr>
                <w:rFonts w:ascii="Google Sans" w:eastAsia="맑은 고딕" w:hAnsi="Google Sans" w:cs="Google Sans"/>
                <w:sz w:val="16"/>
                <w:szCs w:val="16"/>
              </w:rPr>
              <w:t xml:space="preserve"> HMW("</w:t>
            </w:r>
            <w:r w:rsidRPr="00BE52D0">
              <w:rPr>
                <w:rFonts w:ascii="Google Sans" w:eastAsia="맑은 고딕" w:hAnsi="Google Sans" w:cs="Google Sans"/>
                <w:sz w:val="16"/>
                <w:szCs w:val="16"/>
              </w:rPr>
              <w:t>어떻게</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하면</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우리가</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할</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있을까</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형태로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작성했는가</w:t>
            </w:r>
            <w:r w:rsidRPr="00BE52D0">
              <w:rPr>
                <w:rFonts w:ascii="Google Sans" w:eastAsia="맑은 고딕" w:hAnsi="Google Sans" w:cs="Google Sans"/>
                <w:sz w:val="16"/>
                <w:szCs w:val="16"/>
              </w:rPr>
              <w:t>?</w:t>
            </w:r>
          </w:p>
        </w:tc>
        <w:tc>
          <w:tcPr>
            <w:tcW w:w="867" w:type="dxa"/>
          </w:tcPr>
          <w:p w14:paraId="6E023030" w14:textId="116F6DC1"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2920EA74" w14:textId="77777777" w:rsidTr="002C6B30">
        <w:trPr>
          <w:trHeight w:val="330"/>
        </w:trPr>
        <w:tc>
          <w:tcPr>
            <w:tcW w:w="7633" w:type="dxa"/>
            <w:vAlign w:val="center"/>
          </w:tcPr>
          <w:p w14:paraId="3DBAE465"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문제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정의문이</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불편</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자체가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아니라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충족되지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않은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니즈를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담고</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있는가</w:t>
            </w:r>
            <w:r w:rsidRPr="00BE52D0">
              <w:rPr>
                <w:rFonts w:ascii="Google Sans" w:eastAsia="맑은 고딕" w:hAnsi="Google Sans" w:cs="Google Sans"/>
                <w:sz w:val="16"/>
                <w:szCs w:val="16"/>
              </w:rPr>
              <w:t>?</w:t>
            </w:r>
          </w:p>
        </w:tc>
        <w:tc>
          <w:tcPr>
            <w:tcW w:w="867" w:type="dxa"/>
          </w:tcPr>
          <w:p w14:paraId="45D8CC42" w14:textId="711C04A2"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7D6D51C5" w14:textId="77777777" w:rsidTr="002C6B30">
        <w:trPr>
          <w:trHeight w:val="330"/>
        </w:trPr>
        <w:tc>
          <w:tcPr>
            <w:tcW w:w="7633" w:type="dxa"/>
            <w:vAlign w:val="center"/>
          </w:tcPr>
          <w:p w14:paraId="6ECF1BE2"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문제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정의문의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범위가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너무</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넓거나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좁지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않은가</w:t>
            </w:r>
            <w:r w:rsidRPr="00BE52D0">
              <w:rPr>
                <w:rFonts w:ascii="Google Sans" w:eastAsia="맑은 고딕" w:hAnsi="Google Sans" w:cs="Google Sans"/>
                <w:sz w:val="16"/>
                <w:szCs w:val="16"/>
              </w:rPr>
              <w:t>?</w:t>
            </w:r>
          </w:p>
        </w:tc>
        <w:tc>
          <w:tcPr>
            <w:tcW w:w="867" w:type="dxa"/>
          </w:tcPr>
          <w:p w14:paraId="1A6DB2B4" w14:textId="774DF9E7"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55E7CFE3" w14:textId="77777777" w:rsidTr="002C6B30">
        <w:trPr>
          <w:trHeight w:val="330"/>
        </w:trPr>
        <w:tc>
          <w:tcPr>
            <w:tcW w:w="7633" w:type="dxa"/>
            <w:vAlign w:val="center"/>
          </w:tcPr>
          <w:p w14:paraId="65E6DD1D"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아이디어를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번호를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붙여</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모두</w:t>
            </w:r>
            <w:r w:rsidRPr="00BE52D0">
              <w:rPr>
                <w:rFonts w:ascii="Google Sans" w:eastAsia="맑은 고딕" w:hAnsi="Google Sans" w:cs="Google Sans"/>
                <w:sz w:val="16"/>
                <w:szCs w:val="16"/>
              </w:rPr>
              <w:t>(</w:t>
            </w:r>
            <w:r w:rsidRPr="00BE52D0">
              <w:rPr>
                <w:rFonts w:ascii="Google Sans" w:eastAsia="맑은 고딕" w:hAnsi="Google Sans" w:cs="Google Sans"/>
                <w:sz w:val="16"/>
                <w:szCs w:val="16"/>
              </w:rPr>
              <w:t>질보다</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양</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기록했는가</w:t>
            </w:r>
            <w:r w:rsidRPr="00BE52D0">
              <w:rPr>
                <w:rFonts w:ascii="Google Sans" w:eastAsia="맑은 고딕" w:hAnsi="Google Sans" w:cs="Google Sans"/>
                <w:sz w:val="16"/>
                <w:szCs w:val="16"/>
              </w:rPr>
              <w:t>?</w:t>
            </w:r>
          </w:p>
        </w:tc>
        <w:tc>
          <w:tcPr>
            <w:tcW w:w="867" w:type="dxa"/>
          </w:tcPr>
          <w:p w14:paraId="64BD86C3" w14:textId="0FC88AA2"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27298829" w14:textId="77777777" w:rsidTr="002C6B30">
        <w:trPr>
          <w:trHeight w:val="330"/>
        </w:trPr>
        <w:tc>
          <w:tcPr>
            <w:tcW w:w="7633" w:type="dxa"/>
            <w:vAlign w:val="center"/>
          </w:tcPr>
          <w:p w14:paraId="391F2AA1"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사용한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발산</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기법과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회의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장면을</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기록</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첨부했는가</w:t>
            </w:r>
            <w:r w:rsidRPr="00BE52D0">
              <w:rPr>
                <w:rFonts w:ascii="Google Sans" w:eastAsia="맑은 고딕" w:hAnsi="Google Sans" w:cs="Google Sans"/>
                <w:sz w:val="16"/>
                <w:szCs w:val="16"/>
              </w:rPr>
              <w:t>?</w:t>
            </w:r>
          </w:p>
        </w:tc>
        <w:tc>
          <w:tcPr>
            <w:tcW w:w="867" w:type="dxa"/>
          </w:tcPr>
          <w:p w14:paraId="7BB3434B" w14:textId="5BAA4351"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262302A3" w14:textId="77777777" w:rsidTr="002C6B30">
        <w:trPr>
          <w:trHeight w:val="330"/>
        </w:trPr>
        <w:tc>
          <w:tcPr>
            <w:tcW w:w="7633" w:type="dxa"/>
            <w:vAlign w:val="center"/>
          </w:tcPr>
          <w:p w14:paraId="7F5966BB"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아이디어를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유목화하고</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그룹</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제목을</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붙였는가</w:t>
            </w:r>
            <w:r w:rsidRPr="00BE52D0">
              <w:rPr>
                <w:rFonts w:ascii="Google Sans" w:eastAsia="맑은 고딕" w:hAnsi="Google Sans" w:cs="Google Sans"/>
                <w:sz w:val="16"/>
                <w:szCs w:val="16"/>
              </w:rPr>
              <w:t>?</w:t>
            </w:r>
          </w:p>
        </w:tc>
        <w:tc>
          <w:tcPr>
            <w:tcW w:w="867" w:type="dxa"/>
          </w:tcPr>
          <w:p w14:paraId="23C70BF9" w14:textId="5511C184"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00F2C176" w14:textId="77777777" w:rsidTr="002C6B30">
        <w:trPr>
          <w:trHeight w:val="330"/>
        </w:trPr>
        <w:tc>
          <w:tcPr>
            <w:tcW w:w="7633" w:type="dxa"/>
            <w:vAlign w:val="center"/>
          </w:tcPr>
          <w:p w14:paraId="2828DD04"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평가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기준에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따라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점수를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부여하고</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최종</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아이디어를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선정</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사유와</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함께</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밝혔는가</w:t>
            </w:r>
            <w:r w:rsidRPr="00BE52D0">
              <w:rPr>
                <w:rFonts w:ascii="Google Sans" w:eastAsia="맑은 고딕" w:hAnsi="Google Sans" w:cs="Google Sans"/>
                <w:sz w:val="16"/>
                <w:szCs w:val="16"/>
              </w:rPr>
              <w:t>?</w:t>
            </w:r>
          </w:p>
        </w:tc>
        <w:tc>
          <w:tcPr>
            <w:tcW w:w="867" w:type="dxa"/>
          </w:tcPr>
          <w:p w14:paraId="42B3A5F7" w14:textId="357E4AB8"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65788C81" w14:textId="77777777" w:rsidTr="002C6B30">
        <w:trPr>
          <w:trHeight w:val="330"/>
        </w:trPr>
        <w:tc>
          <w:tcPr>
            <w:tcW w:w="7633" w:type="dxa"/>
            <w:vAlign w:val="center"/>
          </w:tcPr>
          <w:p w14:paraId="7BF47F57"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페이퍼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프로토타입에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주요</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기능</w:t>
            </w:r>
            <w:r w:rsidRPr="00BE52D0">
              <w:rPr>
                <w:rFonts w:ascii="Google Sans" w:eastAsia="맑은 고딕" w:hAnsi="Google Sans" w:cs="Google Sans"/>
                <w:sz w:val="16"/>
                <w:szCs w:val="16"/>
              </w:rPr>
              <w:t xml:space="preserve"> · </w:t>
            </w:r>
            <w:r w:rsidRPr="00BE52D0">
              <w:rPr>
                <w:rFonts w:ascii="Google Sans" w:eastAsia="맑은 고딕" w:hAnsi="Google Sans" w:cs="Google Sans"/>
                <w:sz w:val="16"/>
                <w:szCs w:val="16"/>
              </w:rPr>
              <w:t>화면</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흐름이</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드러나는가</w:t>
            </w:r>
            <w:r w:rsidRPr="00BE52D0">
              <w:rPr>
                <w:rFonts w:ascii="Google Sans" w:eastAsia="맑은 고딕" w:hAnsi="Google Sans" w:cs="Google Sans"/>
                <w:sz w:val="16"/>
                <w:szCs w:val="16"/>
              </w:rPr>
              <w:t>?</w:t>
            </w:r>
          </w:p>
        </w:tc>
        <w:tc>
          <w:tcPr>
            <w:tcW w:w="867" w:type="dxa"/>
          </w:tcPr>
          <w:p w14:paraId="6DC624A4" w14:textId="689D644B"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7C392296" w14:textId="77777777" w:rsidTr="002C6B30">
        <w:trPr>
          <w:trHeight w:val="330"/>
        </w:trPr>
        <w:tc>
          <w:tcPr>
            <w:tcW w:w="7633" w:type="dxa"/>
            <w:vAlign w:val="center"/>
          </w:tcPr>
          <w:p w14:paraId="5CB3247A"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파란색</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예시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글자를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모두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삭제했는가</w:t>
            </w:r>
            <w:r w:rsidRPr="00BE52D0">
              <w:rPr>
                <w:rFonts w:ascii="Google Sans" w:eastAsia="맑은 고딕" w:hAnsi="Google Sans" w:cs="Google Sans"/>
                <w:sz w:val="16"/>
                <w:szCs w:val="16"/>
              </w:rPr>
              <w:t>?</w:t>
            </w:r>
          </w:p>
        </w:tc>
        <w:tc>
          <w:tcPr>
            <w:tcW w:w="867" w:type="dxa"/>
          </w:tcPr>
          <w:p w14:paraId="5F8B4093" w14:textId="79349611"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6EBAF575" w14:textId="77777777" w:rsidTr="002C6B30">
        <w:trPr>
          <w:trHeight w:val="330"/>
        </w:trPr>
        <w:tc>
          <w:tcPr>
            <w:tcW w:w="7633" w:type="dxa"/>
            <w:vAlign w:val="center"/>
          </w:tcPr>
          <w:p w14:paraId="36F0D6DE"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w:t>
            </w:r>
            <w:r w:rsidRPr="00BE52D0">
              <w:rPr>
                <w:rFonts w:ascii="Google Sans" w:eastAsia="맑은 고딕" w:hAnsi="Google Sans" w:cs="Google Sans"/>
                <w:sz w:val="16"/>
                <w:szCs w:val="16"/>
              </w:rPr>
              <w:t>부록</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작성</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가이드</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페이지를</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삭제했는가</w:t>
            </w:r>
            <w:r w:rsidRPr="00BE52D0">
              <w:rPr>
                <w:rFonts w:ascii="Google Sans" w:eastAsia="맑은 고딕" w:hAnsi="Google Sans" w:cs="Google Sans"/>
                <w:sz w:val="16"/>
                <w:szCs w:val="16"/>
              </w:rPr>
              <w:t>?</w:t>
            </w:r>
          </w:p>
        </w:tc>
        <w:tc>
          <w:tcPr>
            <w:tcW w:w="867" w:type="dxa"/>
          </w:tcPr>
          <w:p w14:paraId="506FDE96" w14:textId="22C25D52"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r w:rsidR="002C6B30" w:rsidRPr="00BE52D0" w14:paraId="0D1809F4" w14:textId="77777777" w:rsidTr="002C6B30">
        <w:trPr>
          <w:trHeight w:val="330"/>
        </w:trPr>
        <w:tc>
          <w:tcPr>
            <w:tcW w:w="7633" w:type="dxa"/>
            <w:vAlign w:val="center"/>
          </w:tcPr>
          <w:p w14:paraId="156788F6" w14:textId="77777777" w:rsidR="002C6B30" w:rsidRPr="00BE52D0" w:rsidRDefault="002C6B30" w:rsidP="002C6B30">
            <w:pPr>
              <w:rPr>
                <w:rFonts w:ascii="Google Sans" w:hAnsi="Google Sans" w:cs="Google Sans"/>
                <w:sz w:val="16"/>
                <w:szCs w:val="16"/>
              </w:rPr>
            </w:pPr>
            <w:r w:rsidRPr="00BE52D0">
              <w:rPr>
                <w:rFonts w:ascii="Google Sans" w:eastAsia="맑은 고딕" w:hAnsi="Google Sans" w:cs="Google Sans"/>
                <w:sz w:val="16"/>
                <w:szCs w:val="16"/>
              </w:rPr>
              <w:t>문서를</w:t>
            </w:r>
            <w:r w:rsidRPr="00BE52D0">
              <w:rPr>
                <w:rFonts w:ascii="Google Sans" w:eastAsia="맑은 고딕" w:hAnsi="Google Sans" w:cs="Google Sans"/>
                <w:sz w:val="16"/>
                <w:szCs w:val="16"/>
              </w:rPr>
              <w:t xml:space="preserve"> GitHub </w:t>
            </w:r>
            <w:r w:rsidRPr="00BE52D0">
              <w:rPr>
                <w:rFonts w:ascii="Google Sans" w:eastAsia="맑은 고딕" w:hAnsi="Google Sans" w:cs="Google Sans"/>
                <w:sz w:val="16"/>
                <w:szCs w:val="16"/>
              </w:rPr>
              <w:t>저장소에</w:t>
            </w:r>
            <w:r w:rsidRPr="00BE52D0">
              <w:rPr>
                <w:rFonts w:ascii="Google Sans" w:eastAsia="맑은 고딕" w:hAnsi="Google Sans" w:cs="Google Sans"/>
                <w:sz w:val="16"/>
                <w:szCs w:val="16"/>
              </w:rPr>
              <w:t xml:space="preserve"> </w:t>
            </w:r>
            <w:r w:rsidRPr="00BE52D0">
              <w:rPr>
                <w:rFonts w:ascii="Google Sans" w:eastAsia="맑은 고딕" w:hAnsi="Google Sans" w:cs="Google Sans"/>
                <w:sz w:val="16"/>
                <w:szCs w:val="16"/>
              </w:rPr>
              <w:t>업로드했는가</w:t>
            </w:r>
            <w:r w:rsidRPr="00BE52D0">
              <w:rPr>
                <w:rFonts w:ascii="Google Sans" w:eastAsia="맑은 고딕" w:hAnsi="Google Sans" w:cs="Google Sans"/>
                <w:sz w:val="16"/>
                <w:szCs w:val="16"/>
              </w:rPr>
              <w:t>?</w:t>
            </w:r>
          </w:p>
        </w:tc>
        <w:tc>
          <w:tcPr>
            <w:tcW w:w="867" w:type="dxa"/>
          </w:tcPr>
          <w:p w14:paraId="3FFDF7CB" w14:textId="55252E90" w:rsidR="002C6B30" w:rsidRPr="00BE52D0" w:rsidRDefault="002C6B30" w:rsidP="002C6B30">
            <w:pPr>
              <w:jc w:val="center"/>
              <w:rPr>
                <w:rFonts w:ascii="Google Sans" w:hAnsi="Google Sans" w:cs="Google Sans"/>
              </w:rPr>
            </w:pPr>
            <w:r w:rsidRPr="00BE52D0">
              <w:rPr>
                <w:rFonts w:ascii="Segoe UI Emoji" w:hAnsi="Segoe UI Emoji" w:cs="Segoe UI Emoji"/>
              </w:rPr>
              <w:t>☑</w:t>
            </w:r>
          </w:p>
        </w:tc>
      </w:tr>
    </w:tbl>
    <w:p w14:paraId="562961F8" w14:textId="5D8A72B2" w:rsidR="00FB3BE5" w:rsidRDefault="00FB3BE5"/>
    <w:sectPr w:rsidR="00FB3BE5" w:rsidSect="000659A9">
      <w:headerReference w:type="default" r:id="rId11"/>
      <w:type w:val="continuous"/>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55C65" w14:textId="77777777" w:rsidR="00FC6260" w:rsidRDefault="00FC6260">
      <w:r>
        <w:separator/>
      </w:r>
    </w:p>
  </w:endnote>
  <w:endnote w:type="continuationSeparator" w:id="0">
    <w:p w14:paraId="0F397FDA" w14:textId="77777777" w:rsidR="00FC6260" w:rsidRDefault="00FC6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oogle Sans">
    <w:panose1 w:val="00000000000000000000"/>
    <w:charset w:val="00"/>
    <w:family w:val="auto"/>
    <w:pitch w:val="variable"/>
    <w:sig w:usb0="E7FFAEFF" w:usb1="5000A4FB" w:usb2="00010A28" w:usb3="00000000" w:csb0="000101BF" w:csb1="00000000"/>
  </w:font>
  <w:font w:name="바탕">
    <w:altName w:val="Batang"/>
    <w:panose1 w:val="02030600000101010101"/>
    <w:charset w:val="81"/>
    <w:family w:val="roman"/>
    <w:pitch w:val="variable"/>
    <w:sig w:usb0="B00002AF" w:usb1="69D77CFB" w:usb2="00000030" w:usb3="00000000" w:csb0="000800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Pretendard">
    <w:panose1 w:val="02000503000000020004"/>
    <w:charset w:val="81"/>
    <w:family w:val="modern"/>
    <w:notTrueType/>
    <w:pitch w:val="variable"/>
    <w:sig w:usb0="E10002FF" w:usb1="1BD7E5FF" w:usb2="04000011" w:usb3="00000000" w:csb0="0008019F" w:csb1="00000000"/>
  </w:font>
  <w:font w:name="Noto Sans CJK K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49B89" w14:textId="77777777" w:rsidR="00FC6260" w:rsidRDefault="00FC6260">
      <w:r>
        <w:separator/>
      </w:r>
    </w:p>
  </w:footnote>
  <w:footnote w:type="continuationSeparator" w:id="0">
    <w:p w14:paraId="1A846DFC" w14:textId="77777777" w:rsidR="00FC6260" w:rsidRDefault="00FC6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69CA" w14:textId="5A2A09C1" w:rsidR="00FB3BE5" w:rsidRDefault="00136D96">
    <w:pPr>
      <w:jc w:val="right"/>
    </w:pPr>
    <w:r>
      <w:rPr>
        <w:rFonts w:ascii="맑은 고딕" w:eastAsia="맑은 고딕" w:hAnsi="맑은 고딕" w:cs="맑은 고딕"/>
        <w:color w:val="595959"/>
        <w:sz w:val="18"/>
      </w:rPr>
      <w:t xml:space="preserve">종합설계2 · [양식 3] </w:t>
    </w:r>
    <w:proofErr w:type="spellStart"/>
    <w:r w:rsidR="009B7DBF" w:rsidRPr="009B7DBF">
      <w:rPr>
        <w:rFonts w:ascii="맑은 고딕" w:eastAsia="맑은 고딕" w:hAnsi="맑은 고딕" w:cs="맑은 고딕" w:hint="eastAsia"/>
        <w:color w:val="595959"/>
        <w:sz w:val="18"/>
      </w:rPr>
      <w:t>아이디에이션</w:t>
    </w:r>
    <w:proofErr w:type="spellEnd"/>
    <w:r w:rsidR="009B7DBF" w:rsidRPr="009B7DBF">
      <w:rPr>
        <w:rFonts w:ascii="맑은 고딕" w:eastAsia="맑은 고딕" w:hAnsi="맑은 고딕" w:cs="맑은 고딕" w:hint="eastAsia"/>
        <w:color w:val="595959"/>
        <w:sz w:val="18"/>
      </w:rPr>
      <w:t xml:space="preserve"> 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05A6"/>
    <w:multiLevelType w:val="multilevel"/>
    <w:tmpl w:val="B0180354"/>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1" w15:restartNumberingAfterBreak="0">
    <w:nsid w:val="05A820EE"/>
    <w:multiLevelType w:val="multilevel"/>
    <w:tmpl w:val="0EC88CCA"/>
    <w:lvl w:ilvl="0">
      <w:start w:val="4"/>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2" w15:restartNumberingAfterBreak="0">
    <w:nsid w:val="12255546"/>
    <w:multiLevelType w:val="multilevel"/>
    <w:tmpl w:val="6F4C10B0"/>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3" w15:restartNumberingAfterBreak="0">
    <w:nsid w:val="12270D08"/>
    <w:multiLevelType w:val="multilevel"/>
    <w:tmpl w:val="2AD8072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32C4579"/>
    <w:multiLevelType w:val="multilevel"/>
    <w:tmpl w:val="D054A8CC"/>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5" w15:restartNumberingAfterBreak="0">
    <w:nsid w:val="1CD84332"/>
    <w:multiLevelType w:val="hybridMultilevel"/>
    <w:tmpl w:val="40F0BE40"/>
    <w:lvl w:ilvl="0" w:tplc="23B8D68C">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2C7D6087"/>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31E906C7"/>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8" w15:restartNumberingAfterBreak="0">
    <w:nsid w:val="3B0146C6"/>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9" w15:restartNumberingAfterBreak="0">
    <w:nsid w:val="405248B1"/>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0" w15:restartNumberingAfterBreak="0">
    <w:nsid w:val="41493F7F"/>
    <w:multiLevelType w:val="hybridMultilevel"/>
    <w:tmpl w:val="4A94906E"/>
    <w:lvl w:ilvl="0" w:tplc="04090001">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431E1BDA"/>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2" w15:restartNumberingAfterBreak="0">
    <w:nsid w:val="45C134F4"/>
    <w:multiLevelType w:val="hybridMultilevel"/>
    <w:tmpl w:val="2078FBAE"/>
    <w:lvl w:ilvl="0" w:tplc="E52089E8">
      <w:start w:val="1"/>
      <w:numFmt w:val="decimal"/>
      <w:suff w:val="space"/>
      <w:lvlText w:val="%1."/>
      <w:lvlJc w:val="left"/>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3" w15:restartNumberingAfterBreak="0">
    <w:nsid w:val="4AD3465F"/>
    <w:multiLevelType w:val="multilevel"/>
    <w:tmpl w:val="F5E4CF9E"/>
    <w:lvl w:ilvl="0">
      <w:start w:val="1"/>
      <w:numFmt w:val="bullet"/>
      <w:pStyle w:val="new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F3181"/>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5" w15:restartNumberingAfterBreak="0">
    <w:nsid w:val="4DB67BAB"/>
    <w:multiLevelType w:val="hybridMultilevel"/>
    <w:tmpl w:val="C7C8B954"/>
    <w:lvl w:ilvl="0" w:tplc="49BC260C">
      <w:start w:val="1"/>
      <w:numFmt w:val="bullet"/>
      <w:pStyle w:val="others"/>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50952900"/>
    <w:multiLevelType w:val="hybridMultilevel"/>
    <w:tmpl w:val="31B0A5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3175711"/>
    <w:multiLevelType w:val="multilevel"/>
    <w:tmpl w:val="C69E4408"/>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18" w15:restartNumberingAfterBreak="0">
    <w:nsid w:val="59B53D3C"/>
    <w:multiLevelType w:val="multilevel"/>
    <w:tmpl w:val="AC20C110"/>
    <w:lvl w:ilvl="0">
      <w:start w:val="6"/>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9" w15:restartNumberingAfterBreak="0">
    <w:nsid w:val="5D985AE0"/>
    <w:multiLevelType w:val="multilevel"/>
    <w:tmpl w:val="231AE466"/>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0" w15:restartNumberingAfterBreak="0">
    <w:nsid w:val="5DC6427E"/>
    <w:multiLevelType w:val="multilevel"/>
    <w:tmpl w:val="C8ECB57E"/>
    <w:lvl w:ilvl="0">
      <w:start w:val="1"/>
      <w:numFmt w:val="decimal"/>
      <w:lvlText w:val="%1."/>
      <w:lvlJc w:val="left"/>
      <w:pPr>
        <w:tabs>
          <w:tab w:val="num" w:pos="825"/>
        </w:tabs>
        <w:ind w:left="825" w:hanging="400"/>
      </w:pPr>
    </w:lvl>
    <w:lvl w:ilvl="1">
      <w:start w:val="1"/>
      <w:numFmt w:val="decimal"/>
      <w:pStyle w:val="1"/>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664E0E6C"/>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2" w15:restartNumberingAfterBreak="0">
    <w:nsid w:val="68DF719A"/>
    <w:multiLevelType w:val="hybridMultilevel"/>
    <w:tmpl w:val="E4042314"/>
    <w:lvl w:ilvl="0" w:tplc="EF1A3B36">
      <w:start w:val="5"/>
      <w:numFmt w:val="bullet"/>
      <w:lvlText w:val="-"/>
      <w:lvlJc w:val="left"/>
      <w:pPr>
        <w:ind w:left="760" w:hanging="360"/>
      </w:pPr>
      <w:rPr>
        <w:rFonts w:ascii="Google Sans" w:eastAsia="바탕" w:hAnsi="Google Sans" w:cs="Google San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B026A2E"/>
    <w:multiLevelType w:val="hybridMultilevel"/>
    <w:tmpl w:val="6834349A"/>
    <w:lvl w:ilvl="0" w:tplc="04090003">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4" w15:restartNumberingAfterBreak="0">
    <w:nsid w:val="6EA04CBD"/>
    <w:multiLevelType w:val="multilevel"/>
    <w:tmpl w:val="56542790"/>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5" w15:restartNumberingAfterBreak="0">
    <w:nsid w:val="73B6613F"/>
    <w:multiLevelType w:val="hybridMultilevel"/>
    <w:tmpl w:val="C9B0E86E"/>
    <w:lvl w:ilvl="0" w:tplc="566A8C5C">
      <w:start w:val="1"/>
      <w:numFmt w:val="decimal"/>
      <w:pStyle w:val="typicalflow"/>
      <w:lvlText w:val="%1)"/>
      <w:lvlJc w:val="left"/>
      <w:pPr>
        <w:tabs>
          <w:tab w:val="num" w:pos="2000"/>
        </w:tabs>
        <w:ind w:left="2000" w:hanging="40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75D6668E"/>
    <w:multiLevelType w:val="multilevel"/>
    <w:tmpl w:val="4ACAA1E8"/>
    <w:lvl w:ilvl="0">
      <w:start w:val="1"/>
      <w:numFmt w:val="decimal"/>
      <w:pStyle w:val="10"/>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779310DD"/>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8" w15:restartNumberingAfterBreak="0">
    <w:nsid w:val="78103E3C"/>
    <w:multiLevelType w:val="hybridMultilevel"/>
    <w:tmpl w:val="4664B7DE"/>
    <w:lvl w:ilvl="0" w:tplc="56EE6B8C">
      <w:start w:val="1"/>
      <w:numFmt w:val="decimalEnclosedCircle"/>
      <w:lvlText w:val="%1"/>
      <w:lvlJc w:val="left"/>
      <w:pPr>
        <w:ind w:left="760" w:hanging="360"/>
      </w:pPr>
      <w:rPr>
        <w:rFonts w:ascii="맑은 고딕" w:eastAsia="맑은 고딕" w:hAnsi="맑은 고딕" w:cs="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C0C2C6B"/>
    <w:multiLevelType w:val="hybridMultilevel"/>
    <w:tmpl w:val="800A847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DA45BC0"/>
    <w:multiLevelType w:val="hybridMultilevel"/>
    <w:tmpl w:val="48A2D45C"/>
    <w:lvl w:ilvl="0" w:tplc="04090003">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num w:numId="1">
    <w:abstractNumId w:val="26"/>
  </w:num>
  <w:num w:numId="2">
    <w:abstractNumId w:val="5"/>
  </w:num>
  <w:num w:numId="3">
    <w:abstractNumId w:val="20"/>
  </w:num>
  <w:num w:numId="4">
    <w:abstractNumId w:val="10"/>
  </w:num>
  <w:num w:numId="5">
    <w:abstractNumId w:val="14"/>
  </w:num>
  <w:num w:numId="6">
    <w:abstractNumId w:val="15"/>
  </w:num>
  <w:num w:numId="7">
    <w:abstractNumId w:val="6"/>
  </w:num>
  <w:num w:numId="8">
    <w:abstractNumId w:val="23"/>
  </w:num>
  <w:num w:numId="9">
    <w:abstractNumId w:val="30"/>
  </w:num>
  <w:num w:numId="10">
    <w:abstractNumId w:val="25"/>
  </w:num>
  <w:num w:numId="11">
    <w:abstractNumId w:val="19"/>
  </w:num>
  <w:num w:numId="12">
    <w:abstractNumId w:val="18"/>
  </w:num>
  <w:num w:numId="13">
    <w:abstractNumId w:val="25"/>
    <w:lvlOverride w:ilvl="0">
      <w:startOverride w:val="1"/>
    </w:lvlOverride>
  </w:num>
  <w:num w:numId="14">
    <w:abstractNumId w:val="11"/>
  </w:num>
  <w:num w:numId="15">
    <w:abstractNumId w:val="24"/>
  </w:num>
  <w:num w:numId="16">
    <w:abstractNumId w:val="25"/>
    <w:lvlOverride w:ilvl="0">
      <w:startOverride w:val="1"/>
    </w:lvlOverride>
  </w:num>
  <w:num w:numId="17">
    <w:abstractNumId w:val="25"/>
    <w:lvlOverride w:ilvl="0">
      <w:startOverride w:val="1"/>
    </w:lvlOverride>
  </w:num>
  <w:num w:numId="18">
    <w:abstractNumId w:val="9"/>
  </w:num>
  <w:num w:numId="19">
    <w:abstractNumId w:val="4"/>
  </w:num>
  <w:num w:numId="20">
    <w:abstractNumId w:val="27"/>
  </w:num>
  <w:num w:numId="21">
    <w:abstractNumId w:val="25"/>
    <w:lvlOverride w:ilvl="0">
      <w:startOverride w:val="1"/>
    </w:lvlOverride>
  </w:num>
  <w:num w:numId="22">
    <w:abstractNumId w:val="7"/>
  </w:num>
  <w:num w:numId="23">
    <w:abstractNumId w:val="21"/>
  </w:num>
  <w:num w:numId="24">
    <w:abstractNumId w:val="25"/>
    <w:lvlOverride w:ilvl="0">
      <w:startOverride w:val="1"/>
    </w:lvlOverride>
  </w:num>
  <w:num w:numId="25">
    <w:abstractNumId w:val="8"/>
  </w:num>
  <w:num w:numId="26">
    <w:abstractNumId w:val="2"/>
  </w:num>
  <w:num w:numId="27">
    <w:abstractNumId w:val="17"/>
  </w:num>
  <w:num w:numId="28">
    <w:abstractNumId w:val="0"/>
  </w:num>
  <w:num w:numId="29">
    <w:abstractNumId w:val="1"/>
  </w:num>
  <w:num w:numId="30">
    <w:abstractNumId w:val="16"/>
  </w:num>
  <w:num w:numId="31">
    <w:abstractNumId w:val="3"/>
  </w:num>
  <w:num w:numId="32">
    <w:abstractNumId w:val="29"/>
  </w:num>
  <w:num w:numId="33">
    <w:abstractNumId w:val="12"/>
  </w:num>
  <w:num w:numId="34">
    <w:abstractNumId w:val="13"/>
  </w:num>
  <w:num w:numId="35">
    <w:abstractNumId w:val="28"/>
  </w:num>
  <w:num w:numId="36">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00"/>
  <w:displayHorizontalDrawingGridEvery w:val="0"/>
  <w:displayVerticalDrawingGridEvery w:val="2"/>
  <w:noPunctuationKerning/>
  <w:characterSpacingControl w:val="doNotCompress"/>
  <w:hdrShapeDefaults>
    <o:shapedefaults v:ext="edit" spidmax="2049">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9BA"/>
    <w:rsid w:val="00006A51"/>
    <w:rsid w:val="000165E7"/>
    <w:rsid w:val="000171E5"/>
    <w:rsid w:val="00032A93"/>
    <w:rsid w:val="0003526C"/>
    <w:rsid w:val="00035322"/>
    <w:rsid w:val="00041E74"/>
    <w:rsid w:val="00043AD2"/>
    <w:rsid w:val="00045FD2"/>
    <w:rsid w:val="00061C32"/>
    <w:rsid w:val="000659A9"/>
    <w:rsid w:val="000A1861"/>
    <w:rsid w:val="000A672A"/>
    <w:rsid w:val="000B2EA4"/>
    <w:rsid w:val="000C0CE1"/>
    <w:rsid w:val="000E224C"/>
    <w:rsid w:val="000F609E"/>
    <w:rsid w:val="00101807"/>
    <w:rsid w:val="00102ED9"/>
    <w:rsid w:val="00105B4B"/>
    <w:rsid w:val="00113DE7"/>
    <w:rsid w:val="001156B5"/>
    <w:rsid w:val="00115E86"/>
    <w:rsid w:val="00125BE4"/>
    <w:rsid w:val="00136D96"/>
    <w:rsid w:val="001455AF"/>
    <w:rsid w:val="0015265C"/>
    <w:rsid w:val="0017605B"/>
    <w:rsid w:val="0018072C"/>
    <w:rsid w:val="001A0925"/>
    <w:rsid w:val="001A29F0"/>
    <w:rsid w:val="001B1EE6"/>
    <w:rsid w:val="001C25B6"/>
    <w:rsid w:val="001C4EC7"/>
    <w:rsid w:val="001C6CAE"/>
    <w:rsid w:val="001D0DB3"/>
    <w:rsid w:val="001D5129"/>
    <w:rsid w:val="001E19BE"/>
    <w:rsid w:val="002101FE"/>
    <w:rsid w:val="002169B3"/>
    <w:rsid w:val="00224B5B"/>
    <w:rsid w:val="00260607"/>
    <w:rsid w:val="00261784"/>
    <w:rsid w:val="002652CB"/>
    <w:rsid w:val="00265F09"/>
    <w:rsid w:val="00292EC9"/>
    <w:rsid w:val="002A683A"/>
    <w:rsid w:val="002A79BA"/>
    <w:rsid w:val="002B5DB2"/>
    <w:rsid w:val="002C6B30"/>
    <w:rsid w:val="002C70A5"/>
    <w:rsid w:val="002D00E7"/>
    <w:rsid w:val="002D0800"/>
    <w:rsid w:val="002F39C6"/>
    <w:rsid w:val="0030185B"/>
    <w:rsid w:val="003032B5"/>
    <w:rsid w:val="00324684"/>
    <w:rsid w:val="00332AC9"/>
    <w:rsid w:val="00366028"/>
    <w:rsid w:val="0039010D"/>
    <w:rsid w:val="00396C22"/>
    <w:rsid w:val="003A34DE"/>
    <w:rsid w:val="003B75E6"/>
    <w:rsid w:val="003E74F7"/>
    <w:rsid w:val="003F41A3"/>
    <w:rsid w:val="00426862"/>
    <w:rsid w:val="0044728D"/>
    <w:rsid w:val="00460506"/>
    <w:rsid w:val="004733D8"/>
    <w:rsid w:val="00483513"/>
    <w:rsid w:val="004D1C7D"/>
    <w:rsid w:val="004E3411"/>
    <w:rsid w:val="004E4329"/>
    <w:rsid w:val="004E516B"/>
    <w:rsid w:val="004E5A83"/>
    <w:rsid w:val="004E6BBA"/>
    <w:rsid w:val="005103A8"/>
    <w:rsid w:val="00510B6F"/>
    <w:rsid w:val="00551AE4"/>
    <w:rsid w:val="0055381E"/>
    <w:rsid w:val="005773C3"/>
    <w:rsid w:val="00580E51"/>
    <w:rsid w:val="005908A8"/>
    <w:rsid w:val="0059471D"/>
    <w:rsid w:val="005B5947"/>
    <w:rsid w:val="005C69E5"/>
    <w:rsid w:val="005E0F0B"/>
    <w:rsid w:val="005E3C09"/>
    <w:rsid w:val="005F6987"/>
    <w:rsid w:val="0060030F"/>
    <w:rsid w:val="0060431C"/>
    <w:rsid w:val="00615A56"/>
    <w:rsid w:val="006243B4"/>
    <w:rsid w:val="00624AC6"/>
    <w:rsid w:val="00655BAD"/>
    <w:rsid w:val="00662131"/>
    <w:rsid w:val="006661E4"/>
    <w:rsid w:val="00673797"/>
    <w:rsid w:val="006935C2"/>
    <w:rsid w:val="006B1C3A"/>
    <w:rsid w:val="006C7B6A"/>
    <w:rsid w:val="006D5CF6"/>
    <w:rsid w:val="00730E56"/>
    <w:rsid w:val="00744028"/>
    <w:rsid w:val="0075031C"/>
    <w:rsid w:val="00757923"/>
    <w:rsid w:val="007618FD"/>
    <w:rsid w:val="007679A3"/>
    <w:rsid w:val="00770851"/>
    <w:rsid w:val="00780DBB"/>
    <w:rsid w:val="007871AF"/>
    <w:rsid w:val="00797531"/>
    <w:rsid w:val="007A1E8B"/>
    <w:rsid w:val="007A2E29"/>
    <w:rsid w:val="007C6D74"/>
    <w:rsid w:val="007C7C42"/>
    <w:rsid w:val="007D6731"/>
    <w:rsid w:val="007E3961"/>
    <w:rsid w:val="007F7114"/>
    <w:rsid w:val="00821DB2"/>
    <w:rsid w:val="00826B10"/>
    <w:rsid w:val="0084459C"/>
    <w:rsid w:val="00870EAC"/>
    <w:rsid w:val="00897CD2"/>
    <w:rsid w:val="008A1DDD"/>
    <w:rsid w:val="008A32D1"/>
    <w:rsid w:val="008A6BE3"/>
    <w:rsid w:val="008C102A"/>
    <w:rsid w:val="008D354C"/>
    <w:rsid w:val="008D57E9"/>
    <w:rsid w:val="00901D2D"/>
    <w:rsid w:val="009351F3"/>
    <w:rsid w:val="00945DFE"/>
    <w:rsid w:val="009721AC"/>
    <w:rsid w:val="00995866"/>
    <w:rsid w:val="009B7DBF"/>
    <w:rsid w:val="009E2ECB"/>
    <w:rsid w:val="00A02CBF"/>
    <w:rsid w:val="00A148C1"/>
    <w:rsid w:val="00A23BF8"/>
    <w:rsid w:val="00A434E5"/>
    <w:rsid w:val="00A55C09"/>
    <w:rsid w:val="00A605BE"/>
    <w:rsid w:val="00A61A80"/>
    <w:rsid w:val="00A81EC1"/>
    <w:rsid w:val="00A83DE5"/>
    <w:rsid w:val="00A97C3B"/>
    <w:rsid w:val="00AA73B0"/>
    <w:rsid w:val="00AB611A"/>
    <w:rsid w:val="00AC387C"/>
    <w:rsid w:val="00AC7BCC"/>
    <w:rsid w:val="00AD2867"/>
    <w:rsid w:val="00AD36BC"/>
    <w:rsid w:val="00B149CE"/>
    <w:rsid w:val="00B37A21"/>
    <w:rsid w:val="00B827A5"/>
    <w:rsid w:val="00BE0CE3"/>
    <w:rsid w:val="00BE52D0"/>
    <w:rsid w:val="00BF0792"/>
    <w:rsid w:val="00C618F7"/>
    <w:rsid w:val="00C73694"/>
    <w:rsid w:val="00C90266"/>
    <w:rsid w:val="00CA635B"/>
    <w:rsid w:val="00CB414C"/>
    <w:rsid w:val="00CB45B8"/>
    <w:rsid w:val="00CB59B0"/>
    <w:rsid w:val="00CC5E96"/>
    <w:rsid w:val="00CC7696"/>
    <w:rsid w:val="00CF2DB6"/>
    <w:rsid w:val="00D37C34"/>
    <w:rsid w:val="00D47BEA"/>
    <w:rsid w:val="00D92C6D"/>
    <w:rsid w:val="00E11E5B"/>
    <w:rsid w:val="00E13FB1"/>
    <w:rsid w:val="00E47D4C"/>
    <w:rsid w:val="00E53004"/>
    <w:rsid w:val="00E82099"/>
    <w:rsid w:val="00E831E7"/>
    <w:rsid w:val="00E96850"/>
    <w:rsid w:val="00EA133B"/>
    <w:rsid w:val="00EA38AD"/>
    <w:rsid w:val="00EC248F"/>
    <w:rsid w:val="00EC4CBD"/>
    <w:rsid w:val="00EC53D5"/>
    <w:rsid w:val="00F039DA"/>
    <w:rsid w:val="00F03DEA"/>
    <w:rsid w:val="00F06CAA"/>
    <w:rsid w:val="00F106F6"/>
    <w:rsid w:val="00F15911"/>
    <w:rsid w:val="00F32DA1"/>
    <w:rsid w:val="00F41666"/>
    <w:rsid w:val="00F9776E"/>
    <w:rsid w:val="00FA52A8"/>
    <w:rsid w:val="00FB3BE5"/>
    <w:rsid w:val="00FC6260"/>
    <w:rsid w:val="00FC65FF"/>
    <w:rsid w:val="00FD33A2"/>
    <w:rsid w:val="00FD7652"/>
    <w:rsid w:val="00FF50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14:docId w14:val="2D849262"/>
  <w15:docId w15:val="{AE02FA89-6FF5-493A-9414-A8345105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0DBB"/>
    <w:pPr>
      <w:widowControl w:val="0"/>
      <w:wordWrap w:val="0"/>
      <w:autoSpaceDE w:val="0"/>
      <w:autoSpaceDN w:val="0"/>
      <w:jc w:val="both"/>
    </w:pPr>
    <w:rPr>
      <w:kern w:val="2"/>
      <w:szCs w:val="24"/>
    </w:rPr>
  </w:style>
  <w:style w:type="paragraph" w:styleId="10">
    <w:name w:val="heading 1"/>
    <w:basedOn w:val="a"/>
    <w:next w:val="a"/>
    <w:qFormat/>
    <w:rsid w:val="00A61A80"/>
    <w:pPr>
      <w:keepNext/>
      <w:numPr>
        <w:numId w:val="1"/>
      </w:numPr>
      <w:snapToGrid w:val="0"/>
      <w:spacing w:beforeLines="150" w:afterLines="100"/>
      <w:outlineLvl w:val="0"/>
    </w:pPr>
    <w:rPr>
      <w:rFonts w:ascii="Arial" w:eastAsia="돋움" w:hAnsi="Arial"/>
      <w:b/>
      <w:spacing w:val="-14"/>
      <w:sz w:val="40"/>
      <w:szCs w:val="28"/>
    </w:rPr>
  </w:style>
  <w:style w:type="paragraph" w:styleId="2">
    <w:name w:val="heading 2"/>
    <w:basedOn w:val="a"/>
    <w:next w:val="a"/>
    <w:link w:val="2Char"/>
    <w:qFormat/>
    <w:rsid w:val="00A61A80"/>
    <w:pPr>
      <w:keepNext/>
      <w:numPr>
        <w:ilvl w:val="1"/>
        <w:numId w:val="1"/>
      </w:numPr>
      <w:spacing w:beforeLines="100" w:afterLines="100"/>
      <w:ind w:right="998"/>
      <w:outlineLvl w:val="1"/>
    </w:pPr>
    <w:rPr>
      <w:rFonts w:ascii="Arial" w:eastAsia="돋움" w:hAnsi="Arial"/>
      <w:b/>
      <w:bCs/>
      <w:spacing w:val="-14"/>
      <w:sz w:val="32"/>
    </w:rPr>
  </w:style>
  <w:style w:type="paragraph" w:styleId="3">
    <w:name w:val="heading 3"/>
    <w:basedOn w:val="a"/>
    <w:next w:val="a"/>
    <w:qFormat/>
    <w:rsid w:val="00A61A80"/>
    <w:pPr>
      <w:keepNext/>
      <w:numPr>
        <w:ilvl w:val="2"/>
        <w:numId w:val="1"/>
      </w:numPr>
      <w:snapToGrid w:val="0"/>
      <w:spacing w:beforeLines="50" w:afterLines="50"/>
      <w:outlineLvl w:val="2"/>
    </w:pPr>
    <w:rPr>
      <w:rFonts w:ascii="Arial" w:eastAsia="돋움" w:hAnsi="Arial"/>
      <w:b/>
      <w:iCs/>
      <w:spacing w:val="-14"/>
      <w:sz w:val="28"/>
    </w:rPr>
  </w:style>
  <w:style w:type="paragraph" w:styleId="4">
    <w:name w:val="heading 4"/>
    <w:basedOn w:val="a"/>
    <w:next w:val="a"/>
    <w:qFormat/>
    <w:rsid w:val="001C6CAE"/>
    <w:pPr>
      <w:keepNext/>
      <w:spacing w:beforeLines="50"/>
      <w:ind w:leftChars="600" w:left="600"/>
      <w:outlineLvl w:val="3"/>
    </w:pPr>
    <w:rPr>
      <w:rFonts w:ascii="Arial" w:eastAsia="돋움" w:hAnsi="Arial"/>
      <w:b/>
      <w:iCs/>
      <w:spacing w:val="-10"/>
    </w:rPr>
  </w:style>
  <w:style w:type="paragraph" w:styleId="5">
    <w:name w:val="heading 5"/>
    <w:basedOn w:val="a"/>
    <w:next w:val="a"/>
    <w:qFormat/>
    <w:rsid w:val="001C6CAE"/>
    <w:pPr>
      <w:keepNext/>
      <w:jc w:val="right"/>
      <w:outlineLvl w:val="4"/>
    </w:pPr>
    <w:rPr>
      <w:i/>
      <w:iCs/>
      <w:smallCaps/>
      <w:spacing w:val="2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1C6CAE"/>
    <w:pPr>
      <w:spacing w:afterLines="50"/>
      <w:ind w:leftChars="600" w:left="600"/>
    </w:pPr>
    <w:rPr>
      <w:bCs/>
      <w:spacing w:val="-10"/>
    </w:rPr>
  </w:style>
  <w:style w:type="paragraph" w:styleId="a4">
    <w:name w:val="header"/>
    <w:basedOn w:val="a"/>
    <w:rsid w:val="001C6CAE"/>
    <w:pPr>
      <w:tabs>
        <w:tab w:val="center" w:pos="4252"/>
        <w:tab w:val="right" w:pos="8504"/>
      </w:tabs>
      <w:snapToGrid w:val="0"/>
    </w:pPr>
  </w:style>
  <w:style w:type="paragraph" w:styleId="a5">
    <w:name w:val="footer"/>
    <w:basedOn w:val="a"/>
    <w:rsid w:val="001C6CAE"/>
    <w:pPr>
      <w:tabs>
        <w:tab w:val="center" w:pos="4252"/>
        <w:tab w:val="right" w:pos="8504"/>
      </w:tabs>
      <w:snapToGrid w:val="0"/>
    </w:pPr>
  </w:style>
  <w:style w:type="character" w:styleId="a6">
    <w:name w:val="page number"/>
    <w:basedOn w:val="a0"/>
    <w:rsid w:val="001C6CAE"/>
  </w:style>
  <w:style w:type="character" w:styleId="a7">
    <w:name w:val="Emphasis"/>
    <w:qFormat/>
    <w:rsid w:val="001C6CAE"/>
    <w:rPr>
      <w:i/>
      <w:iCs/>
    </w:rPr>
  </w:style>
  <w:style w:type="paragraph" w:customStyle="1" w:styleId="a8">
    <w:name w:val="프로젝트제목"/>
    <w:basedOn w:val="a"/>
    <w:rsid w:val="001C6CAE"/>
    <w:pPr>
      <w:pBdr>
        <w:bottom w:val="dotted" w:sz="4" w:space="1" w:color="auto"/>
      </w:pBdr>
      <w:spacing w:beforeLines="500" w:afterLines="50"/>
      <w:ind w:rightChars="300" w:right="300"/>
    </w:pPr>
    <w:rPr>
      <w:rFonts w:ascii="Arial" w:eastAsia="돋움" w:hAnsi="Arial" w:cs="Arial"/>
      <w:b/>
      <w:bCs/>
      <w:spacing w:val="-48"/>
      <w:kern w:val="28"/>
      <w:sz w:val="72"/>
    </w:rPr>
  </w:style>
  <w:style w:type="paragraph" w:customStyle="1" w:styleId="a9">
    <w:name w:val="문서제목"/>
    <w:basedOn w:val="a"/>
    <w:rsid w:val="001C6CAE"/>
    <w:pPr>
      <w:spacing w:afterLines="200"/>
    </w:pPr>
    <w:rPr>
      <w:b/>
      <w:spacing w:val="-48"/>
      <w:kern w:val="28"/>
      <w:sz w:val="52"/>
    </w:rPr>
  </w:style>
  <w:style w:type="paragraph" w:customStyle="1" w:styleId="aa">
    <w:name w:val="저자"/>
    <w:basedOn w:val="a"/>
    <w:rsid w:val="001C6CAE"/>
    <w:pPr>
      <w:jc w:val="right"/>
    </w:pPr>
    <w:rPr>
      <w:bCs/>
      <w:i/>
      <w:kern w:val="16"/>
      <w:sz w:val="28"/>
    </w:rPr>
  </w:style>
  <w:style w:type="paragraph" w:customStyle="1" w:styleId="ab">
    <w:name w:val="목차제목"/>
    <w:basedOn w:val="a"/>
    <w:rsid w:val="001C6CAE"/>
    <w:pPr>
      <w:pBdr>
        <w:bottom w:val="dotted" w:sz="4" w:space="1" w:color="auto"/>
      </w:pBdr>
      <w:spacing w:afterLines="100"/>
    </w:pPr>
    <w:rPr>
      <w:rFonts w:ascii="Arial" w:eastAsia="돋움" w:hAnsi="Arial" w:cs="Arial"/>
      <w:b/>
      <w:bCs/>
      <w:spacing w:val="-48"/>
      <w:kern w:val="28"/>
      <w:sz w:val="52"/>
    </w:rPr>
  </w:style>
  <w:style w:type="paragraph" w:styleId="ac">
    <w:name w:val="caption"/>
    <w:basedOn w:val="a3"/>
    <w:next w:val="a"/>
    <w:qFormat/>
    <w:rsid w:val="001C6CAE"/>
    <w:pPr>
      <w:spacing w:before="120" w:after="240"/>
    </w:pPr>
    <w:rPr>
      <w:b/>
      <w:bCs w:val="0"/>
      <w:szCs w:val="20"/>
    </w:rPr>
  </w:style>
  <w:style w:type="paragraph" w:styleId="11">
    <w:name w:val="toc 1"/>
    <w:basedOn w:val="a"/>
    <w:next w:val="a"/>
    <w:autoRedefine/>
    <w:uiPriority w:val="39"/>
    <w:rsid w:val="001A0925"/>
    <w:pPr>
      <w:tabs>
        <w:tab w:val="left" w:pos="400"/>
        <w:tab w:val="right" w:leader="dot" w:pos="8494"/>
      </w:tabs>
      <w:spacing w:before="120" w:after="180"/>
      <w:ind w:leftChars="100" w:left="100" w:rightChars="100" w:right="200"/>
      <w:jc w:val="left"/>
    </w:pPr>
    <w:rPr>
      <w:b/>
      <w:bCs/>
      <w:caps/>
    </w:rPr>
  </w:style>
  <w:style w:type="paragraph" w:styleId="20">
    <w:name w:val="toc 2"/>
    <w:basedOn w:val="a"/>
    <w:next w:val="a"/>
    <w:autoRedefine/>
    <w:uiPriority w:val="39"/>
    <w:rsid w:val="001A0925"/>
    <w:pPr>
      <w:tabs>
        <w:tab w:val="left" w:pos="800"/>
        <w:tab w:val="right" w:leader="dot" w:pos="8494"/>
      </w:tabs>
      <w:ind w:leftChars="100" w:left="400" w:rightChars="100" w:right="200"/>
      <w:jc w:val="left"/>
    </w:pPr>
    <w:rPr>
      <w:smallCaps/>
    </w:rPr>
  </w:style>
  <w:style w:type="paragraph" w:styleId="30">
    <w:name w:val="toc 3"/>
    <w:basedOn w:val="a"/>
    <w:next w:val="a"/>
    <w:autoRedefine/>
    <w:uiPriority w:val="39"/>
    <w:rsid w:val="001C6CAE"/>
    <w:pPr>
      <w:ind w:left="400"/>
      <w:jc w:val="left"/>
    </w:pPr>
    <w:rPr>
      <w:i/>
      <w:iCs/>
    </w:rPr>
  </w:style>
  <w:style w:type="paragraph" w:styleId="40">
    <w:name w:val="toc 4"/>
    <w:basedOn w:val="a"/>
    <w:next w:val="a"/>
    <w:autoRedefine/>
    <w:uiPriority w:val="39"/>
    <w:rsid w:val="001C6CAE"/>
    <w:pPr>
      <w:ind w:left="600"/>
      <w:jc w:val="left"/>
    </w:pPr>
    <w:rPr>
      <w:szCs w:val="21"/>
    </w:rPr>
  </w:style>
  <w:style w:type="paragraph" w:styleId="50">
    <w:name w:val="toc 5"/>
    <w:basedOn w:val="a"/>
    <w:next w:val="a"/>
    <w:autoRedefine/>
    <w:uiPriority w:val="39"/>
    <w:rsid w:val="001C6CAE"/>
    <w:pPr>
      <w:ind w:left="800"/>
      <w:jc w:val="left"/>
    </w:pPr>
    <w:rPr>
      <w:szCs w:val="21"/>
    </w:rPr>
  </w:style>
  <w:style w:type="paragraph" w:styleId="6">
    <w:name w:val="toc 6"/>
    <w:basedOn w:val="a"/>
    <w:next w:val="a"/>
    <w:autoRedefine/>
    <w:uiPriority w:val="39"/>
    <w:rsid w:val="001C6CAE"/>
    <w:pPr>
      <w:ind w:left="1000"/>
      <w:jc w:val="left"/>
    </w:pPr>
    <w:rPr>
      <w:szCs w:val="21"/>
    </w:rPr>
  </w:style>
  <w:style w:type="paragraph" w:styleId="7">
    <w:name w:val="toc 7"/>
    <w:basedOn w:val="a"/>
    <w:next w:val="a"/>
    <w:autoRedefine/>
    <w:uiPriority w:val="39"/>
    <w:rsid w:val="001C6CAE"/>
    <w:pPr>
      <w:ind w:left="1200"/>
      <w:jc w:val="left"/>
    </w:pPr>
    <w:rPr>
      <w:szCs w:val="21"/>
    </w:rPr>
  </w:style>
  <w:style w:type="paragraph" w:styleId="8">
    <w:name w:val="toc 8"/>
    <w:basedOn w:val="a"/>
    <w:next w:val="a"/>
    <w:autoRedefine/>
    <w:uiPriority w:val="39"/>
    <w:rsid w:val="001C6CAE"/>
    <w:pPr>
      <w:ind w:left="1400"/>
      <w:jc w:val="left"/>
    </w:pPr>
    <w:rPr>
      <w:szCs w:val="21"/>
    </w:rPr>
  </w:style>
  <w:style w:type="paragraph" w:styleId="9">
    <w:name w:val="toc 9"/>
    <w:basedOn w:val="a"/>
    <w:next w:val="a"/>
    <w:autoRedefine/>
    <w:uiPriority w:val="39"/>
    <w:rsid w:val="001C6CAE"/>
    <w:pPr>
      <w:ind w:left="1600"/>
      <w:jc w:val="left"/>
    </w:pPr>
    <w:rPr>
      <w:szCs w:val="21"/>
    </w:rPr>
  </w:style>
  <w:style w:type="paragraph" w:styleId="ad">
    <w:name w:val="table of figures"/>
    <w:basedOn w:val="a"/>
    <w:next w:val="a"/>
    <w:uiPriority w:val="99"/>
    <w:rsid w:val="001C6CAE"/>
    <w:pPr>
      <w:ind w:left="400" w:hanging="400"/>
      <w:jc w:val="left"/>
    </w:pPr>
    <w:rPr>
      <w:smallCaps/>
    </w:rPr>
  </w:style>
  <w:style w:type="paragraph" w:customStyle="1" w:styleId="ae">
    <w:name w:val="인용블럭"/>
    <w:basedOn w:val="a3"/>
    <w:rsid w:val="001C6CAE"/>
    <w:pPr>
      <w:pBdr>
        <w:top w:val="single" w:sz="36" w:space="10" w:color="FFFFFF"/>
        <w:left w:val="single" w:sz="36" w:space="10" w:color="FFFFFF"/>
        <w:bottom w:val="single" w:sz="36" w:space="10" w:color="FFFFFF"/>
        <w:right w:val="single" w:sz="36" w:space="10" w:color="FFFFFF"/>
      </w:pBdr>
      <w:shd w:val="clear" w:color="auto" w:fill="E6E6E6"/>
      <w:spacing w:before="180" w:after="180"/>
    </w:pPr>
  </w:style>
  <w:style w:type="character" w:styleId="af">
    <w:name w:val="Hyperlink"/>
    <w:uiPriority w:val="99"/>
    <w:rsid w:val="001C6CAE"/>
    <w:rPr>
      <w:color w:val="0000FF"/>
      <w:u w:val="single"/>
    </w:rPr>
  </w:style>
  <w:style w:type="paragraph" w:customStyle="1" w:styleId="af0">
    <w:name w:val="요구사항"/>
    <w:basedOn w:val="a"/>
    <w:rsid w:val="001C6CAE"/>
    <w:rPr>
      <w:b/>
      <w:i/>
      <w:u w:val="single"/>
    </w:rPr>
  </w:style>
  <w:style w:type="paragraph" w:customStyle="1" w:styleId="1">
    <w:name w:val="감_제목_1"/>
    <w:rsid w:val="001C6CAE"/>
    <w:pPr>
      <w:numPr>
        <w:ilvl w:val="1"/>
        <w:numId w:val="3"/>
      </w:numPr>
    </w:pPr>
    <w:rPr>
      <w:b/>
    </w:rPr>
  </w:style>
  <w:style w:type="character" w:styleId="af1">
    <w:name w:val="FollowedHyperlink"/>
    <w:rsid w:val="001C6CAE"/>
    <w:rPr>
      <w:color w:val="800080"/>
      <w:u w:val="single"/>
    </w:rPr>
  </w:style>
  <w:style w:type="character" w:styleId="af2">
    <w:name w:val="annotation reference"/>
    <w:semiHidden/>
    <w:rsid w:val="002A79BA"/>
    <w:rPr>
      <w:sz w:val="18"/>
      <w:szCs w:val="18"/>
    </w:rPr>
  </w:style>
  <w:style w:type="paragraph" w:styleId="af3">
    <w:name w:val="annotation text"/>
    <w:basedOn w:val="a"/>
    <w:semiHidden/>
    <w:rsid w:val="002A79BA"/>
    <w:pPr>
      <w:jc w:val="left"/>
    </w:pPr>
    <w:rPr>
      <w:rFonts w:ascii="바탕"/>
    </w:rPr>
  </w:style>
  <w:style w:type="paragraph" w:styleId="af4">
    <w:name w:val="Balloon Text"/>
    <w:basedOn w:val="a"/>
    <w:semiHidden/>
    <w:rsid w:val="002A79BA"/>
    <w:rPr>
      <w:rFonts w:ascii="Arial" w:eastAsia="돋움" w:hAnsi="Arial"/>
      <w:sz w:val="18"/>
      <w:szCs w:val="18"/>
    </w:rPr>
  </w:style>
  <w:style w:type="paragraph" w:styleId="12">
    <w:name w:val="index 1"/>
    <w:basedOn w:val="a"/>
    <w:next w:val="a"/>
    <w:autoRedefine/>
    <w:uiPriority w:val="99"/>
    <w:semiHidden/>
    <w:rsid w:val="00AB611A"/>
    <w:pPr>
      <w:tabs>
        <w:tab w:val="right" w:leader="dot" w:pos="3882"/>
      </w:tabs>
      <w:spacing w:after="180"/>
      <w:ind w:leftChars="100" w:left="400" w:hanging="200"/>
      <w:jc w:val="left"/>
    </w:pPr>
    <w:rPr>
      <w:szCs w:val="20"/>
    </w:rPr>
  </w:style>
  <w:style w:type="paragraph" w:styleId="af5">
    <w:name w:val="index heading"/>
    <w:basedOn w:val="a"/>
    <w:next w:val="12"/>
    <w:uiPriority w:val="99"/>
    <w:semiHidden/>
    <w:rsid w:val="00FC65FF"/>
    <w:pPr>
      <w:spacing w:before="120" w:after="120"/>
      <w:jc w:val="left"/>
    </w:pPr>
    <w:rPr>
      <w:b/>
      <w:bCs/>
      <w:i/>
      <w:iCs/>
      <w:szCs w:val="20"/>
    </w:rPr>
  </w:style>
  <w:style w:type="paragraph" w:styleId="21">
    <w:name w:val="index 2"/>
    <w:basedOn w:val="a"/>
    <w:next w:val="a"/>
    <w:autoRedefine/>
    <w:uiPriority w:val="99"/>
    <w:semiHidden/>
    <w:rsid w:val="00A83DE5"/>
    <w:pPr>
      <w:ind w:left="400" w:hanging="200"/>
      <w:jc w:val="left"/>
    </w:pPr>
    <w:rPr>
      <w:szCs w:val="20"/>
    </w:rPr>
  </w:style>
  <w:style w:type="paragraph" w:styleId="31">
    <w:name w:val="index 3"/>
    <w:basedOn w:val="a"/>
    <w:next w:val="a"/>
    <w:autoRedefine/>
    <w:semiHidden/>
    <w:rsid w:val="00A83DE5"/>
    <w:pPr>
      <w:ind w:left="600" w:hanging="200"/>
      <w:jc w:val="left"/>
    </w:pPr>
    <w:rPr>
      <w:szCs w:val="20"/>
    </w:rPr>
  </w:style>
  <w:style w:type="paragraph" w:styleId="41">
    <w:name w:val="index 4"/>
    <w:basedOn w:val="a"/>
    <w:next w:val="a"/>
    <w:autoRedefine/>
    <w:semiHidden/>
    <w:rsid w:val="00A83DE5"/>
    <w:pPr>
      <w:ind w:left="800" w:hanging="200"/>
      <w:jc w:val="left"/>
    </w:pPr>
    <w:rPr>
      <w:szCs w:val="20"/>
    </w:rPr>
  </w:style>
  <w:style w:type="paragraph" w:styleId="51">
    <w:name w:val="index 5"/>
    <w:basedOn w:val="a"/>
    <w:next w:val="a"/>
    <w:autoRedefine/>
    <w:semiHidden/>
    <w:rsid w:val="00A83DE5"/>
    <w:pPr>
      <w:ind w:left="1000" w:hanging="200"/>
      <w:jc w:val="left"/>
    </w:pPr>
    <w:rPr>
      <w:szCs w:val="20"/>
    </w:rPr>
  </w:style>
  <w:style w:type="paragraph" w:styleId="60">
    <w:name w:val="index 6"/>
    <w:basedOn w:val="a"/>
    <w:next w:val="a"/>
    <w:autoRedefine/>
    <w:semiHidden/>
    <w:rsid w:val="00A83DE5"/>
    <w:pPr>
      <w:ind w:left="1200" w:hanging="200"/>
      <w:jc w:val="left"/>
    </w:pPr>
    <w:rPr>
      <w:szCs w:val="20"/>
    </w:rPr>
  </w:style>
  <w:style w:type="paragraph" w:styleId="70">
    <w:name w:val="index 7"/>
    <w:basedOn w:val="a"/>
    <w:next w:val="a"/>
    <w:autoRedefine/>
    <w:semiHidden/>
    <w:rsid w:val="00A83DE5"/>
    <w:pPr>
      <w:ind w:left="1400" w:hanging="200"/>
      <w:jc w:val="left"/>
    </w:pPr>
    <w:rPr>
      <w:szCs w:val="20"/>
    </w:rPr>
  </w:style>
  <w:style w:type="paragraph" w:styleId="80">
    <w:name w:val="index 8"/>
    <w:basedOn w:val="a"/>
    <w:next w:val="a"/>
    <w:autoRedefine/>
    <w:semiHidden/>
    <w:rsid w:val="00A83DE5"/>
    <w:pPr>
      <w:ind w:left="1600" w:hanging="200"/>
      <w:jc w:val="left"/>
    </w:pPr>
    <w:rPr>
      <w:szCs w:val="20"/>
    </w:rPr>
  </w:style>
  <w:style w:type="paragraph" w:styleId="90">
    <w:name w:val="index 9"/>
    <w:basedOn w:val="a"/>
    <w:next w:val="a"/>
    <w:autoRedefine/>
    <w:semiHidden/>
    <w:rsid w:val="00A83DE5"/>
    <w:pPr>
      <w:ind w:left="1800" w:hanging="200"/>
      <w:jc w:val="left"/>
    </w:pPr>
    <w:rPr>
      <w:szCs w:val="20"/>
    </w:rPr>
  </w:style>
  <w:style w:type="table" w:styleId="af6">
    <w:name w:val="Table Grid"/>
    <w:basedOn w:val="a1"/>
    <w:rsid w:val="006D5CF6"/>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picalflow">
    <w:name w:val="typical flow"/>
    <w:basedOn w:val="a3"/>
    <w:link w:val="typicalflowChar"/>
    <w:qFormat/>
    <w:rsid w:val="00AB611A"/>
    <w:pPr>
      <w:numPr>
        <w:numId w:val="10"/>
      </w:numPr>
      <w:spacing w:after="180"/>
      <w:ind w:leftChars="0" w:left="0"/>
    </w:pPr>
    <w:rPr>
      <w:rFonts w:ascii="맑은 고딕" w:eastAsia="맑은 고딕" w:hAnsi="맑은 고딕"/>
    </w:rPr>
  </w:style>
  <w:style w:type="paragraph" w:customStyle="1" w:styleId="others">
    <w:name w:val="others"/>
    <w:basedOn w:val="a3"/>
    <w:link w:val="othersChar"/>
    <w:qFormat/>
    <w:rsid w:val="00AB611A"/>
    <w:pPr>
      <w:numPr>
        <w:numId w:val="6"/>
      </w:numPr>
      <w:tabs>
        <w:tab w:val="clear" w:pos="2000"/>
        <w:tab w:val="num" w:pos="1620"/>
      </w:tabs>
      <w:spacing w:after="180"/>
      <w:ind w:leftChars="0" w:left="1620"/>
    </w:pPr>
    <w:rPr>
      <w:rFonts w:eastAsia="맑은 고딕"/>
    </w:rPr>
  </w:style>
  <w:style w:type="character" w:customStyle="1" w:styleId="Char">
    <w:name w:val="본문 Char"/>
    <w:link w:val="a3"/>
    <w:rsid w:val="00E53004"/>
    <w:rPr>
      <w:rFonts w:cs="Arial"/>
      <w:bCs/>
      <w:spacing w:val="-10"/>
      <w:kern w:val="2"/>
      <w:szCs w:val="24"/>
    </w:rPr>
  </w:style>
  <w:style w:type="character" w:customStyle="1" w:styleId="typicalflowChar">
    <w:name w:val="typical flow Char"/>
    <w:link w:val="typicalflow"/>
    <w:rsid w:val="00AB611A"/>
    <w:rPr>
      <w:rFonts w:ascii="맑은 고딕" w:eastAsia="맑은 고딕" w:hAnsi="맑은 고딕" w:cs="맑은 고딕"/>
      <w:bCs/>
      <w:spacing w:val="-10"/>
      <w:kern w:val="2"/>
      <w:szCs w:val="24"/>
    </w:rPr>
  </w:style>
  <w:style w:type="character" w:customStyle="1" w:styleId="othersChar">
    <w:name w:val="others Char"/>
    <w:link w:val="others"/>
    <w:rsid w:val="00AB611A"/>
    <w:rPr>
      <w:rFonts w:eastAsia="맑은 고딕" w:cs="Arial"/>
      <w:bCs/>
      <w:spacing w:val="-10"/>
      <w:kern w:val="2"/>
      <w:szCs w:val="24"/>
    </w:rPr>
  </w:style>
  <w:style w:type="paragraph" w:customStyle="1" w:styleId="af7">
    <w:name w:val="발신기관/발신명의"/>
    <w:basedOn w:val="a"/>
    <w:rsid w:val="0030185B"/>
    <w:pPr>
      <w:wordWrap/>
      <w:snapToGrid w:val="0"/>
      <w:jc w:val="center"/>
      <w:textAlignment w:val="baseline"/>
    </w:pPr>
    <w:rPr>
      <w:rFonts w:ascii="한양신명조" w:eastAsia="굴림" w:hAnsi="굴림" w:cs="굴림"/>
      <w:b/>
      <w:bCs/>
      <w:color w:val="000000"/>
      <w:kern w:val="0"/>
      <w:sz w:val="48"/>
      <w:szCs w:val="48"/>
    </w:rPr>
  </w:style>
  <w:style w:type="character" w:customStyle="1" w:styleId="2Char">
    <w:name w:val="제목 2 Char"/>
    <w:link w:val="2"/>
    <w:rsid w:val="00780DBB"/>
    <w:rPr>
      <w:rFonts w:ascii="Arial" w:eastAsia="돋움" w:hAnsi="Arial"/>
      <w:b/>
      <w:bCs/>
      <w:spacing w:val="-14"/>
      <w:kern w:val="2"/>
      <w:sz w:val="32"/>
      <w:szCs w:val="24"/>
    </w:rPr>
  </w:style>
  <w:style w:type="paragraph" w:customStyle="1" w:styleId="new1">
    <w:name w:val="new 스타일1"/>
    <w:basedOn w:val="a"/>
    <w:qFormat/>
    <w:rsid w:val="00780DBB"/>
    <w:pPr>
      <w:widowControl/>
      <w:numPr>
        <w:numId w:val="34"/>
      </w:numPr>
      <w:wordWrap/>
      <w:autoSpaceDE/>
      <w:autoSpaceDN/>
      <w:spacing w:line="0" w:lineRule="atLeast"/>
      <w:contextualSpacing/>
      <w:jc w:val="left"/>
    </w:pPr>
    <w:rPr>
      <w:rFonts w:ascii="맑은 고딕" w:eastAsia="맑은 고딕" w:hAnsi="맑은 고딕" w:cs="굴림"/>
      <w:kern w:val="0"/>
      <w:sz w:val="22"/>
    </w:rPr>
  </w:style>
  <w:style w:type="paragraph" w:customStyle="1" w:styleId="userstorystyle">
    <w:name w:val="user story style"/>
    <w:basedOn w:val="new1"/>
    <w:link w:val="userstorystyleChar"/>
    <w:qFormat/>
    <w:rsid w:val="00780DBB"/>
    <w:pPr>
      <w:tabs>
        <w:tab w:val="clear" w:pos="720"/>
        <w:tab w:val="num" w:pos="426"/>
      </w:tabs>
      <w:ind w:hanging="578"/>
    </w:pPr>
    <w:rPr>
      <w:b/>
      <w:bCs/>
    </w:rPr>
  </w:style>
  <w:style w:type="character" w:customStyle="1" w:styleId="userstorystyleChar">
    <w:name w:val="user story style Char"/>
    <w:link w:val="userstorystyle"/>
    <w:rsid w:val="00780DBB"/>
    <w:rPr>
      <w:rFonts w:ascii="맑은 고딕" w:eastAsia="맑은 고딕" w:hAnsi="맑은 고딕" w:cs="굴림"/>
      <w:b/>
      <w:bCs/>
      <w:sz w:val="22"/>
      <w:szCs w:val="24"/>
    </w:rPr>
  </w:style>
  <w:style w:type="paragraph" w:customStyle="1" w:styleId="af8">
    <w:name w:val="바탕글"/>
    <w:basedOn w:val="a"/>
    <w:rsid w:val="00115E86"/>
    <w:pPr>
      <w:spacing w:line="384" w:lineRule="auto"/>
      <w:textAlignment w:val="baseline"/>
    </w:pPr>
    <w:rPr>
      <w:rFonts w:ascii="함초롬바탕" w:eastAsia="굴림" w:hAnsi="굴림" w:cs="굴림"/>
      <w:color w:val="000000"/>
      <w:kern w:val="0"/>
      <w:szCs w:val="20"/>
    </w:rPr>
  </w:style>
  <w:style w:type="character" w:styleId="af9">
    <w:name w:val="Strong"/>
    <w:uiPriority w:val="22"/>
    <w:qFormat/>
    <w:rsid w:val="00F41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19893">
      <w:bodyDiv w:val="1"/>
      <w:marLeft w:val="0"/>
      <w:marRight w:val="0"/>
      <w:marTop w:val="0"/>
      <w:marBottom w:val="0"/>
      <w:divBdr>
        <w:top w:val="none" w:sz="0" w:space="0" w:color="auto"/>
        <w:left w:val="none" w:sz="0" w:space="0" w:color="auto"/>
        <w:bottom w:val="none" w:sz="0" w:space="0" w:color="auto"/>
        <w:right w:val="none" w:sz="0" w:space="0" w:color="auto"/>
      </w:divBdr>
    </w:div>
    <w:div w:id="917665905">
      <w:bodyDiv w:val="1"/>
      <w:marLeft w:val="0"/>
      <w:marRight w:val="0"/>
      <w:marTop w:val="0"/>
      <w:marBottom w:val="0"/>
      <w:divBdr>
        <w:top w:val="none" w:sz="0" w:space="0" w:color="auto"/>
        <w:left w:val="none" w:sz="0" w:space="0" w:color="auto"/>
        <w:bottom w:val="none" w:sz="0" w:space="0" w:color="auto"/>
        <w:right w:val="none" w:sz="0" w:space="0" w:color="auto"/>
      </w:divBdr>
    </w:div>
    <w:div w:id="1646427360">
      <w:bodyDiv w:val="1"/>
      <w:marLeft w:val="0"/>
      <w:marRight w:val="0"/>
      <w:marTop w:val="0"/>
      <w:marBottom w:val="0"/>
      <w:divBdr>
        <w:top w:val="none" w:sz="0" w:space="0" w:color="auto"/>
        <w:left w:val="none" w:sz="0" w:space="0" w:color="auto"/>
        <w:bottom w:val="none" w:sz="0" w:space="0" w:color="auto"/>
        <w:right w:val="none" w:sz="0" w:space="0" w:color="auto"/>
      </w:divBdr>
    </w:div>
    <w:div w:id="1665234170">
      <w:bodyDiv w:val="1"/>
      <w:marLeft w:val="0"/>
      <w:marRight w:val="0"/>
      <w:marTop w:val="0"/>
      <w:marBottom w:val="0"/>
      <w:divBdr>
        <w:top w:val="none" w:sz="0" w:space="0" w:color="auto"/>
        <w:left w:val="none" w:sz="0" w:space="0" w:color="auto"/>
        <w:bottom w:val="none" w:sz="0" w:space="0" w:color="auto"/>
        <w:right w:val="none" w:sz="0" w:space="0" w:color="auto"/>
      </w:divBdr>
    </w:div>
    <w:div w:id="1669861848">
      <w:bodyDiv w:val="1"/>
      <w:marLeft w:val="0"/>
      <w:marRight w:val="0"/>
      <w:marTop w:val="0"/>
      <w:marBottom w:val="0"/>
      <w:divBdr>
        <w:top w:val="none" w:sz="0" w:space="0" w:color="auto"/>
        <w:left w:val="none" w:sz="0" w:space="0" w:color="auto"/>
        <w:bottom w:val="none" w:sz="0" w:space="0" w:color="auto"/>
        <w:right w:val="none" w:sz="0" w:space="0" w:color="auto"/>
      </w:divBdr>
    </w:div>
    <w:div w:id="1721903904">
      <w:bodyDiv w:val="1"/>
      <w:marLeft w:val="0"/>
      <w:marRight w:val="0"/>
      <w:marTop w:val="0"/>
      <w:marBottom w:val="0"/>
      <w:divBdr>
        <w:top w:val="none" w:sz="0" w:space="0" w:color="auto"/>
        <w:left w:val="none" w:sz="0" w:space="0" w:color="auto"/>
        <w:bottom w:val="none" w:sz="0" w:space="0" w:color="auto"/>
        <w:right w:val="none" w:sz="0" w:space="0" w:color="auto"/>
      </w:divBdr>
    </w:div>
    <w:div w:id="1791892561">
      <w:bodyDiv w:val="1"/>
      <w:marLeft w:val="0"/>
      <w:marRight w:val="0"/>
      <w:marTop w:val="0"/>
      <w:marBottom w:val="0"/>
      <w:divBdr>
        <w:top w:val="none" w:sz="0" w:space="0" w:color="auto"/>
        <w:left w:val="none" w:sz="0" w:space="0" w:color="auto"/>
        <w:bottom w:val="none" w:sz="0" w:space="0" w:color="auto"/>
        <w:right w:val="none" w:sz="0" w:space="0" w:color="auto"/>
      </w:divBdr>
    </w:div>
    <w:div w:id="1890803945">
      <w:bodyDiv w:val="1"/>
      <w:marLeft w:val="0"/>
      <w:marRight w:val="0"/>
      <w:marTop w:val="0"/>
      <w:marBottom w:val="0"/>
      <w:divBdr>
        <w:top w:val="none" w:sz="0" w:space="0" w:color="auto"/>
        <w:left w:val="none" w:sz="0" w:space="0" w:color="auto"/>
        <w:bottom w:val="none" w:sz="0" w:space="0" w:color="auto"/>
        <w:right w:val="none" w:sz="0" w:space="0" w:color="auto"/>
      </w:divBdr>
    </w:div>
    <w:div w:id="1994217564">
      <w:bodyDiv w:val="1"/>
      <w:marLeft w:val="0"/>
      <w:marRight w:val="0"/>
      <w:marTop w:val="0"/>
      <w:marBottom w:val="0"/>
      <w:divBdr>
        <w:top w:val="none" w:sz="0" w:space="0" w:color="auto"/>
        <w:left w:val="none" w:sz="0" w:space="0" w:color="auto"/>
        <w:bottom w:val="none" w:sz="0" w:space="0" w:color="auto"/>
        <w:right w:val="none" w:sz="0" w:space="0" w:color="auto"/>
      </w:divBdr>
    </w:div>
    <w:div w:id="202408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gamma\Project\Etri\KOMPSAT-2\SOS\KOMPSAT-2\Final%20Artifact\template\Use-Case%20Model%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F249E-0F53-494A-B0CB-E30473B97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Use-Case Model Template.dot</Template>
  <TotalTime>403</TotalTime>
  <Pages>13</Pages>
  <Words>1150</Words>
  <Characters>6561</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Usecase Specification</vt:lpstr>
    </vt:vector>
  </TitlesOfParts>
  <Company>Plastic software, Inc.</Company>
  <LinksUpToDate>false</LinksUpToDate>
  <CharactersWithSpaces>7696</CharactersWithSpaces>
  <SharedDoc>false</SharedDoc>
  <HLinks>
    <vt:vector size="210" baseType="variant">
      <vt:variant>
        <vt:i4>1048628</vt:i4>
      </vt:variant>
      <vt:variant>
        <vt:i4>209</vt:i4>
      </vt:variant>
      <vt:variant>
        <vt:i4>0</vt:i4>
      </vt:variant>
      <vt:variant>
        <vt:i4>5</vt:i4>
      </vt:variant>
      <vt:variant>
        <vt:lpwstr/>
      </vt:variant>
      <vt:variant>
        <vt:lpwstr>_Toc305532108</vt:lpwstr>
      </vt:variant>
      <vt:variant>
        <vt:i4>1048628</vt:i4>
      </vt:variant>
      <vt:variant>
        <vt:i4>203</vt:i4>
      </vt:variant>
      <vt:variant>
        <vt:i4>0</vt:i4>
      </vt:variant>
      <vt:variant>
        <vt:i4>5</vt:i4>
      </vt:variant>
      <vt:variant>
        <vt:lpwstr/>
      </vt:variant>
      <vt:variant>
        <vt:lpwstr>_Toc305532107</vt:lpwstr>
      </vt:variant>
      <vt:variant>
        <vt:i4>1048628</vt:i4>
      </vt:variant>
      <vt:variant>
        <vt:i4>197</vt:i4>
      </vt:variant>
      <vt:variant>
        <vt:i4>0</vt:i4>
      </vt:variant>
      <vt:variant>
        <vt:i4>5</vt:i4>
      </vt:variant>
      <vt:variant>
        <vt:lpwstr/>
      </vt:variant>
      <vt:variant>
        <vt:lpwstr>_Toc305532106</vt:lpwstr>
      </vt:variant>
      <vt:variant>
        <vt:i4>1835060</vt:i4>
      </vt:variant>
      <vt:variant>
        <vt:i4>188</vt:i4>
      </vt:variant>
      <vt:variant>
        <vt:i4>0</vt:i4>
      </vt:variant>
      <vt:variant>
        <vt:i4>5</vt:i4>
      </vt:variant>
      <vt:variant>
        <vt:lpwstr/>
      </vt:variant>
      <vt:variant>
        <vt:lpwstr>_Toc305539173</vt:lpwstr>
      </vt:variant>
      <vt:variant>
        <vt:i4>1835060</vt:i4>
      </vt:variant>
      <vt:variant>
        <vt:i4>182</vt:i4>
      </vt:variant>
      <vt:variant>
        <vt:i4>0</vt:i4>
      </vt:variant>
      <vt:variant>
        <vt:i4>5</vt:i4>
      </vt:variant>
      <vt:variant>
        <vt:lpwstr/>
      </vt:variant>
      <vt:variant>
        <vt:lpwstr>_Toc305539172</vt:lpwstr>
      </vt:variant>
      <vt:variant>
        <vt:i4>1835060</vt:i4>
      </vt:variant>
      <vt:variant>
        <vt:i4>176</vt:i4>
      </vt:variant>
      <vt:variant>
        <vt:i4>0</vt:i4>
      </vt:variant>
      <vt:variant>
        <vt:i4>5</vt:i4>
      </vt:variant>
      <vt:variant>
        <vt:lpwstr/>
      </vt:variant>
      <vt:variant>
        <vt:lpwstr>_Toc305539171</vt:lpwstr>
      </vt:variant>
      <vt:variant>
        <vt:i4>1835060</vt:i4>
      </vt:variant>
      <vt:variant>
        <vt:i4>170</vt:i4>
      </vt:variant>
      <vt:variant>
        <vt:i4>0</vt:i4>
      </vt:variant>
      <vt:variant>
        <vt:i4>5</vt:i4>
      </vt:variant>
      <vt:variant>
        <vt:lpwstr/>
      </vt:variant>
      <vt:variant>
        <vt:lpwstr>_Toc305539170</vt:lpwstr>
      </vt:variant>
      <vt:variant>
        <vt:i4>1900596</vt:i4>
      </vt:variant>
      <vt:variant>
        <vt:i4>164</vt:i4>
      </vt:variant>
      <vt:variant>
        <vt:i4>0</vt:i4>
      </vt:variant>
      <vt:variant>
        <vt:i4>5</vt:i4>
      </vt:variant>
      <vt:variant>
        <vt:lpwstr/>
      </vt:variant>
      <vt:variant>
        <vt:lpwstr>_Toc305539169</vt:lpwstr>
      </vt:variant>
      <vt:variant>
        <vt:i4>1900596</vt:i4>
      </vt:variant>
      <vt:variant>
        <vt:i4>158</vt:i4>
      </vt:variant>
      <vt:variant>
        <vt:i4>0</vt:i4>
      </vt:variant>
      <vt:variant>
        <vt:i4>5</vt:i4>
      </vt:variant>
      <vt:variant>
        <vt:lpwstr/>
      </vt:variant>
      <vt:variant>
        <vt:lpwstr>_Toc305539168</vt:lpwstr>
      </vt:variant>
      <vt:variant>
        <vt:i4>1900596</vt:i4>
      </vt:variant>
      <vt:variant>
        <vt:i4>152</vt:i4>
      </vt:variant>
      <vt:variant>
        <vt:i4>0</vt:i4>
      </vt:variant>
      <vt:variant>
        <vt:i4>5</vt:i4>
      </vt:variant>
      <vt:variant>
        <vt:lpwstr/>
      </vt:variant>
      <vt:variant>
        <vt:lpwstr>_Toc305539167</vt:lpwstr>
      </vt:variant>
      <vt:variant>
        <vt:i4>1900596</vt:i4>
      </vt:variant>
      <vt:variant>
        <vt:i4>146</vt:i4>
      </vt:variant>
      <vt:variant>
        <vt:i4>0</vt:i4>
      </vt:variant>
      <vt:variant>
        <vt:i4>5</vt:i4>
      </vt:variant>
      <vt:variant>
        <vt:lpwstr/>
      </vt:variant>
      <vt:variant>
        <vt:lpwstr>_Toc305539166</vt:lpwstr>
      </vt:variant>
      <vt:variant>
        <vt:i4>1900596</vt:i4>
      </vt:variant>
      <vt:variant>
        <vt:i4>140</vt:i4>
      </vt:variant>
      <vt:variant>
        <vt:i4>0</vt:i4>
      </vt:variant>
      <vt:variant>
        <vt:i4>5</vt:i4>
      </vt:variant>
      <vt:variant>
        <vt:lpwstr/>
      </vt:variant>
      <vt:variant>
        <vt:lpwstr>_Toc305539165</vt:lpwstr>
      </vt:variant>
      <vt:variant>
        <vt:i4>1900596</vt:i4>
      </vt:variant>
      <vt:variant>
        <vt:i4>134</vt:i4>
      </vt:variant>
      <vt:variant>
        <vt:i4>0</vt:i4>
      </vt:variant>
      <vt:variant>
        <vt:i4>5</vt:i4>
      </vt:variant>
      <vt:variant>
        <vt:lpwstr/>
      </vt:variant>
      <vt:variant>
        <vt:lpwstr>_Toc305539164</vt:lpwstr>
      </vt:variant>
      <vt:variant>
        <vt:i4>1900596</vt:i4>
      </vt:variant>
      <vt:variant>
        <vt:i4>128</vt:i4>
      </vt:variant>
      <vt:variant>
        <vt:i4>0</vt:i4>
      </vt:variant>
      <vt:variant>
        <vt:i4>5</vt:i4>
      </vt:variant>
      <vt:variant>
        <vt:lpwstr/>
      </vt:variant>
      <vt:variant>
        <vt:lpwstr>_Toc305539163</vt:lpwstr>
      </vt:variant>
      <vt:variant>
        <vt:i4>1900596</vt:i4>
      </vt:variant>
      <vt:variant>
        <vt:i4>122</vt:i4>
      </vt:variant>
      <vt:variant>
        <vt:i4>0</vt:i4>
      </vt:variant>
      <vt:variant>
        <vt:i4>5</vt:i4>
      </vt:variant>
      <vt:variant>
        <vt:lpwstr/>
      </vt:variant>
      <vt:variant>
        <vt:lpwstr>_Toc305539162</vt:lpwstr>
      </vt:variant>
      <vt:variant>
        <vt:i4>1900596</vt:i4>
      </vt:variant>
      <vt:variant>
        <vt:i4>116</vt:i4>
      </vt:variant>
      <vt:variant>
        <vt:i4>0</vt:i4>
      </vt:variant>
      <vt:variant>
        <vt:i4>5</vt:i4>
      </vt:variant>
      <vt:variant>
        <vt:lpwstr/>
      </vt:variant>
      <vt:variant>
        <vt:lpwstr>_Toc305539161</vt:lpwstr>
      </vt:variant>
      <vt:variant>
        <vt:i4>1900596</vt:i4>
      </vt:variant>
      <vt:variant>
        <vt:i4>110</vt:i4>
      </vt:variant>
      <vt:variant>
        <vt:i4>0</vt:i4>
      </vt:variant>
      <vt:variant>
        <vt:i4>5</vt:i4>
      </vt:variant>
      <vt:variant>
        <vt:lpwstr/>
      </vt:variant>
      <vt:variant>
        <vt:lpwstr>_Toc305539160</vt:lpwstr>
      </vt:variant>
      <vt:variant>
        <vt:i4>1966132</vt:i4>
      </vt:variant>
      <vt:variant>
        <vt:i4>104</vt:i4>
      </vt:variant>
      <vt:variant>
        <vt:i4>0</vt:i4>
      </vt:variant>
      <vt:variant>
        <vt:i4>5</vt:i4>
      </vt:variant>
      <vt:variant>
        <vt:lpwstr/>
      </vt:variant>
      <vt:variant>
        <vt:lpwstr>_Toc305539159</vt:lpwstr>
      </vt:variant>
      <vt:variant>
        <vt:i4>1966132</vt:i4>
      </vt:variant>
      <vt:variant>
        <vt:i4>98</vt:i4>
      </vt:variant>
      <vt:variant>
        <vt:i4>0</vt:i4>
      </vt:variant>
      <vt:variant>
        <vt:i4>5</vt:i4>
      </vt:variant>
      <vt:variant>
        <vt:lpwstr/>
      </vt:variant>
      <vt:variant>
        <vt:lpwstr>_Toc305539158</vt:lpwstr>
      </vt:variant>
      <vt:variant>
        <vt:i4>1966132</vt:i4>
      </vt:variant>
      <vt:variant>
        <vt:i4>92</vt:i4>
      </vt:variant>
      <vt:variant>
        <vt:i4>0</vt:i4>
      </vt:variant>
      <vt:variant>
        <vt:i4>5</vt:i4>
      </vt:variant>
      <vt:variant>
        <vt:lpwstr/>
      </vt:variant>
      <vt:variant>
        <vt:lpwstr>_Toc305539157</vt:lpwstr>
      </vt:variant>
      <vt:variant>
        <vt:i4>1966132</vt:i4>
      </vt:variant>
      <vt:variant>
        <vt:i4>86</vt:i4>
      </vt:variant>
      <vt:variant>
        <vt:i4>0</vt:i4>
      </vt:variant>
      <vt:variant>
        <vt:i4>5</vt:i4>
      </vt:variant>
      <vt:variant>
        <vt:lpwstr/>
      </vt:variant>
      <vt:variant>
        <vt:lpwstr>_Toc305539156</vt:lpwstr>
      </vt:variant>
      <vt:variant>
        <vt:i4>1966132</vt:i4>
      </vt:variant>
      <vt:variant>
        <vt:i4>80</vt:i4>
      </vt:variant>
      <vt:variant>
        <vt:i4>0</vt:i4>
      </vt:variant>
      <vt:variant>
        <vt:i4>5</vt:i4>
      </vt:variant>
      <vt:variant>
        <vt:lpwstr/>
      </vt:variant>
      <vt:variant>
        <vt:lpwstr>_Toc305539155</vt:lpwstr>
      </vt:variant>
      <vt:variant>
        <vt:i4>1966132</vt:i4>
      </vt:variant>
      <vt:variant>
        <vt:i4>74</vt:i4>
      </vt:variant>
      <vt:variant>
        <vt:i4>0</vt:i4>
      </vt:variant>
      <vt:variant>
        <vt:i4>5</vt:i4>
      </vt:variant>
      <vt:variant>
        <vt:lpwstr/>
      </vt:variant>
      <vt:variant>
        <vt:lpwstr>_Toc305539154</vt:lpwstr>
      </vt:variant>
      <vt:variant>
        <vt:i4>1966132</vt:i4>
      </vt:variant>
      <vt:variant>
        <vt:i4>68</vt:i4>
      </vt:variant>
      <vt:variant>
        <vt:i4>0</vt:i4>
      </vt:variant>
      <vt:variant>
        <vt:i4>5</vt:i4>
      </vt:variant>
      <vt:variant>
        <vt:lpwstr/>
      </vt:variant>
      <vt:variant>
        <vt:lpwstr>_Toc305539153</vt:lpwstr>
      </vt:variant>
      <vt:variant>
        <vt:i4>1966132</vt:i4>
      </vt:variant>
      <vt:variant>
        <vt:i4>62</vt:i4>
      </vt:variant>
      <vt:variant>
        <vt:i4>0</vt:i4>
      </vt:variant>
      <vt:variant>
        <vt:i4>5</vt:i4>
      </vt:variant>
      <vt:variant>
        <vt:lpwstr/>
      </vt:variant>
      <vt:variant>
        <vt:lpwstr>_Toc305539152</vt:lpwstr>
      </vt:variant>
      <vt:variant>
        <vt:i4>1966132</vt:i4>
      </vt:variant>
      <vt:variant>
        <vt:i4>56</vt:i4>
      </vt:variant>
      <vt:variant>
        <vt:i4>0</vt:i4>
      </vt:variant>
      <vt:variant>
        <vt:i4>5</vt:i4>
      </vt:variant>
      <vt:variant>
        <vt:lpwstr/>
      </vt:variant>
      <vt:variant>
        <vt:lpwstr>_Toc305539151</vt:lpwstr>
      </vt:variant>
      <vt:variant>
        <vt:i4>1966132</vt:i4>
      </vt:variant>
      <vt:variant>
        <vt:i4>50</vt:i4>
      </vt:variant>
      <vt:variant>
        <vt:i4>0</vt:i4>
      </vt:variant>
      <vt:variant>
        <vt:i4>5</vt:i4>
      </vt:variant>
      <vt:variant>
        <vt:lpwstr/>
      </vt:variant>
      <vt:variant>
        <vt:lpwstr>_Toc305539150</vt:lpwstr>
      </vt:variant>
      <vt:variant>
        <vt:i4>2031668</vt:i4>
      </vt:variant>
      <vt:variant>
        <vt:i4>44</vt:i4>
      </vt:variant>
      <vt:variant>
        <vt:i4>0</vt:i4>
      </vt:variant>
      <vt:variant>
        <vt:i4>5</vt:i4>
      </vt:variant>
      <vt:variant>
        <vt:lpwstr/>
      </vt:variant>
      <vt:variant>
        <vt:lpwstr>_Toc305539149</vt:lpwstr>
      </vt:variant>
      <vt:variant>
        <vt:i4>2031668</vt:i4>
      </vt:variant>
      <vt:variant>
        <vt:i4>38</vt:i4>
      </vt:variant>
      <vt:variant>
        <vt:i4>0</vt:i4>
      </vt:variant>
      <vt:variant>
        <vt:i4>5</vt:i4>
      </vt:variant>
      <vt:variant>
        <vt:lpwstr/>
      </vt:variant>
      <vt:variant>
        <vt:lpwstr>_Toc305539148</vt:lpwstr>
      </vt:variant>
      <vt:variant>
        <vt:i4>2031668</vt:i4>
      </vt:variant>
      <vt:variant>
        <vt:i4>32</vt:i4>
      </vt:variant>
      <vt:variant>
        <vt:i4>0</vt:i4>
      </vt:variant>
      <vt:variant>
        <vt:i4>5</vt:i4>
      </vt:variant>
      <vt:variant>
        <vt:lpwstr/>
      </vt:variant>
      <vt:variant>
        <vt:lpwstr>_Toc305539147</vt:lpwstr>
      </vt:variant>
      <vt:variant>
        <vt:i4>2031668</vt:i4>
      </vt:variant>
      <vt:variant>
        <vt:i4>26</vt:i4>
      </vt:variant>
      <vt:variant>
        <vt:i4>0</vt:i4>
      </vt:variant>
      <vt:variant>
        <vt:i4>5</vt:i4>
      </vt:variant>
      <vt:variant>
        <vt:lpwstr/>
      </vt:variant>
      <vt:variant>
        <vt:lpwstr>_Toc305539146</vt:lpwstr>
      </vt:variant>
      <vt:variant>
        <vt:i4>2031668</vt:i4>
      </vt:variant>
      <vt:variant>
        <vt:i4>20</vt:i4>
      </vt:variant>
      <vt:variant>
        <vt:i4>0</vt:i4>
      </vt:variant>
      <vt:variant>
        <vt:i4>5</vt:i4>
      </vt:variant>
      <vt:variant>
        <vt:lpwstr/>
      </vt:variant>
      <vt:variant>
        <vt:lpwstr>_Toc305539145</vt:lpwstr>
      </vt:variant>
      <vt:variant>
        <vt:i4>2031668</vt:i4>
      </vt:variant>
      <vt:variant>
        <vt:i4>14</vt:i4>
      </vt:variant>
      <vt:variant>
        <vt:i4>0</vt:i4>
      </vt:variant>
      <vt:variant>
        <vt:i4>5</vt:i4>
      </vt:variant>
      <vt:variant>
        <vt:lpwstr/>
      </vt:variant>
      <vt:variant>
        <vt:lpwstr>_Toc305539144</vt:lpwstr>
      </vt:variant>
      <vt:variant>
        <vt:i4>2031668</vt:i4>
      </vt:variant>
      <vt:variant>
        <vt:i4>8</vt:i4>
      </vt:variant>
      <vt:variant>
        <vt:i4>0</vt:i4>
      </vt:variant>
      <vt:variant>
        <vt:i4>5</vt:i4>
      </vt:variant>
      <vt:variant>
        <vt:lpwstr/>
      </vt:variant>
      <vt:variant>
        <vt:lpwstr>_Toc305539143</vt:lpwstr>
      </vt:variant>
      <vt:variant>
        <vt:i4>2031668</vt:i4>
      </vt:variant>
      <vt:variant>
        <vt:i4>2</vt:i4>
      </vt:variant>
      <vt:variant>
        <vt:i4>0</vt:i4>
      </vt:variant>
      <vt:variant>
        <vt:i4>5</vt:i4>
      </vt:variant>
      <vt:variant>
        <vt:lpwstr/>
      </vt:variant>
      <vt:variant>
        <vt:lpwstr>_Toc305539142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creator>StarUML</dc:creator>
  <dc:description>Untitled</dc:description>
  <cp:lastModifiedBy>Ltp</cp:lastModifiedBy>
  <cp:revision>57</cp:revision>
  <cp:lastPrinted>2023-03-07T05:23:00Z</cp:lastPrinted>
  <dcterms:created xsi:type="dcterms:W3CDTF">2011-10-04T16:09:00Z</dcterms:created>
  <dcterms:modified xsi:type="dcterms:W3CDTF">2026-09-27T14:39:00Z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2ffcc5ae616ebae8d1a9944ef014330b9dd8b92cfc83d8a89f7d56bbedcd05a5</vt:lpwstr>
  </property>
</Properties>
</file>